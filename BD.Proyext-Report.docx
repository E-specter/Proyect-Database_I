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openxmlformats.org/officeDocument/2006/relationships/custom-properties" Target="docProps/custom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97303" w14:textId="379EB93F" w:rsidR="001408E7" w:rsidRPr="005F5D9B" w:rsidRDefault="008F63C2" w:rsidP="008F63C2">
      <w:pPr>
        <w:pStyle w:val="Ttulo"/>
        <w:spacing w:before="0"/>
        <w:rPr>
          <w:rFonts w:asciiTheme="minorHAnsi" w:hAnsiTheme="minorHAnsi" w:cstheme="minorHAnsi"/>
          <w:b w:val="0"/>
          <w:bCs/>
          <w:i w:val="0"/>
          <w:iCs/>
        </w:rPr>
      </w:pPr>
      <w:r w:rsidRPr="005F5D9B">
        <w:rPr>
          <w:rFonts w:asciiTheme="minorHAnsi" w:hAnsiTheme="minorHAnsi" w:cstheme="minorHAnsi"/>
          <w:b w:val="0"/>
          <w:bCs/>
          <w:i w:val="0"/>
          <w:iCs/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1F15F857" wp14:editId="108227E4">
                <wp:simplePos x="0" y="0"/>
                <wp:positionH relativeFrom="column">
                  <wp:posOffset>2165350</wp:posOffset>
                </wp:positionH>
                <wp:positionV relativeFrom="page">
                  <wp:posOffset>1713230</wp:posOffset>
                </wp:positionV>
                <wp:extent cx="1393825" cy="1397000"/>
                <wp:effectExtent l="0" t="0" r="0" b="0"/>
                <wp:wrapTopAndBottom/>
                <wp:docPr id="1716166932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393825" cy="139700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pic="http://schemas.openxmlformats.org/drawingml/2006/picture" xmlns:a14="http://schemas.microsoft.com/office/drawing/2010/main" xmlns:a="http://schemas.openxmlformats.org/drawingml/2006/main">
            <w:pict>
              <v:rect id="Rectángulo 1" style="position:absolute;margin-left:170.5pt;margin-top:134.9pt;width:109.75pt;height:110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stroked="f" strokeweight="1pt" w14:anchorId="3841C7F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">
                <v:fill type="frame" o:title="" recolor="t" rotate="t" r:id="rId13"/>
                <o:lock v:ext="edit" aspectratio="t"/>
                <v:textbox inset=",2.5mm,,2.5mm"/>
                <w10:wrap type="topAndBottom" anchory="page"/>
                <w10:anchorlock/>
              </v:rect>
            </w:pict>
          </mc:Fallback>
        </mc:AlternateContent>
      </w:r>
      <w:r w:rsidR="001408E7" w:rsidRPr="005F5D9B">
        <w:rPr>
          <w:rFonts w:asciiTheme="minorHAnsi" w:hAnsiTheme="minorHAnsi" w:cstheme="minorHAnsi"/>
          <w:bCs/>
          <w:iCs/>
        </w:rPr>
        <w:t>“Año del Bicentenario, de la consolidación de nuestra Independencia, y de la conmemoración de las Heroicas Batallas de Junín y Ayacucho”</w:t>
      </w:r>
    </w:p>
    <w:p w14:paraId="7D7CC625" w14:textId="77777777" w:rsidR="008F63C2" w:rsidRPr="005F5D9B" w:rsidRDefault="008F63C2" w:rsidP="001408E7">
      <w:pPr>
        <w:pStyle w:val="Ttulo"/>
        <w:rPr>
          <w:rFonts w:asciiTheme="minorHAnsi" w:hAnsiTheme="minorHAnsi" w:cstheme="minorHAnsi"/>
          <w:b w:val="0"/>
          <w:bCs/>
        </w:rPr>
      </w:pPr>
    </w:p>
    <w:p w14:paraId="4625C421" w14:textId="34A01CC7" w:rsidR="000B14B7" w:rsidRPr="005F5D9B" w:rsidRDefault="001408E7" w:rsidP="00CE4F9E">
      <w:pPr>
        <w:pStyle w:val="Ttulo21"/>
      </w:pPr>
      <w:r w:rsidRPr="005F5D9B">
        <w:t>UNIVERSIDAD TECNOLÓGICA DEL PERÚ</w:t>
      </w:r>
    </w:p>
    <w:p w14:paraId="27191A7A" w14:textId="77777777" w:rsidR="00591D2C" w:rsidRPr="005F5D9B" w:rsidRDefault="00591D2C" w:rsidP="00CE4F9E">
      <w:pPr>
        <w:pStyle w:val="Ttulo21"/>
      </w:pPr>
      <w:r w:rsidRPr="005F5D9B">
        <w:t>Facultad de Ingeniería</w:t>
      </w:r>
    </w:p>
    <w:p w14:paraId="7833C1FA" w14:textId="57A82BE4" w:rsidR="00F30D83" w:rsidRPr="005F5D9B" w:rsidRDefault="00F30D83" w:rsidP="00CE4F9E">
      <w:pPr>
        <w:pStyle w:val="Ttulo"/>
      </w:pPr>
      <w:r w:rsidRPr="005F5D9B">
        <w:t xml:space="preserve">Informe de </w:t>
      </w:r>
      <w:r w:rsidR="00ED2494">
        <w:t>Caso</w:t>
      </w:r>
      <w:r w:rsidRPr="005F5D9B">
        <w:t>: Sistema de Gestión de Inscripción y Evaluaciones en la Universidad "</w:t>
      </w:r>
      <w:proofErr w:type="spellStart"/>
      <w:r w:rsidRPr="005F5D9B">
        <w:t>TechAcademy</w:t>
      </w:r>
      <w:proofErr w:type="spellEnd"/>
      <w:r w:rsidRPr="005F5D9B">
        <w:t>"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4370"/>
        <w:gridCol w:w="1641"/>
      </w:tblGrid>
      <w:tr w:rsidR="00DA58ED" w:rsidRPr="00934BEE" w14:paraId="161FA635" w14:textId="77777777" w:rsidTr="66D6A74B">
        <w:tc>
          <w:tcPr>
            <w:tcW w:w="2335" w:type="dxa"/>
            <w:vAlign w:val="center"/>
          </w:tcPr>
          <w:p w14:paraId="23E6489B" w14:textId="379CD33E" w:rsidR="00DA58ED" w:rsidRPr="00934BEE" w:rsidRDefault="00DA58ED" w:rsidP="00CE4F9E">
            <w:pPr>
              <w:pStyle w:val="Ttulo"/>
              <w:rPr>
                <w:i w:val="0"/>
                <w:iCs/>
              </w:rPr>
            </w:pPr>
            <w:r w:rsidRPr="00934BEE">
              <w:rPr>
                <w:i w:val="0"/>
                <w:iCs/>
              </w:rPr>
              <w:t>Curso:</w:t>
            </w:r>
          </w:p>
        </w:tc>
        <w:tc>
          <w:tcPr>
            <w:tcW w:w="4370" w:type="dxa"/>
            <w:vAlign w:val="center"/>
          </w:tcPr>
          <w:p w14:paraId="547C3028" w14:textId="706E9533" w:rsidR="00DA58ED" w:rsidRPr="00934BEE" w:rsidRDefault="00DA58ED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Base de Datos</w:t>
            </w:r>
          </w:p>
        </w:tc>
        <w:tc>
          <w:tcPr>
            <w:tcW w:w="1641" w:type="dxa"/>
            <w:vAlign w:val="center"/>
          </w:tcPr>
          <w:p w14:paraId="3B50642B" w14:textId="029153FF" w:rsidR="00DA58ED" w:rsidRPr="00934BEE" w:rsidRDefault="00DA58ED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39104</w:t>
            </w:r>
          </w:p>
        </w:tc>
      </w:tr>
      <w:tr w:rsidR="00DA58ED" w:rsidRPr="00934BEE" w14:paraId="73853905" w14:textId="77777777" w:rsidTr="66D6A74B">
        <w:tc>
          <w:tcPr>
            <w:tcW w:w="2335" w:type="dxa"/>
            <w:vAlign w:val="center"/>
          </w:tcPr>
          <w:p w14:paraId="0CC64F2C" w14:textId="18ACA1E9" w:rsidR="00DA58ED" w:rsidRPr="00934BEE" w:rsidRDefault="00DA58ED" w:rsidP="00CE4F9E">
            <w:pPr>
              <w:pStyle w:val="Ttulo"/>
              <w:rPr>
                <w:i w:val="0"/>
                <w:iCs/>
              </w:rPr>
            </w:pPr>
            <w:r w:rsidRPr="00934BEE">
              <w:rPr>
                <w:i w:val="0"/>
                <w:iCs/>
              </w:rPr>
              <w:t>Docente:</w:t>
            </w:r>
          </w:p>
        </w:tc>
        <w:tc>
          <w:tcPr>
            <w:tcW w:w="4370" w:type="dxa"/>
            <w:vAlign w:val="center"/>
          </w:tcPr>
          <w:p w14:paraId="2ED7FC10" w14:textId="7EF2F1BC" w:rsidR="00DA58ED" w:rsidRPr="00934BEE" w:rsidRDefault="008F63C2" w:rsidP="00762013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 xml:space="preserve">Núñez Huerta, </w:t>
            </w:r>
            <w:r w:rsidR="00DA58ED" w:rsidRPr="00934BEE">
              <w:rPr>
                <w:b w:val="0"/>
                <w:bCs/>
                <w:i w:val="0"/>
                <w:iCs/>
              </w:rPr>
              <w:t xml:space="preserve">José Adrián </w:t>
            </w:r>
          </w:p>
        </w:tc>
        <w:tc>
          <w:tcPr>
            <w:tcW w:w="1641" w:type="dxa"/>
            <w:vAlign w:val="center"/>
          </w:tcPr>
          <w:p w14:paraId="2EEDCAAE" w14:textId="7D5E1EC2" w:rsidR="00DA58ED" w:rsidRPr="00934BEE" w:rsidRDefault="00B80DF4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C26008</w:t>
            </w:r>
          </w:p>
        </w:tc>
      </w:tr>
      <w:tr w:rsidR="00325183" w:rsidRPr="00934BEE" w14:paraId="5A3B02A3" w14:textId="77777777" w:rsidTr="66D6A74B">
        <w:tc>
          <w:tcPr>
            <w:tcW w:w="2335" w:type="dxa"/>
            <w:vAlign w:val="center"/>
          </w:tcPr>
          <w:p w14:paraId="31EBE029" w14:textId="0CE91FBC" w:rsidR="00325183" w:rsidRPr="00934BEE" w:rsidRDefault="00325183" w:rsidP="00325183">
            <w:pPr>
              <w:pStyle w:val="Ttulo"/>
              <w:rPr>
                <w:i w:val="0"/>
                <w:iCs/>
              </w:rPr>
            </w:pPr>
            <w:r w:rsidRPr="00934BEE">
              <w:rPr>
                <w:i w:val="0"/>
                <w:iCs/>
              </w:rPr>
              <w:t>Estudiantes:</w:t>
            </w:r>
          </w:p>
        </w:tc>
        <w:tc>
          <w:tcPr>
            <w:tcW w:w="4370" w:type="dxa"/>
            <w:vAlign w:val="center"/>
          </w:tcPr>
          <w:p w14:paraId="41035BE3" w14:textId="5E919133" w:rsidR="00325183" w:rsidRPr="00934BEE" w:rsidRDefault="00325183" w:rsidP="00325183">
            <w:pPr>
              <w:pStyle w:val="Ttulo"/>
              <w:rPr>
                <w:b w:val="0"/>
                <w:bCs/>
                <w:i w:val="0"/>
                <w:iCs/>
              </w:rPr>
            </w:pPr>
            <w:r>
              <w:rPr>
                <w:b w:val="0"/>
                <w:bCs/>
                <w:i w:val="0"/>
                <w:iCs/>
              </w:rPr>
              <w:t>Josué Isaac Carlos Condori</w:t>
            </w:r>
          </w:p>
        </w:tc>
        <w:tc>
          <w:tcPr>
            <w:tcW w:w="1641" w:type="dxa"/>
            <w:vAlign w:val="center"/>
          </w:tcPr>
          <w:p w14:paraId="38E8E8E2" w14:textId="117C4AB1" w:rsidR="00325183" w:rsidRPr="00934BEE" w:rsidRDefault="00325183" w:rsidP="00325183">
            <w:pPr>
              <w:pStyle w:val="Ttulo"/>
              <w:rPr>
                <w:b w:val="0"/>
                <w:bCs/>
                <w:i w:val="0"/>
                <w:iCs/>
              </w:rPr>
            </w:pPr>
            <w:r>
              <w:rPr>
                <w:b w:val="0"/>
                <w:bCs/>
                <w:i w:val="0"/>
                <w:iCs/>
              </w:rPr>
              <w:t>U23247985</w:t>
            </w:r>
          </w:p>
        </w:tc>
      </w:tr>
      <w:tr w:rsidR="00477C25" w:rsidRPr="00934BEE" w14:paraId="27012034" w14:textId="77777777" w:rsidTr="002F51D5">
        <w:tc>
          <w:tcPr>
            <w:tcW w:w="2335" w:type="dxa"/>
            <w:vAlign w:val="center"/>
          </w:tcPr>
          <w:p w14:paraId="54BFFCB2" w14:textId="77777777" w:rsidR="00477C25" w:rsidRPr="00934BEE" w:rsidRDefault="00477C25" w:rsidP="00CE4F9E">
            <w:pPr>
              <w:pStyle w:val="Ttulo"/>
              <w:rPr>
                <w:i w:val="0"/>
                <w:iCs/>
              </w:rPr>
            </w:pPr>
          </w:p>
        </w:tc>
        <w:tc>
          <w:tcPr>
            <w:tcW w:w="4370" w:type="dxa"/>
            <w:vAlign w:val="center"/>
          </w:tcPr>
          <w:p w14:paraId="644E2BD4" w14:textId="54EA161A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>
              <w:rPr>
                <w:b w:val="0"/>
                <w:bCs/>
                <w:i w:val="0"/>
                <w:iCs/>
              </w:rPr>
              <w:t>Díaz Culqui, Nehemías</w:t>
            </w:r>
          </w:p>
        </w:tc>
        <w:tc>
          <w:tcPr>
            <w:tcW w:w="1641" w:type="dxa"/>
            <w:vAlign w:val="center"/>
          </w:tcPr>
          <w:p w14:paraId="25F444D3" w14:textId="335EB844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U</w:t>
            </w:r>
            <w:r>
              <w:rPr>
                <w:b w:val="0"/>
                <w:bCs/>
                <w:i w:val="0"/>
                <w:iCs/>
              </w:rPr>
              <w:t>22327597</w:t>
            </w:r>
          </w:p>
        </w:tc>
      </w:tr>
      <w:tr w:rsidR="00477C25" w:rsidRPr="00934BEE" w14:paraId="287A6733" w14:textId="77777777" w:rsidTr="008D6FA7">
        <w:tc>
          <w:tcPr>
            <w:tcW w:w="2335" w:type="dxa"/>
            <w:vAlign w:val="center"/>
          </w:tcPr>
          <w:p w14:paraId="41EC7A23" w14:textId="77777777" w:rsidR="00477C25" w:rsidRPr="00934BEE" w:rsidRDefault="00477C25" w:rsidP="00CE4F9E">
            <w:pPr>
              <w:pStyle w:val="Ttulo"/>
              <w:rPr>
                <w:i w:val="0"/>
                <w:iCs/>
              </w:rPr>
            </w:pPr>
          </w:p>
        </w:tc>
        <w:tc>
          <w:tcPr>
            <w:tcW w:w="4370" w:type="dxa"/>
            <w:vAlign w:val="center"/>
          </w:tcPr>
          <w:p w14:paraId="2816556D" w14:textId="53CFD3DB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 xml:space="preserve">Jara Herrera, </w:t>
            </w:r>
            <w:proofErr w:type="spellStart"/>
            <w:r w:rsidRPr="00934BEE">
              <w:rPr>
                <w:b w:val="0"/>
                <w:bCs/>
                <w:i w:val="0"/>
                <w:iCs/>
              </w:rPr>
              <w:t>Jhordy</w:t>
            </w:r>
            <w:proofErr w:type="spellEnd"/>
            <w:r w:rsidRPr="00934BEE">
              <w:rPr>
                <w:b w:val="0"/>
                <w:bCs/>
                <w:i w:val="0"/>
                <w:iCs/>
              </w:rPr>
              <w:t xml:space="preserve"> Daniel</w:t>
            </w:r>
          </w:p>
        </w:tc>
        <w:tc>
          <w:tcPr>
            <w:tcW w:w="1641" w:type="dxa"/>
            <w:vAlign w:val="center"/>
          </w:tcPr>
          <w:p w14:paraId="7BD7FFB9" w14:textId="66FF5984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U18206822</w:t>
            </w:r>
          </w:p>
        </w:tc>
      </w:tr>
      <w:tr w:rsidR="00477C25" w:rsidRPr="00934BEE" w14:paraId="09D6D6D9" w14:textId="77777777" w:rsidTr="0026372A">
        <w:tc>
          <w:tcPr>
            <w:tcW w:w="2335" w:type="dxa"/>
            <w:vAlign w:val="center"/>
          </w:tcPr>
          <w:p w14:paraId="23A53E6F" w14:textId="77777777" w:rsidR="00477C25" w:rsidRPr="00934BEE" w:rsidRDefault="00477C25" w:rsidP="00CE4F9E">
            <w:pPr>
              <w:pStyle w:val="Ttulo"/>
              <w:rPr>
                <w:i w:val="0"/>
                <w:iCs/>
              </w:rPr>
            </w:pPr>
          </w:p>
        </w:tc>
        <w:tc>
          <w:tcPr>
            <w:tcW w:w="4370" w:type="dxa"/>
            <w:vAlign w:val="center"/>
          </w:tcPr>
          <w:p w14:paraId="1558F3C8" w14:textId="6D19F870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Ortiz Angeles, Eduard Frank</w:t>
            </w:r>
          </w:p>
        </w:tc>
        <w:tc>
          <w:tcPr>
            <w:tcW w:w="1641" w:type="dxa"/>
            <w:vAlign w:val="center"/>
          </w:tcPr>
          <w:p w14:paraId="108CEFC3" w14:textId="185CD893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U23270119</w:t>
            </w:r>
          </w:p>
        </w:tc>
      </w:tr>
    </w:tbl>
    <w:p w14:paraId="22EDB3C4" w14:textId="74BD91BC" w:rsidR="001D621B" w:rsidRPr="005F5D9B" w:rsidRDefault="001D621B" w:rsidP="00CE4F9E">
      <w:pPr>
        <w:pStyle w:val="Ttulo21"/>
        <w:rPr>
          <w:rFonts w:cstheme="minorHAnsi"/>
        </w:rPr>
      </w:pPr>
    </w:p>
    <w:p w14:paraId="106ED2FA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5507945E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3A22C8CA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3D0991C0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5118DDC9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7D35AEBC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5A1E6451" w14:textId="6727B3CA" w:rsidR="00A018F3" w:rsidRDefault="00A018F3" w:rsidP="00EF3ABF">
      <w:pPr>
        <w:pStyle w:val="Ttulo21"/>
        <w:rPr>
          <w:rFonts w:cstheme="minorHAnsi"/>
        </w:rPr>
      </w:pPr>
    </w:p>
    <w:p w14:paraId="3D300D69" w14:textId="77777777" w:rsidR="00CE4F9E" w:rsidRDefault="00CE4F9E" w:rsidP="00EF3ABF">
      <w:pPr>
        <w:pStyle w:val="Ttulo21"/>
        <w:rPr>
          <w:rFonts w:cstheme="minorHAnsi"/>
        </w:rPr>
      </w:pPr>
    </w:p>
    <w:p w14:paraId="699E6FDF" w14:textId="77777777" w:rsidR="00CE4F9E" w:rsidRDefault="00CE4F9E" w:rsidP="00EF3ABF">
      <w:pPr>
        <w:pStyle w:val="Ttulo21"/>
        <w:rPr>
          <w:rFonts w:cstheme="minorHAnsi"/>
        </w:rPr>
      </w:pPr>
    </w:p>
    <w:p w14:paraId="145D1EF7" w14:textId="77777777" w:rsidR="00CE4F9E" w:rsidRDefault="00CE4F9E" w:rsidP="00EF3ABF">
      <w:pPr>
        <w:pStyle w:val="Ttulo21"/>
        <w:rPr>
          <w:rFonts w:cstheme="minorHAnsi"/>
        </w:rPr>
      </w:pPr>
    </w:p>
    <w:p w14:paraId="7FBE1BD0" w14:textId="77777777" w:rsidR="00CE4F9E" w:rsidRPr="005F5D9B" w:rsidRDefault="00CE4F9E" w:rsidP="00EF3ABF">
      <w:pPr>
        <w:pStyle w:val="Ttulo21"/>
        <w:rPr>
          <w:rFonts w:cstheme="minorHAnsi"/>
        </w:rPr>
      </w:pPr>
    </w:p>
    <w:p w14:paraId="75751A5D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621E09F5" w14:textId="2382A88B" w:rsidR="00EF3ABF" w:rsidRPr="005F5D9B" w:rsidRDefault="00EF3ABF" w:rsidP="001D621B">
      <w:pPr>
        <w:pStyle w:val="Ttulo21"/>
        <w:rPr>
          <w:rFonts w:cstheme="minorHAnsi"/>
        </w:rPr>
      </w:pPr>
    </w:p>
    <w:p w14:paraId="52B56BCD" w14:textId="09EAF191" w:rsidR="000B14B7" w:rsidRDefault="000B14B7" w:rsidP="00AA2AEF">
      <w:pPr>
        <w:pStyle w:val="Piedepgina"/>
        <w:ind w:firstLine="0"/>
        <w:rPr>
          <w:rFonts w:cstheme="minorHAnsi"/>
        </w:rPr>
      </w:pPr>
      <w:r w:rsidRPr="005F5D9B">
        <w:rPr>
          <w:rFonts w:cstheme="minorHAnsi"/>
        </w:rPr>
        <w:fldChar w:fldCharType="begin"/>
      </w:r>
      <w:r w:rsidRPr="005F5D9B">
        <w:rPr>
          <w:rFonts w:cstheme="minorHAnsi"/>
          <w:lang w:val="es-PE"/>
        </w:rPr>
        <w:instrText xml:space="preserve"> TIME \@ "dddd, d 'de' MMMM 'de' yyyy" </w:instrText>
      </w:r>
      <w:r w:rsidRPr="005F5D9B">
        <w:rPr>
          <w:rFonts w:cstheme="minorHAnsi"/>
        </w:rPr>
        <w:fldChar w:fldCharType="separate"/>
      </w:r>
      <w:r w:rsidR="00325183">
        <w:rPr>
          <w:rFonts w:cstheme="minorHAnsi"/>
          <w:noProof/>
          <w:lang w:val="es-PE"/>
        </w:rPr>
        <w:t>viernes, 6 de Diciembre de 2024</w:t>
      </w:r>
      <w:r w:rsidRPr="005F5D9B">
        <w:rPr>
          <w:rFonts w:cstheme="minorHAnsi"/>
        </w:rPr>
        <w:fldChar w:fldCharType="end"/>
      </w:r>
    </w:p>
    <w:sdt>
      <w:sdtPr>
        <w:rPr>
          <w:b w:val="0"/>
          <w:smallCaps w:val="0"/>
          <w:lang w:val="es-MX"/>
        </w:rPr>
        <w:id w:val="109863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D0D7A9" w14:textId="0E6D84B5" w:rsidR="00255F23" w:rsidRDefault="00255F23" w:rsidP="00255F23">
          <w:pPr>
            <w:pStyle w:val="Ttulo21"/>
          </w:pPr>
          <w:r>
            <w:rPr>
              <w:lang w:val="es-MX"/>
            </w:rPr>
            <w:t>Índice</w:t>
          </w:r>
        </w:p>
        <w:p w14:paraId="6006E7AE" w14:textId="1C142658" w:rsidR="00762013" w:rsidRDefault="00255F2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18092" w:history="1">
            <w:r w:rsidR="00762013" w:rsidRPr="00244443">
              <w:rPr>
                <w:rStyle w:val="Hipervnculo"/>
                <w:noProof/>
                <w:lang w:val="es-PE"/>
              </w:rPr>
              <w:t>1</w:t>
            </w:r>
            <w:r w:rsidR="00762013"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="00762013" w:rsidRPr="00244443">
              <w:rPr>
                <w:rStyle w:val="Hipervnculo"/>
                <w:noProof/>
                <w:lang w:val="es-PE"/>
              </w:rPr>
              <w:t>Introducción</w:t>
            </w:r>
            <w:r w:rsidR="00762013">
              <w:rPr>
                <w:noProof/>
                <w:webHidden/>
              </w:rPr>
              <w:tab/>
            </w:r>
            <w:r w:rsidR="00762013">
              <w:rPr>
                <w:noProof/>
                <w:webHidden/>
              </w:rPr>
              <w:fldChar w:fldCharType="begin"/>
            </w:r>
            <w:r w:rsidR="00762013">
              <w:rPr>
                <w:noProof/>
                <w:webHidden/>
              </w:rPr>
              <w:instrText xml:space="preserve"> PAGEREF _Toc184318092 \h </w:instrText>
            </w:r>
            <w:r w:rsidR="00762013">
              <w:rPr>
                <w:noProof/>
                <w:webHidden/>
              </w:rPr>
            </w:r>
            <w:r w:rsidR="00762013">
              <w:rPr>
                <w:noProof/>
                <w:webHidden/>
              </w:rPr>
              <w:fldChar w:fldCharType="separate"/>
            </w:r>
            <w:r w:rsidR="00762013">
              <w:rPr>
                <w:noProof/>
                <w:webHidden/>
              </w:rPr>
              <w:t>4</w:t>
            </w:r>
            <w:r w:rsidR="00762013">
              <w:rPr>
                <w:noProof/>
                <w:webHidden/>
              </w:rPr>
              <w:fldChar w:fldCharType="end"/>
            </w:r>
          </w:hyperlink>
        </w:p>
        <w:p w14:paraId="03F2F1D4" w14:textId="3488759D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3" w:history="1">
            <w:r w:rsidRPr="00244443">
              <w:rPr>
                <w:rStyle w:val="Hipervnculo"/>
                <w:noProof/>
              </w:rPr>
              <w:t>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>Presentación del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40FE9" w14:textId="3CEA0E07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4" w:history="1">
            <w:r w:rsidRPr="00244443">
              <w:rPr>
                <w:rStyle w:val="Hipervnculo"/>
                <w:noProof/>
              </w:rPr>
              <w:t>2.1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>Contextualización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31278" w14:textId="1A2D0320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5" w:history="1">
            <w:r w:rsidRPr="00244443">
              <w:rPr>
                <w:rStyle w:val="Hipervnculo"/>
                <w:noProof/>
                <w:lang w:val="es-PE"/>
              </w:rPr>
              <w:t>2.1.1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8619B" w14:textId="46384441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6" w:history="1">
            <w:r w:rsidRPr="00244443">
              <w:rPr>
                <w:rStyle w:val="Hipervnculo"/>
                <w:noProof/>
                <w:lang w:val="es-PE"/>
              </w:rPr>
              <w:t>2.2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533F" w14:textId="6A0250AC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7" w:history="1">
            <w:r w:rsidRPr="00244443">
              <w:rPr>
                <w:rStyle w:val="Hipervnculo"/>
                <w:noProof/>
                <w:lang w:val="es-PE"/>
              </w:rPr>
              <w:t>3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Análisis del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76CDB" w14:textId="69A290AC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8" w:history="1">
            <w:r w:rsidRPr="00244443">
              <w:rPr>
                <w:rStyle w:val="Hipervnculo"/>
                <w:noProof/>
                <w:lang w:val="es-PE"/>
              </w:rPr>
              <w:t>3.1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Causalidad de la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7E6A6" w14:textId="4D9FC993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9" w:history="1">
            <w:r w:rsidRPr="00244443">
              <w:rPr>
                <w:rStyle w:val="Hipervnculo"/>
                <w:noProof/>
                <w:lang w:val="es-PE"/>
              </w:rPr>
              <w:t>3.2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Presentación de Posibles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84706" w14:textId="6A7B3317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0" w:history="1">
            <w:r w:rsidRPr="00244443">
              <w:rPr>
                <w:rStyle w:val="Hipervnculo"/>
                <w:noProof/>
                <w:lang w:val="es-PE"/>
              </w:rPr>
              <w:t>3.3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Planteamiento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9670E" w14:textId="35C9E3C3" w:rsidR="00762013" w:rsidRDefault="00762013">
          <w:pPr>
            <w:pStyle w:val="TDC2"/>
            <w:tabs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1" w:history="1">
            <w:r w:rsidRPr="00244443">
              <w:rPr>
                <w:rStyle w:val="Hipervnculo"/>
                <w:noProof/>
                <w:lang w:val="es-PE"/>
              </w:rPr>
              <w:t>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34E91" w14:textId="6EC31C7D" w:rsidR="00762013" w:rsidRDefault="00762013">
          <w:pPr>
            <w:pStyle w:val="TDC2"/>
            <w:tabs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2" w:history="1">
            <w:r w:rsidRPr="00244443">
              <w:rPr>
                <w:rStyle w:val="Hipervnculo"/>
                <w:noProof/>
                <w:lang w:val="es-PE"/>
              </w:rPr>
              <w:t>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D948" w14:textId="01723318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3" w:history="1">
            <w:r w:rsidRPr="00244443">
              <w:rPr>
                <w:rStyle w:val="Hipervnculo"/>
                <w:noProof/>
                <w:lang w:val="es-PE"/>
              </w:rPr>
              <w:t>4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Diseño del Sistema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1795F" w14:textId="371D365B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4" w:history="1">
            <w:r w:rsidRPr="00244443">
              <w:rPr>
                <w:rStyle w:val="Hipervnculo"/>
                <w:noProof/>
                <w:lang w:val="es-PE"/>
              </w:rPr>
              <w:t>4.1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Modelo Entidad -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FFA9" w14:textId="52EC0FA5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5" w:history="1">
            <w:r w:rsidRPr="00244443">
              <w:rPr>
                <w:rStyle w:val="Hipervnculo"/>
                <w:noProof/>
                <w:lang w:val="es-PE"/>
              </w:rPr>
              <w:t>4.1.1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Entidades y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1E18B" w14:textId="1D014988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6" w:history="1">
            <w:r w:rsidRPr="00244443">
              <w:rPr>
                <w:rStyle w:val="Hipervnculo"/>
                <w:noProof/>
                <w:lang w:val="es-PE"/>
              </w:rPr>
              <w:t>4.1.2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66198" w14:textId="01F8DFB7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7" w:history="1">
            <w:r w:rsidRPr="00244443">
              <w:rPr>
                <w:rStyle w:val="Hipervnculo"/>
                <w:noProof/>
                <w:lang w:val="es-PE"/>
              </w:rPr>
              <w:t>4.1.3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AE4B9" w14:textId="7C8D1A25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8" w:history="1">
            <w:r w:rsidRPr="00244443">
              <w:rPr>
                <w:rStyle w:val="Hipervnculo"/>
                <w:noProof/>
                <w:lang w:val="es-PE"/>
              </w:rPr>
              <w:t>4.2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Modelo Lógico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58B9D" w14:textId="7082E901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9" w:history="1">
            <w:r w:rsidRPr="00244443">
              <w:rPr>
                <w:rStyle w:val="Hipervnculo"/>
                <w:noProof/>
                <w:lang w:val="es-PE"/>
              </w:rPr>
              <w:t>5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Normalización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9C9FE" w14:textId="487E9924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0" w:history="1">
            <w:r w:rsidRPr="00244443">
              <w:rPr>
                <w:rStyle w:val="Hipervnculo"/>
                <w:noProof/>
                <w:lang w:val="es-PE"/>
              </w:rPr>
              <w:t>5.1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Aplicación de Formas Normales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70BCF" w14:textId="27E8272E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1" w:history="1">
            <w:r w:rsidRPr="00244443">
              <w:rPr>
                <w:rStyle w:val="Hipervnculo"/>
                <w:noProof/>
                <w:lang w:val="es-PE"/>
              </w:rPr>
              <w:t>6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Implementación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EBD3" w14:textId="26EB276D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2" w:history="1">
            <w:r w:rsidRPr="00244443">
              <w:rPr>
                <w:rStyle w:val="Hipervnculo"/>
                <w:noProof/>
                <w:lang w:val="es-PE"/>
              </w:rPr>
              <w:t>6.1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Gestión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DF96" w14:textId="1F95EB0F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3" w:history="1">
            <w:r w:rsidRPr="00244443">
              <w:rPr>
                <w:rStyle w:val="Hipervnculo"/>
                <w:noProof/>
              </w:rPr>
              <w:t>6.1.1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>DDL (Data Definition Language) - Lenguaje de Definición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408E" w14:textId="0740A92D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4" w:history="1">
            <w:r w:rsidRPr="00244443">
              <w:rPr>
                <w:rStyle w:val="Hipervnculo"/>
                <w:noProof/>
              </w:rPr>
              <w:t>6.1.2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 xml:space="preserve">DCL (Data Control Language) - Lenguaje de Control de Datos. TCL (Transaction Control Language) - Lenguaje de Control de Transacciones. </w:t>
            </w:r>
            <w:r w:rsidRPr="00244443">
              <w:rPr>
                <w:rStyle w:val="Hipervnculo"/>
                <w:noProof/>
                <w:lang w:val="es-PE"/>
              </w:rPr>
              <w:t xml:space="preserve">Consultas Complementarias: </w:t>
            </w:r>
            <w:r w:rsidRPr="00244443">
              <w:rPr>
                <w:rStyle w:val="Hipervnculo"/>
                <w:noProof/>
              </w:rPr>
              <w:t>Consultas de Vistas (Views), Consultas de Uniones (JOINs), Consultas de 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650DD" w14:textId="6A3E6F49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5" w:history="1">
            <w:r w:rsidRPr="00244443">
              <w:rPr>
                <w:rStyle w:val="Hipervnculo"/>
                <w:noProof/>
              </w:rPr>
              <w:t>6.1.1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>Consultas de Procedimientos Almacenados (Stored Procedures) y Consultas de Funciones (Functions)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20DA" w14:textId="787827E4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6" w:history="1">
            <w:r w:rsidRPr="00244443">
              <w:rPr>
                <w:rStyle w:val="Hipervnculo"/>
                <w:noProof/>
                <w:lang w:val="es-PE"/>
              </w:rPr>
              <w:t>7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Administración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E1A9E" w14:textId="3DA5B42E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7" w:history="1">
            <w:r w:rsidRPr="00244443">
              <w:rPr>
                <w:rStyle w:val="Hipervnculo"/>
                <w:noProof/>
                <w:lang w:val="es-PE"/>
              </w:rPr>
              <w:t>8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00DEA" w14:textId="36870A0E" w:rsidR="00762013" w:rsidRDefault="00762013">
          <w:pPr>
            <w:pStyle w:val="TDC1"/>
            <w:tabs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8" w:history="1">
            <w:r w:rsidRPr="00244443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32A8" w14:textId="0762C724" w:rsidR="00255F23" w:rsidRDefault="00255F23" w:rsidP="00255F23">
          <w:r>
            <w:rPr>
              <w:b/>
              <w:bCs/>
              <w:lang w:val="es-MX"/>
            </w:rPr>
            <w:fldChar w:fldCharType="end"/>
          </w:r>
        </w:p>
      </w:sdtContent>
    </w:sdt>
    <w:p w14:paraId="4D15EDDE" w14:textId="5F3C28C9" w:rsidR="00762013" w:rsidRDefault="00762013" w:rsidP="00762013">
      <w:pPr>
        <w:pStyle w:val="Ttulo"/>
        <w:rPr>
          <w:lang w:val="es-PE"/>
        </w:rPr>
      </w:pPr>
      <w:r>
        <w:rPr>
          <w:lang w:val="es-PE"/>
        </w:rPr>
        <w:br w:type="page"/>
      </w:r>
    </w:p>
    <w:p w14:paraId="6BAC8A99" w14:textId="4EA28D5C" w:rsidR="006D587D" w:rsidRPr="00934BEE" w:rsidRDefault="001D6592" w:rsidP="00934BEE">
      <w:pPr>
        <w:pStyle w:val="Ttulo"/>
        <w:rPr>
          <w:lang w:val="es-PE"/>
        </w:rPr>
      </w:pPr>
      <w:r w:rsidRPr="00934BEE">
        <w:rPr>
          <w:lang w:val="es-PE"/>
        </w:rPr>
        <w:t xml:space="preserve">Informe de </w:t>
      </w:r>
      <w:r w:rsidR="00D331A4" w:rsidRPr="00934BEE">
        <w:rPr>
          <w:lang w:val="es-PE"/>
        </w:rPr>
        <w:t>Caso</w:t>
      </w:r>
      <w:r w:rsidRPr="00934BEE">
        <w:rPr>
          <w:lang w:val="es-PE"/>
        </w:rPr>
        <w:t>: Sistema de Gestión de Inscripción y Evaluaciones en la Universidad "</w:t>
      </w:r>
      <w:proofErr w:type="spellStart"/>
      <w:r w:rsidRPr="00934BEE">
        <w:rPr>
          <w:lang w:val="es-PE"/>
        </w:rPr>
        <w:t>TechAcademy</w:t>
      </w:r>
      <w:proofErr w:type="spellEnd"/>
      <w:r w:rsidRPr="00934BEE">
        <w:rPr>
          <w:lang w:val="es-PE"/>
        </w:rPr>
        <w:t>"</w:t>
      </w:r>
    </w:p>
    <w:p w14:paraId="0EBE76A2" w14:textId="118A49B6" w:rsidR="00F57ECE" w:rsidRPr="00F57ECE" w:rsidRDefault="00F57ECE" w:rsidP="00F57ECE">
      <w:pPr>
        <w:pStyle w:val="Ttulo1"/>
        <w:rPr>
          <w:lang w:val="es-PE"/>
        </w:rPr>
      </w:pPr>
      <w:bookmarkStart w:id="0" w:name="_Toc184318092"/>
      <w:r>
        <w:rPr>
          <w:lang w:val="es-PE"/>
        </w:rPr>
        <w:t>Introducción</w:t>
      </w:r>
      <w:bookmarkEnd w:id="0"/>
    </w:p>
    <w:p w14:paraId="7E523497" w14:textId="53AAC7C5" w:rsidR="00D331A4" w:rsidRPr="005F5D9B" w:rsidRDefault="7DA381AF" w:rsidP="00D331A4">
      <w:pPr>
        <w:spacing w:after="200" w:line="276" w:lineRule="auto"/>
        <w:rPr>
          <w:rFonts w:cstheme="minorHAnsi"/>
          <w:lang w:val="es-PE"/>
        </w:rPr>
      </w:pPr>
      <w:r w:rsidRPr="005F5D9B">
        <w:rPr>
          <w:rFonts w:eastAsia="Cambria" w:cstheme="minorHAnsi"/>
          <w:sz w:val="22"/>
          <w:szCs w:val="22"/>
          <w:lang w:val="es-PE"/>
        </w:rPr>
        <w:t>Este informe presenta el desarrollo de funciones y procedimientos almacenados para la gestión de una base de datos académica en SQL Server</w:t>
      </w:r>
      <w:r w:rsidR="000D70DA">
        <w:rPr>
          <w:rFonts w:eastAsia="Cambria" w:cstheme="minorHAnsi"/>
          <w:sz w:val="22"/>
          <w:szCs w:val="22"/>
          <w:lang w:val="es-PE"/>
        </w:rPr>
        <w:t xml:space="preserve"> en propuesta de solución a los problemas presentados en la Universidad </w:t>
      </w:r>
      <w:proofErr w:type="spellStart"/>
      <w:r w:rsidR="000D70DA">
        <w:rPr>
          <w:rFonts w:eastAsia="Cambria" w:cstheme="minorHAnsi"/>
          <w:sz w:val="22"/>
          <w:szCs w:val="22"/>
          <w:lang w:val="es-PE"/>
        </w:rPr>
        <w:t>TechAcademy</w:t>
      </w:r>
      <w:proofErr w:type="spellEnd"/>
      <w:r w:rsidR="000D70DA">
        <w:rPr>
          <w:rFonts w:eastAsia="Cambria" w:cstheme="minorHAnsi"/>
          <w:sz w:val="22"/>
          <w:szCs w:val="22"/>
          <w:lang w:val="es-PE"/>
        </w:rPr>
        <w:t xml:space="preserve"> presentado en el caso </w:t>
      </w:r>
      <w:r w:rsidR="000D32F5">
        <w:rPr>
          <w:rFonts w:eastAsia="Cambria" w:cstheme="minorHAnsi"/>
          <w:sz w:val="22"/>
          <w:szCs w:val="22"/>
          <w:lang w:val="es-PE"/>
        </w:rPr>
        <w:t>ficticio</w:t>
      </w:r>
      <w:r w:rsidRPr="005F5D9B">
        <w:rPr>
          <w:rFonts w:eastAsia="Cambria" w:cstheme="minorHAnsi"/>
          <w:sz w:val="22"/>
          <w:szCs w:val="22"/>
          <w:lang w:val="es-PE"/>
        </w:rPr>
        <w:t>. Las funciones y procedimientos permiten automatizar tareas como la inscripción de estudiantes, el cálculo del promedio de notas, y la validación de prerrequisitos. Se proporcionan los scripts SQL correspondientes, junto con ejemplos de ejecución.</w:t>
      </w:r>
    </w:p>
    <w:p w14:paraId="6C91D14B" w14:textId="6826C2FF" w:rsidR="006613E0" w:rsidRDefault="006777D0" w:rsidP="00793374">
      <w:pPr>
        <w:pStyle w:val="Ttulo1"/>
      </w:pPr>
      <w:bookmarkStart w:id="1" w:name="_Toc184318093"/>
      <w:r>
        <w:t>Presentación del caso</w:t>
      </w:r>
      <w:bookmarkEnd w:id="1"/>
    </w:p>
    <w:p w14:paraId="1B51EB87" w14:textId="3ECF2FC0" w:rsidR="003F7350" w:rsidRPr="003F7350" w:rsidRDefault="006777D0" w:rsidP="003F7350">
      <w:pPr>
        <w:pStyle w:val="Ttulo2"/>
      </w:pPr>
      <w:bookmarkStart w:id="2" w:name="_Toc184318094"/>
      <w:r>
        <w:t>Contextualización</w:t>
      </w:r>
      <w:bookmarkEnd w:id="2"/>
    </w:p>
    <w:p w14:paraId="0F21FC89" w14:textId="407D0008" w:rsidR="00E65DCF" w:rsidRDefault="006613E0" w:rsidP="006613E0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La Universidad "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TechAcademy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>" enfrenta múltiples desafíos en la gestión del proceso de inscripción de estudiantes, la administración de cursos y la evaluación académica. Este informe presenta el diseño y desarrollo de un Sistema de Gestión Académica que centralice y automatice dichos procesos, optimizando la experiencia de estudiantes y personal académico.</w:t>
      </w:r>
    </w:p>
    <w:p w14:paraId="7D5817D3" w14:textId="33AA6906" w:rsidR="00E65DCF" w:rsidRDefault="00E65DCF" w:rsidP="00E65DCF">
      <w:pPr>
        <w:pStyle w:val="Ttulo3"/>
        <w:rPr>
          <w:lang w:val="es-PE"/>
        </w:rPr>
      </w:pPr>
      <w:bookmarkStart w:id="3" w:name="_Toc184318095"/>
      <w:r>
        <w:rPr>
          <w:lang w:val="es-PE"/>
        </w:rPr>
        <w:t>Objetivos</w:t>
      </w:r>
      <w:bookmarkEnd w:id="3"/>
    </w:p>
    <w:p w14:paraId="5637EE82" w14:textId="2EE60C84" w:rsidR="00FA3234" w:rsidRDefault="00FA3234" w:rsidP="00FA3234">
      <w:pPr>
        <w:pStyle w:val="Ttulo4"/>
        <w:numPr>
          <w:ilvl w:val="0"/>
          <w:numId w:val="0"/>
        </w:numPr>
        <w:ind w:left="864"/>
        <w:rPr>
          <w:lang w:val="es-PE"/>
        </w:rPr>
      </w:pPr>
      <w:r>
        <w:rPr>
          <w:lang w:val="es-PE"/>
        </w:rPr>
        <w:t xml:space="preserve">Objetivos </w:t>
      </w:r>
      <w:r w:rsidR="00DB7999">
        <w:rPr>
          <w:lang w:val="es-PE"/>
        </w:rPr>
        <w:t>G</w:t>
      </w:r>
      <w:r>
        <w:rPr>
          <w:lang w:val="es-PE"/>
        </w:rPr>
        <w:t>enerales</w:t>
      </w:r>
    </w:p>
    <w:p w14:paraId="13FAC626" w14:textId="10A74C94" w:rsidR="004248AF" w:rsidRPr="00DB7999" w:rsidRDefault="00721C51" w:rsidP="00DB7999">
      <w:pPr>
        <w:rPr>
          <w:lang w:val="es-PE"/>
        </w:rPr>
      </w:pPr>
      <w:r w:rsidRPr="00721C51">
        <w:rPr>
          <w:lang w:val="es-PE"/>
        </w:rPr>
        <w:t>Diseñar un sistema de base de datos que optimice los procesos operativos y de información.</w:t>
      </w:r>
    </w:p>
    <w:p w14:paraId="4B0D9524" w14:textId="69BAD9AF" w:rsidR="00FA3234" w:rsidRDefault="00FA3234" w:rsidP="00FA3234">
      <w:pPr>
        <w:pStyle w:val="Ttulo4"/>
        <w:numPr>
          <w:ilvl w:val="0"/>
          <w:numId w:val="0"/>
        </w:numPr>
        <w:ind w:left="864"/>
        <w:rPr>
          <w:lang w:val="es-PE"/>
        </w:rPr>
      </w:pPr>
      <w:r>
        <w:rPr>
          <w:lang w:val="es-PE"/>
        </w:rPr>
        <w:t xml:space="preserve">Objetivos </w:t>
      </w:r>
      <w:r w:rsidR="00DB7999">
        <w:rPr>
          <w:lang w:val="es-PE"/>
        </w:rPr>
        <w:t>E</w:t>
      </w:r>
      <w:r>
        <w:rPr>
          <w:lang w:val="es-PE"/>
        </w:rPr>
        <w:t>specíficos</w:t>
      </w:r>
    </w:p>
    <w:p w14:paraId="0B51F21C" w14:textId="77777777" w:rsidR="003C2504" w:rsidRPr="003C2504" w:rsidRDefault="003C2504" w:rsidP="008906E8">
      <w:pPr>
        <w:numPr>
          <w:ilvl w:val="0"/>
          <w:numId w:val="22"/>
        </w:numPr>
        <w:rPr>
          <w:lang w:val="es-PE"/>
        </w:rPr>
      </w:pPr>
      <w:r w:rsidRPr="003C2504">
        <w:rPr>
          <w:lang w:val="es-PE"/>
        </w:rPr>
        <w:t>Facilitar el almacenamiento y recuperación de datos.</w:t>
      </w:r>
    </w:p>
    <w:p w14:paraId="61C1C275" w14:textId="77777777" w:rsidR="003C2504" w:rsidRPr="003C2504" w:rsidRDefault="003C2504" w:rsidP="008906E8">
      <w:pPr>
        <w:numPr>
          <w:ilvl w:val="0"/>
          <w:numId w:val="22"/>
        </w:numPr>
        <w:rPr>
          <w:lang w:val="es-PE"/>
        </w:rPr>
      </w:pPr>
      <w:r w:rsidRPr="003C2504">
        <w:rPr>
          <w:lang w:val="es-PE"/>
        </w:rPr>
        <w:t>Mejorar la integridad y seguridad de la información.</w:t>
      </w:r>
    </w:p>
    <w:p w14:paraId="3528E3DB" w14:textId="26F339AA" w:rsidR="00FA3234" w:rsidRPr="003C2504" w:rsidRDefault="003C2504" w:rsidP="008906E8">
      <w:pPr>
        <w:numPr>
          <w:ilvl w:val="0"/>
          <w:numId w:val="22"/>
        </w:numPr>
        <w:rPr>
          <w:lang w:val="es-PE"/>
        </w:rPr>
      </w:pPr>
      <w:r w:rsidRPr="003C2504">
        <w:rPr>
          <w:lang w:val="es-PE"/>
        </w:rPr>
        <w:t>Proveer consultas rápidas y flexibles para la toma de decisiones.</w:t>
      </w:r>
    </w:p>
    <w:p w14:paraId="60355894" w14:textId="4E093F84" w:rsidR="002C515B" w:rsidRDefault="002C515B" w:rsidP="002C515B">
      <w:pPr>
        <w:pStyle w:val="Ttulo2"/>
        <w:rPr>
          <w:lang w:val="es-PE"/>
        </w:rPr>
      </w:pPr>
      <w:bookmarkStart w:id="4" w:name="_Toc184318096"/>
      <w:r>
        <w:rPr>
          <w:lang w:val="es-PE"/>
        </w:rPr>
        <w:t>Problemática</w:t>
      </w:r>
      <w:bookmarkEnd w:id="4"/>
    </w:p>
    <w:p w14:paraId="2C479E08" w14:textId="74F77D66" w:rsidR="00B62496" w:rsidRPr="00B62496" w:rsidRDefault="00A16B71" w:rsidP="00B62496">
      <w:pPr>
        <w:rPr>
          <w:lang w:val="es-PE"/>
        </w:rPr>
      </w:pPr>
      <w:r w:rsidRPr="00A16B71">
        <w:rPr>
          <w:lang w:val="es-PE"/>
        </w:rPr>
        <w:t>Se explica detalladamente el problema identificado, incluyendo sus causas y las consecuencias actuales para la organización.</w:t>
      </w:r>
    </w:p>
    <w:p w14:paraId="18081E83" w14:textId="2DE9B0A8" w:rsidR="00B62496" w:rsidRDefault="00B62496" w:rsidP="00B62496">
      <w:pPr>
        <w:pStyle w:val="Ttulo4"/>
        <w:numPr>
          <w:ilvl w:val="0"/>
          <w:numId w:val="0"/>
        </w:numPr>
        <w:ind w:left="864"/>
        <w:rPr>
          <w:lang w:val="es-PE"/>
        </w:rPr>
      </w:pPr>
      <w:r>
        <w:rPr>
          <w:lang w:val="es-PE"/>
        </w:rPr>
        <w:t>Problemas Identificados</w:t>
      </w:r>
    </w:p>
    <w:p w14:paraId="75C2EB95" w14:textId="77777777" w:rsidR="0058213D" w:rsidRPr="0058213D" w:rsidRDefault="0058213D" w:rsidP="0058213D">
      <w:pPr>
        <w:rPr>
          <w:lang w:val="es-PE"/>
        </w:rPr>
      </w:pPr>
    </w:p>
    <w:p w14:paraId="6FA5C236" w14:textId="7E1A3407" w:rsidR="00D3428B" w:rsidRDefault="00B62496" w:rsidP="0060010A">
      <w:pPr>
        <w:pStyle w:val="Ttulo4"/>
        <w:numPr>
          <w:ilvl w:val="0"/>
          <w:numId w:val="0"/>
        </w:numPr>
        <w:ind w:left="864"/>
        <w:rPr>
          <w:lang w:val="es-PE"/>
        </w:rPr>
      </w:pPr>
      <w:r>
        <w:rPr>
          <w:lang w:val="es-PE"/>
        </w:rPr>
        <w:t>Relaciones Causales</w:t>
      </w:r>
    </w:p>
    <w:p w14:paraId="78A88376" w14:textId="77777777" w:rsidR="001217DA" w:rsidRPr="0060010A" w:rsidRDefault="001217DA" w:rsidP="0060010A">
      <w:pPr>
        <w:rPr>
          <w:lang w:val="es-PE"/>
        </w:rPr>
      </w:pPr>
    </w:p>
    <w:p w14:paraId="132496A0" w14:textId="406BB8AD" w:rsidR="00A86A4E" w:rsidRDefault="00A86A4E" w:rsidP="00A86A4E">
      <w:pPr>
        <w:pStyle w:val="Ttulo1"/>
        <w:rPr>
          <w:lang w:val="es-PE"/>
        </w:rPr>
      </w:pPr>
      <w:bookmarkStart w:id="5" w:name="_Toc184318097"/>
      <w:r>
        <w:rPr>
          <w:lang w:val="es-PE"/>
        </w:rPr>
        <w:t xml:space="preserve">Análisis del </w:t>
      </w:r>
      <w:r w:rsidR="003F7350">
        <w:rPr>
          <w:lang w:val="es-PE"/>
        </w:rPr>
        <w:t>C</w:t>
      </w:r>
      <w:r>
        <w:rPr>
          <w:lang w:val="es-PE"/>
        </w:rPr>
        <w:t>aso</w:t>
      </w:r>
      <w:bookmarkEnd w:id="5"/>
    </w:p>
    <w:p w14:paraId="7EFD4CB5" w14:textId="1199CF3B" w:rsidR="002C515B" w:rsidRDefault="007A245B" w:rsidP="002C515B">
      <w:pPr>
        <w:pStyle w:val="Ttulo2"/>
        <w:rPr>
          <w:lang w:val="es-PE"/>
        </w:rPr>
      </w:pPr>
      <w:bookmarkStart w:id="6" w:name="_Toc184318098"/>
      <w:r>
        <w:rPr>
          <w:lang w:val="es-PE"/>
        </w:rPr>
        <w:t>Causalidad</w:t>
      </w:r>
      <w:r w:rsidR="00D3428B">
        <w:rPr>
          <w:lang w:val="es-PE"/>
        </w:rPr>
        <w:t xml:space="preserve"> de la Problemática</w:t>
      </w:r>
      <w:bookmarkEnd w:id="6"/>
    </w:p>
    <w:p w14:paraId="38C0CF90" w14:textId="2CF6A2E0" w:rsidR="007A245B" w:rsidRPr="007A245B" w:rsidRDefault="007A245B" w:rsidP="007A245B">
      <w:pPr>
        <w:rPr>
          <w:lang w:val="es-PE"/>
        </w:rPr>
      </w:pPr>
      <w:r w:rsidRPr="007A245B">
        <w:rPr>
          <w:lang w:val="es-PE"/>
        </w:rPr>
        <w:t>Se describen escenarios específicos que ilustran el impacto de la problemática en la organización.</w:t>
      </w:r>
      <w:r>
        <w:rPr>
          <w:lang w:val="es-PE"/>
        </w:rPr>
        <w:t xml:space="preserve"> </w:t>
      </w:r>
    </w:p>
    <w:p w14:paraId="1AD0F608" w14:textId="3AA5E618" w:rsidR="00D3428B" w:rsidRPr="000D32F5" w:rsidRDefault="00D3428B" w:rsidP="008906E8">
      <w:pPr>
        <w:pStyle w:val="Prrafodelista"/>
        <w:numPr>
          <w:ilvl w:val="0"/>
          <w:numId w:val="21"/>
        </w:numPr>
        <w:rPr>
          <w:lang w:val="es-PE"/>
        </w:rPr>
      </w:pPr>
      <w:r w:rsidRPr="00D3428B">
        <w:rPr>
          <w:lang w:val="es-PE"/>
        </w:rPr>
        <w:t>Problema – causas</w:t>
      </w:r>
    </w:p>
    <w:p w14:paraId="66835EFF" w14:textId="4839C47E" w:rsidR="002C515B" w:rsidRDefault="002C515B" w:rsidP="002C515B">
      <w:pPr>
        <w:pStyle w:val="Ttulo2"/>
        <w:rPr>
          <w:lang w:val="es-PE"/>
        </w:rPr>
      </w:pPr>
      <w:bookmarkStart w:id="7" w:name="_Toc184318099"/>
      <w:r>
        <w:rPr>
          <w:lang w:val="es-PE"/>
        </w:rPr>
        <w:t xml:space="preserve">Presentación </w:t>
      </w:r>
      <w:r w:rsidR="008C081E">
        <w:rPr>
          <w:lang w:val="es-PE"/>
        </w:rPr>
        <w:t xml:space="preserve">de Posibles </w:t>
      </w:r>
      <w:r w:rsidR="00D3428B">
        <w:rPr>
          <w:lang w:val="es-PE"/>
        </w:rPr>
        <w:t>S</w:t>
      </w:r>
      <w:r>
        <w:rPr>
          <w:lang w:val="es-PE"/>
        </w:rPr>
        <w:t>olución</w:t>
      </w:r>
      <w:bookmarkEnd w:id="7"/>
    </w:p>
    <w:p w14:paraId="6C7CC375" w14:textId="75040838" w:rsidR="00E22A48" w:rsidRPr="00E22A48" w:rsidRDefault="00E22A48" w:rsidP="00E22A48">
      <w:pPr>
        <w:rPr>
          <w:lang w:val="es-PE"/>
        </w:rPr>
      </w:pPr>
      <w:r w:rsidRPr="00E22A48">
        <w:rPr>
          <w:lang w:val="es-PE"/>
        </w:rPr>
        <w:t>Se enumeran y analizan soluciones alternativas, destacando sus ventajas y desventajas.</w:t>
      </w:r>
    </w:p>
    <w:p w14:paraId="49AAA21E" w14:textId="2664D53E" w:rsidR="00900D28" w:rsidRDefault="000120D3" w:rsidP="00900D28">
      <w:pPr>
        <w:pStyle w:val="Ttulo2"/>
        <w:rPr>
          <w:lang w:val="es-PE"/>
        </w:rPr>
      </w:pPr>
      <w:bookmarkStart w:id="8" w:name="_Toc184318100"/>
      <w:r>
        <w:rPr>
          <w:lang w:val="es-PE"/>
        </w:rPr>
        <w:t>Planteamiento de la</w:t>
      </w:r>
      <w:r w:rsidR="00900D28">
        <w:rPr>
          <w:lang w:val="es-PE"/>
        </w:rPr>
        <w:t xml:space="preserve"> Propuesta</w:t>
      </w:r>
      <w:bookmarkEnd w:id="8"/>
    </w:p>
    <w:p w14:paraId="7409AF87" w14:textId="10B4A863" w:rsidR="00E22A48" w:rsidRPr="00E22A48" w:rsidRDefault="00E22A48" w:rsidP="00E22A48">
      <w:pPr>
        <w:rPr>
          <w:lang w:val="es-PE"/>
        </w:rPr>
      </w:pPr>
      <w:r w:rsidRPr="00E22A48">
        <w:rPr>
          <w:lang w:val="es-PE"/>
        </w:rPr>
        <w:t>Se propone una solución basada en el análisis previo, destacando por qué es la opción más adecuada para abordar la problemática.</w:t>
      </w:r>
    </w:p>
    <w:p w14:paraId="0AD18628" w14:textId="77777777" w:rsidR="002C515B" w:rsidRPr="002C515B" w:rsidRDefault="002C515B" w:rsidP="002C515B">
      <w:pPr>
        <w:rPr>
          <w:lang w:val="es-PE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8"/>
        <w:gridCol w:w="4482"/>
      </w:tblGrid>
      <w:tr w:rsidR="006613E0" w:rsidRPr="006613E0" w14:paraId="74762A5E" w14:textId="77777777" w:rsidTr="00A86A4E">
        <w:trPr>
          <w:tblHeader/>
        </w:trPr>
        <w:tc>
          <w:tcPr>
            <w:tcW w:w="4528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E5015" w14:textId="77777777" w:rsidR="006613E0" w:rsidRPr="006613E0" w:rsidRDefault="006613E0" w:rsidP="00A86A4E">
            <w:pPr>
              <w:pStyle w:val="Ttulo2"/>
              <w:numPr>
                <w:ilvl w:val="0"/>
                <w:numId w:val="0"/>
              </w:numPr>
              <w:ind w:left="576"/>
              <w:rPr>
                <w:lang w:val="es-PE"/>
              </w:rPr>
            </w:pPr>
            <w:bookmarkStart w:id="9" w:name="_Toc184318101"/>
            <w:r w:rsidRPr="006613E0">
              <w:rPr>
                <w:lang w:val="es-PE"/>
              </w:rPr>
              <w:t>Problemática</w:t>
            </w:r>
            <w:bookmarkEnd w:id="9"/>
          </w:p>
        </w:tc>
        <w:tc>
          <w:tcPr>
            <w:tcW w:w="4482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2E48A" w14:textId="77777777" w:rsidR="006613E0" w:rsidRPr="006613E0" w:rsidRDefault="006613E0" w:rsidP="00A86A4E">
            <w:pPr>
              <w:pStyle w:val="Ttulo2"/>
              <w:numPr>
                <w:ilvl w:val="0"/>
                <w:numId w:val="0"/>
              </w:numPr>
              <w:rPr>
                <w:lang w:val="es-PE"/>
              </w:rPr>
            </w:pPr>
            <w:bookmarkStart w:id="10" w:name="_Toc184318102"/>
            <w:r w:rsidRPr="006613E0">
              <w:rPr>
                <w:lang w:val="es-PE"/>
              </w:rPr>
              <w:t>Solución Propuesta</w:t>
            </w:r>
            <w:bookmarkEnd w:id="10"/>
          </w:p>
        </w:tc>
      </w:tr>
      <w:tr w:rsidR="006613E0" w:rsidRPr="006613E0" w14:paraId="073B2950" w14:textId="77777777" w:rsidTr="00A86A4E">
        <w:tc>
          <w:tcPr>
            <w:tcW w:w="4528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4446BD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Procesos manuales y descentralizados.</w:t>
            </w:r>
          </w:p>
        </w:tc>
        <w:tc>
          <w:tcPr>
            <w:tcW w:w="4482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5AC4C1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- Centralizar la inscripción en cursos.</w:t>
            </w:r>
          </w:p>
        </w:tc>
      </w:tr>
      <w:tr w:rsidR="006613E0" w:rsidRPr="006613E0" w14:paraId="14632768" w14:textId="77777777" w:rsidTr="00A86A4E">
        <w:tc>
          <w:tcPr>
            <w:tcW w:w="4528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AC85A8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Demoras en inscripciones y asignación de evaluaciones.</w:t>
            </w:r>
          </w:p>
        </w:tc>
        <w:tc>
          <w:tcPr>
            <w:tcW w:w="4482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903C3A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- Automatizar la verificación de prerrequisitos.</w:t>
            </w:r>
          </w:p>
        </w:tc>
      </w:tr>
      <w:tr w:rsidR="006613E0" w:rsidRPr="006613E0" w14:paraId="3B105599" w14:textId="77777777" w:rsidTr="00A86A4E">
        <w:tc>
          <w:tcPr>
            <w:tcW w:w="4528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B8C4F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Alta probabilidad de errores en el manejo de información académica.</w:t>
            </w:r>
          </w:p>
        </w:tc>
        <w:tc>
          <w:tcPr>
            <w:tcW w:w="4482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29022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- Administrar las evaluaciones académicas.</w:t>
            </w:r>
          </w:p>
        </w:tc>
      </w:tr>
    </w:tbl>
    <w:p w14:paraId="310D0E41" w14:textId="0DB90B0E" w:rsidR="00A86A4E" w:rsidRDefault="00A86A4E" w:rsidP="00460DF6">
      <w:pPr>
        <w:pStyle w:val="Ttulo1"/>
        <w:rPr>
          <w:lang w:val="es-PE"/>
        </w:rPr>
      </w:pPr>
      <w:bookmarkStart w:id="11" w:name="_Toc184318103"/>
      <w:r>
        <w:rPr>
          <w:lang w:val="es-PE"/>
        </w:rPr>
        <w:t>Diseño de</w:t>
      </w:r>
      <w:r w:rsidR="00B922BC">
        <w:rPr>
          <w:lang w:val="es-PE"/>
        </w:rPr>
        <w:t>l Sistema de la Propuesta</w:t>
      </w:r>
      <w:bookmarkEnd w:id="11"/>
    </w:p>
    <w:p w14:paraId="416B4B33" w14:textId="58FB0EB6" w:rsidR="009E05DB" w:rsidRDefault="00E3572A" w:rsidP="009E05DB">
      <w:pPr>
        <w:rPr>
          <w:lang w:val="es-PE"/>
        </w:rPr>
      </w:pPr>
      <w:r>
        <w:rPr>
          <w:lang w:val="es-PE"/>
        </w:rPr>
        <w:t xml:space="preserve">Para cumplir </w:t>
      </w:r>
      <w:r w:rsidR="00605BFD">
        <w:rPr>
          <w:lang w:val="es-PE"/>
        </w:rPr>
        <w:t>con los requerimientos de</w:t>
      </w:r>
      <w:r w:rsidR="00AE38FF">
        <w:rPr>
          <w:lang w:val="es-PE"/>
        </w:rPr>
        <w:t xml:space="preserve"> la propuesta y </w:t>
      </w:r>
      <w:r>
        <w:rPr>
          <w:lang w:val="es-PE"/>
        </w:rPr>
        <w:t>con los estándares de integridad de datos</w:t>
      </w:r>
      <w:r w:rsidR="00AC1ECB">
        <w:rPr>
          <w:lang w:val="es-PE"/>
        </w:rPr>
        <w:t>, planteamos el siguiente sistema de base de datos.</w:t>
      </w:r>
    </w:p>
    <w:p w14:paraId="065A7DC4" w14:textId="3CED4BCF" w:rsidR="00DF5E25" w:rsidRDefault="00A86A4E" w:rsidP="00DF5E25">
      <w:pPr>
        <w:pStyle w:val="Ttulo2"/>
        <w:rPr>
          <w:lang w:val="es-PE"/>
        </w:rPr>
      </w:pPr>
      <w:bookmarkStart w:id="12" w:name="_Toc184318104"/>
      <w:r>
        <w:rPr>
          <w:lang w:val="es-PE"/>
        </w:rPr>
        <w:t>Modelo Entidad</w:t>
      </w:r>
      <w:r w:rsidR="0029611D">
        <w:rPr>
          <w:lang w:val="es-PE"/>
        </w:rPr>
        <w:t xml:space="preserve"> </w:t>
      </w:r>
      <w:r>
        <w:rPr>
          <w:lang w:val="es-PE"/>
        </w:rPr>
        <w:t>-</w:t>
      </w:r>
      <w:r w:rsidR="0029611D">
        <w:rPr>
          <w:lang w:val="es-PE"/>
        </w:rPr>
        <w:t xml:space="preserve"> </w:t>
      </w:r>
      <w:r>
        <w:rPr>
          <w:lang w:val="es-PE"/>
        </w:rPr>
        <w:t>Relación</w:t>
      </w:r>
      <w:bookmarkEnd w:id="12"/>
    </w:p>
    <w:p w14:paraId="5AA0D7C5" w14:textId="4C2C3EE8" w:rsidR="00DF5E25" w:rsidRPr="00DF5E25" w:rsidRDefault="00DF5E25" w:rsidP="00DF5E25">
      <w:pPr>
        <w:pStyle w:val="Ttulo3"/>
        <w:rPr>
          <w:lang w:val="es-PE"/>
        </w:rPr>
      </w:pPr>
      <w:bookmarkStart w:id="13" w:name="_Toc184318105"/>
      <w:r>
        <w:rPr>
          <w:lang w:val="es-PE"/>
        </w:rPr>
        <w:t xml:space="preserve">Entidades y </w:t>
      </w:r>
      <w:r w:rsidR="000120D3">
        <w:rPr>
          <w:lang w:val="es-PE"/>
        </w:rPr>
        <w:t>A</w:t>
      </w:r>
      <w:r>
        <w:rPr>
          <w:lang w:val="es-PE"/>
        </w:rPr>
        <w:t>tributos</w:t>
      </w:r>
      <w:bookmarkEnd w:id="13"/>
    </w:p>
    <w:p w14:paraId="13976BA9" w14:textId="4DDF30A8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Estudiante: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ID_Estudiante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Nombre, Apellido, Email, Teléfono, Carrera.</w:t>
      </w:r>
    </w:p>
    <w:p w14:paraId="3309DD41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Curso: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ID_Curso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Nombre_Curso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, Créditos, Prerrequisitos,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ID_Profesor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(FK).</w:t>
      </w:r>
    </w:p>
    <w:p w14:paraId="1C79DC8F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Profesor: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ID_Profesor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Nombre, Departamento, Email.</w:t>
      </w:r>
    </w:p>
    <w:p w14:paraId="0A0F1A8B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Inscripción: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ID_Inscripción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Fecha_Inscripción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ID_Estudiante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ID_Curso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(FK).</w:t>
      </w:r>
    </w:p>
    <w:p w14:paraId="7A31083E" w14:textId="242DD5DE" w:rsidR="00C6035E" w:rsidRPr="00E42AAC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Evaluación: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ID_Evaluación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Nota,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Fecha_Evaluación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ID_Estudiante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ID_Curso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(FK).</w:t>
      </w:r>
    </w:p>
    <w:p w14:paraId="54E3139A" w14:textId="5BCFC8A7" w:rsidR="00D5543E" w:rsidRPr="00D5543E" w:rsidRDefault="00D5543E" w:rsidP="00D5543E">
      <w:pPr>
        <w:pStyle w:val="Ttulo3"/>
        <w:spacing w:after="0"/>
        <w:rPr>
          <w:rFonts w:asciiTheme="minorHAnsi" w:hAnsiTheme="minorHAnsi"/>
          <w:lang w:val="es-PE"/>
        </w:rPr>
      </w:pPr>
      <w:bookmarkStart w:id="14" w:name="_Toc184318106"/>
      <w:r>
        <w:rPr>
          <w:lang w:val="es-PE"/>
        </w:rPr>
        <w:t>Relaciones</w:t>
      </w:r>
      <w:bookmarkEnd w:id="14"/>
    </w:p>
    <w:p w14:paraId="38F77A37" w14:textId="103824A9" w:rsidR="006613E0" w:rsidRPr="006613E0" w:rsidRDefault="006613E0" w:rsidP="00D5543E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Un estudiante puede inscribirse en varios cursos (1 a N).</w:t>
      </w:r>
    </w:p>
    <w:p w14:paraId="091864BA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Un curso tiene un profesor asignado (N a 1).</w:t>
      </w:r>
    </w:p>
    <w:p w14:paraId="07DCF7C2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Un profesor puede impartir varios cursos (1 a N).</w:t>
      </w:r>
    </w:p>
    <w:p w14:paraId="43198C31" w14:textId="77777777" w:rsid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Un estudiante puede tener varias evaluaciones en diferentes cursos (1 a N).</w:t>
      </w:r>
    </w:p>
    <w:p w14:paraId="054239FE" w14:textId="77777777" w:rsidR="00936D88" w:rsidRDefault="00936D88" w:rsidP="00EA156D">
      <w:pPr>
        <w:pStyle w:val="Ttulo3"/>
        <w:rPr>
          <w:lang w:val="es-PE"/>
        </w:rPr>
        <w:sectPr w:rsidR="00936D88" w:rsidSect="001C4A59">
          <w:headerReference w:type="default" r:id="rId14"/>
          <w:footerReference w:type="default" r:id="rId15"/>
          <w:headerReference w:type="first" r:id="rId16"/>
          <w:footnotePr>
            <w:pos w:val="beneathText"/>
          </w:footnotePr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  <w15:footnoteColumns w:val="1"/>
        </w:sectPr>
      </w:pPr>
    </w:p>
    <w:p w14:paraId="04669BDC" w14:textId="60DE81D4" w:rsidR="00EA156D" w:rsidRDefault="00EA156D" w:rsidP="00EA156D">
      <w:pPr>
        <w:pStyle w:val="Ttulo3"/>
        <w:rPr>
          <w:lang w:val="es-PE"/>
        </w:rPr>
      </w:pPr>
      <w:bookmarkStart w:id="15" w:name="_Toc184318107"/>
      <w:r>
        <w:rPr>
          <w:lang w:val="es-PE"/>
        </w:rPr>
        <w:t>Diagrama</w:t>
      </w:r>
      <w:bookmarkEnd w:id="15"/>
    </w:p>
    <w:p w14:paraId="2FC9AF93" w14:textId="5791682F" w:rsidR="00EA156D" w:rsidRPr="00EA156D" w:rsidRDefault="00936D88" w:rsidP="00936D88">
      <w:pPr>
        <w:pStyle w:val="Sinespaciado"/>
        <w:rPr>
          <w:lang w:val="es-PE"/>
        </w:rPr>
      </w:pPr>
      <w:r w:rsidRPr="00936D88">
        <w:rPr>
          <w:noProof/>
          <w:lang w:val="es-PE"/>
        </w:rPr>
        <w:drawing>
          <wp:inline distT="0" distB="0" distL="0" distR="0" wp14:anchorId="0056AA85" wp14:editId="15839D20">
            <wp:extent cx="8801100" cy="4692100"/>
            <wp:effectExtent l="0" t="0" r="0" b="0"/>
            <wp:docPr id="87835975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59759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3530" cy="47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7740" w14:textId="77777777" w:rsidR="00936D88" w:rsidRDefault="00936D88" w:rsidP="0029611D">
      <w:pPr>
        <w:pStyle w:val="Ttulo2"/>
        <w:spacing w:after="0"/>
        <w:ind w:left="576" w:hanging="576"/>
        <w:rPr>
          <w:lang w:val="es-PE"/>
        </w:rPr>
        <w:sectPr w:rsidR="00936D88" w:rsidSect="00936D88">
          <w:footnotePr>
            <w:pos w:val="beneathText"/>
          </w:footnotePr>
          <w:pgSz w:w="16838" w:h="11906" w:orient="landscape" w:code="9"/>
          <w:pgMar w:top="1440" w:right="1440" w:bottom="1440" w:left="1440" w:header="720" w:footer="720" w:gutter="0"/>
          <w:cols w:space="720"/>
          <w:titlePg/>
          <w:docGrid w:linePitch="360"/>
          <w15:footnoteColumns w:val="1"/>
        </w:sectPr>
      </w:pPr>
    </w:p>
    <w:p w14:paraId="46240EEA" w14:textId="087B10B1" w:rsidR="006613E0" w:rsidRPr="0029611D" w:rsidRDefault="00AB7605" w:rsidP="0029611D">
      <w:pPr>
        <w:pStyle w:val="Ttulo2"/>
        <w:spacing w:after="0"/>
        <w:ind w:left="576" w:hanging="576"/>
        <w:rPr>
          <w:lang w:val="es-PE"/>
        </w:rPr>
      </w:pPr>
      <w:bookmarkStart w:id="16" w:name="_Toc184318108"/>
      <w:r>
        <w:rPr>
          <w:lang w:val="es-PE"/>
        </w:rPr>
        <w:t>Modelo Lógico Relacional</w:t>
      </w:r>
      <w:bookmarkEnd w:id="16"/>
    </w:p>
    <w:p w14:paraId="705CFC0C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Definir claves primarias (PK) y foráneas (FK).</w:t>
      </w:r>
    </w:p>
    <w:p w14:paraId="3A3E5EC8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Crear tablas relacionales con dependencias claramente definidas.</w:t>
      </w:r>
    </w:p>
    <w:p w14:paraId="05C6F367" w14:textId="050E5E11" w:rsidR="006613E0" w:rsidRDefault="005C3D6B" w:rsidP="006613E0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  <w:r>
        <w:rPr>
          <w:rFonts w:eastAsia="Cambria" w:cstheme="minorHAnsi"/>
          <w:sz w:val="22"/>
          <w:szCs w:val="22"/>
          <w:lang w:val="es-PE"/>
        </w:rPr>
        <w:t>Diagrama del modelo</w:t>
      </w:r>
    </w:p>
    <w:p w14:paraId="18329E7C" w14:textId="04BDE7D2" w:rsidR="00767D8A" w:rsidRDefault="00B709F1" w:rsidP="00B709F1">
      <w:pPr>
        <w:pStyle w:val="Sinespaciado"/>
        <w:rPr>
          <w:lang w:val="es-PE"/>
        </w:rPr>
      </w:pPr>
      <w:r w:rsidRPr="00B709F1">
        <w:rPr>
          <w:noProof/>
        </w:rPr>
        <w:drawing>
          <wp:inline distT="0" distB="0" distL="0" distR="0" wp14:anchorId="04732814" wp14:editId="121E57D9">
            <wp:extent cx="5731510" cy="4941570"/>
            <wp:effectExtent l="0" t="0" r="2540" b="0"/>
            <wp:docPr id="81634959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959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BEB" w14:textId="453CD85A" w:rsidR="00767D8A" w:rsidRDefault="00767D8A" w:rsidP="006613E0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  <w:r>
        <w:rPr>
          <w:rFonts w:eastAsia="Cambria" w:cstheme="minorHAnsi"/>
          <w:sz w:val="22"/>
          <w:szCs w:val="22"/>
          <w:lang w:val="es-PE"/>
        </w:rPr>
        <w:br w:type="page"/>
      </w:r>
    </w:p>
    <w:p w14:paraId="3DF40419" w14:textId="3C49D465" w:rsidR="0029611D" w:rsidRDefault="0029611D" w:rsidP="0029611D">
      <w:pPr>
        <w:pStyle w:val="Ttulo1"/>
        <w:rPr>
          <w:lang w:val="es-PE"/>
        </w:rPr>
      </w:pPr>
      <w:bookmarkStart w:id="17" w:name="_Toc184318109"/>
      <w:r>
        <w:rPr>
          <w:lang w:val="es-PE"/>
        </w:rPr>
        <w:t>Normalización</w:t>
      </w:r>
      <w:bookmarkEnd w:id="17"/>
    </w:p>
    <w:p w14:paraId="2202CAFC" w14:textId="0F094A7C" w:rsidR="00817C06" w:rsidRPr="00817C06" w:rsidRDefault="00817C06" w:rsidP="00817C06">
      <w:pPr>
        <w:pStyle w:val="Ttulo2"/>
        <w:rPr>
          <w:lang w:val="es-PE"/>
        </w:rPr>
      </w:pPr>
      <w:bookmarkStart w:id="18" w:name="_Toc184318110"/>
      <w:r>
        <w:rPr>
          <w:lang w:val="es-PE"/>
        </w:rPr>
        <w:t>Aplicación de Formas Normales</w:t>
      </w:r>
      <w:bookmarkEnd w:id="18"/>
    </w:p>
    <w:p w14:paraId="499B004B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Primera Forma Normal (1NF):</w:t>
      </w:r>
      <w:r w:rsidRPr="006613E0">
        <w:rPr>
          <w:rFonts w:eastAsia="Cambria" w:cstheme="minorHAnsi"/>
          <w:sz w:val="22"/>
          <w:szCs w:val="22"/>
          <w:lang w:val="es-PE"/>
        </w:rPr>
        <w:t> Asegurar atributos atómicos.</w:t>
      </w:r>
    </w:p>
    <w:p w14:paraId="5A67124A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Segunda Forma Normal (2NF):</w:t>
      </w:r>
      <w:r w:rsidRPr="006613E0">
        <w:rPr>
          <w:rFonts w:eastAsia="Cambria" w:cstheme="minorHAnsi"/>
          <w:sz w:val="22"/>
          <w:szCs w:val="22"/>
          <w:lang w:val="es-PE"/>
        </w:rPr>
        <w:t> Eliminar dependencias parciales.</w:t>
      </w:r>
    </w:p>
    <w:p w14:paraId="3F3580F1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Tercera Forma Normal (3NF):</w:t>
      </w:r>
      <w:r w:rsidRPr="006613E0">
        <w:rPr>
          <w:rFonts w:eastAsia="Cambria" w:cstheme="minorHAnsi"/>
          <w:sz w:val="22"/>
          <w:szCs w:val="22"/>
          <w:lang w:val="es-PE"/>
        </w:rPr>
        <w:t> Eliminar dependencias transitivas.</w:t>
      </w:r>
    </w:p>
    <w:p w14:paraId="02A07226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BCNF:</w:t>
      </w:r>
      <w:r w:rsidRPr="006613E0">
        <w:rPr>
          <w:rFonts w:eastAsia="Cambria" w:cstheme="minorHAnsi"/>
          <w:sz w:val="22"/>
          <w:szCs w:val="22"/>
          <w:lang w:val="es-PE"/>
        </w:rPr>
        <w:t> Garantizar que cada determinante sea una clave candidata.</w:t>
      </w:r>
    </w:p>
    <w:p w14:paraId="6047D20D" w14:textId="77777777" w:rsid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Cuarta y Quinta Forma Normal:</w:t>
      </w:r>
      <w:r w:rsidRPr="006613E0">
        <w:rPr>
          <w:rFonts w:eastAsia="Cambria" w:cstheme="minorHAnsi"/>
          <w:sz w:val="22"/>
          <w:szCs w:val="22"/>
          <w:lang w:val="es-PE"/>
        </w:rPr>
        <w:t> Reducir dependencias multivaluadas y redundancias.</w:t>
      </w:r>
    </w:p>
    <w:p w14:paraId="1A06AB73" w14:textId="5A8C292B" w:rsidR="007836E6" w:rsidRDefault="007836E6" w:rsidP="00E42AAC">
      <w:pPr>
        <w:spacing w:after="200" w:line="276" w:lineRule="auto"/>
        <w:ind w:left="720" w:firstLine="0"/>
        <w:rPr>
          <w:rFonts w:eastAsia="Cambria" w:cstheme="minorHAnsi"/>
          <w:b/>
          <w:bCs/>
          <w:sz w:val="22"/>
          <w:szCs w:val="22"/>
          <w:lang w:val="es-PE"/>
        </w:rPr>
      </w:pPr>
      <w:r>
        <w:rPr>
          <w:rFonts w:eastAsia="Cambria" w:cstheme="minorHAnsi"/>
          <w:b/>
          <w:bCs/>
          <w:sz w:val="22"/>
          <w:szCs w:val="22"/>
          <w:lang w:val="es-PE"/>
        </w:rPr>
        <w:br w:type="page"/>
      </w:r>
    </w:p>
    <w:p w14:paraId="3E522A0C" w14:textId="46659416" w:rsidR="006613E0" w:rsidRDefault="0022182E" w:rsidP="0022182E">
      <w:pPr>
        <w:pStyle w:val="Ttulo1"/>
        <w:rPr>
          <w:lang w:val="es-PE"/>
        </w:rPr>
      </w:pPr>
      <w:bookmarkStart w:id="19" w:name="_Toc184318111"/>
      <w:r>
        <w:rPr>
          <w:lang w:val="es-PE"/>
        </w:rPr>
        <w:t>Implementación del Sistema</w:t>
      </w:r>
      <w:bookmarkEnd w:id="19"/>
    </w:p>
    <w:p w14:paraId="37C720DD" w14:textId="0A7A04EC" w:rsidR="0022182E" w:rsidRPr="0022182E" w:rsidRDefault="0022182E" w:rsidP="00515219">
      <w:pPr>
        <w:pStyle w:val="Ttulo2"/>
        <w:rPr>
          <w:lang w:val="es-PE"/>
        </w:rPr>
      </w:pPr>
      <w:bookmarkStart w:id="20" w:name="_Toc184318112"/>
      <w:r>
        <w:rPr>
          <w:lang w:val="es-PE"/>
        </w:rPr>
        <w:t>Gestión de Base de Datos</w:t>
      </w:r>
      <w:bookmarkEnd w:id="20"/>
    </w:p>
    <w:p w14:paraId="7C90EB33" w14:textId="415DB726" w:rsidR="001007F7" w:rsidRDefault="001007F7" w:rsidP="00275D53">
      <w:pPr>
        <w:pStyle w:val="Ttulo3"/>
      </w:pPr>
      <w:bookmarkStart w:id="21" w:name="_Toc184318113"/>
      <w:r w:rsidRPr="001007F7">
        <w:t xml:space="preserve">DDL (Data </w:t>
      </w:r>
      <w:proofErr w:type="spellStart"/>
      <w:r w:rsidRPr="001007F7">
        <w:t>Definition</w:t>
      </w:r>
      <w:proofErr w:type="spellEnd"/>
      <w:r w:rsidRPr="001007F7">
        <w:t xml:space="preserve"> </w:t>
      </w:r>
      <w:proofErr w:type="spellStart"/>
      <w:r w:rsidRPr="001007F7">
        <w:t>Language</w:t>
      </w:r>
      <w:proofErr w:type="spellEnd"/>
      <w:r w:rsidRPr="001007F7">
        <w:t>) - Lenguaje de Definición de Datos</w:t>
      </w:r>
      <w:bookmarkEnd w:id="21"/>
    </w:p>
    <w:p w14:paraId="7AF81D63" w14:textId="05E6BD19" w:rsidR="001217DA" w:rsidRDefault="001217DA" w:rsidP="007836E6">
      <w:pPr>
        <w:pStyle w:val="Sinespaciado"/>
        <w:tabs>
          <w:tab w:val="right" w:pos="9026"/>
        </w:tabs>
      </w:pPr>
      <w:r>
        <w:rPr>
          <w:noProof/>
        </w:rPr>
        <mc:AlternateContent>
          <mc:Choice Requires="wps">
            <w:drawing>
              <wp:inline distT="0" distB="0" distL="0" distR="0" wp14:anchorId="7012CB47" wp14:editId="6C73F3DF">
                <wp:extent cx="6519457" cy="7407934"/>
                <wp:effectExtent l="0" t="0" r="0" b="254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9457" cy="740793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7D73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Crear la base de datos TECHACADEMY</w:t>
                            </w:r>
                          </w:p>
                          <w:p w14:paraId="6FB7A41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DATABASE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TECHACADEMY;</w:t>
                            </w:r>
                          </w:p>
                          <w:p w14:paraId="731E8A5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75AD841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CB2576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Cambiar al contexto de la base de datos TECHACADEMY</w:t>
                            </w:r>
                          </w:p>
                          <w:p w14:paraId="00CEEE0C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USE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TECHACADEMY;</w:t>
                            </w:r>
                          </w:p>
                          <w:p w14:paraId="1D8EF29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0FFE49F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968D21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Estudiantes</w:t>
                            </w:r>
                          </w:p>
                          <w:p w14:paraId="3550FC36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Estudiante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</w:p>
                          <w:p w14:paraId="7EE86DC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5C78E4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id_nacional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CHAR(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9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UNIQUE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lang w:val="en-US"/>
                              </w:rPr>
                              <w:t>-- DNI</w:t>
                            </w:r>
                          </w:p>
                          <w:p w14:paraId="43A9C6C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nombre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33AC436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apellidos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0862D3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correo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150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UNIQUE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682BDB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telefono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20</w:t>
                            </w:r>
                            <w:r w:rsidRPr="007836E6">
                              <w:rPr>
                                <w:color w:val="F8F8F2"/>
                              </w:rPr>
                              <w:t>),</w:t>
                            </w:r>
                          </w:p>
                          <w:p w14:paraId="30B55B5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direccion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66D9EF"/>
                              </w:rPr>
                              <w:t>MAX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</w:p>
                          <w:p w14:paraId="387EF3F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962749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11FBC9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de Departamentos</w:t>
                            </w:r>
                          </w:p>
                          <w:p w14:paraId="4992D0E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Departamento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20645AC0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departamento_id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4FA39C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nombre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4E86C8A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descripcion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255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</w:p>
                          <w:p w14:paraId="23CC8E3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9782B1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21924A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Profesores</w:t>
                            </w:r>
                          </w:p>
                          <w:p w14:paraId="699F459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Profesor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1E3EDEB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CF4142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id_nacional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VARCHAR(</w:t>
                            </w:r>
                            <w:r w:rsidRPr="007836E6">
                              <w:rPr>
                                <w:color w:val="AE81FF"/>
                              </w:rPr>
                              <w:t>12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t>-- DNI</w:t>
                            </w:r>
                          </w:p>
                          <w:p w14:paraId="6AB558E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nombre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4A1FABB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apellidos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3C0C897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departamento_id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t>-- Permite NULL para cumplir con ON DELETE SET NULL</w:t>
                            </w:r>
                          </w:p>
                          <w:p w14:paraId="48027438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correo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150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213167F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telefono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VARCHAR(</w:t>
                            </w:r>
                            <w:r w:rsidRPr="007836E6">
                              <w:rPr>
                                <w:color w:val="AE81FF"/>
                              </w:rPr>
                              <w:t>9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7F6DCCC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direccion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66D9EF"/>
                              </w:rPr>
                              <w:t>MAX</w:t>
                            </w:r>
                            <w:r w:rsidRPr="007836E6">
                              <w:rPr>
                                <w:color w:val="F8F8F2"/>
                              </w:rPr>
                              <w:t>),</w:t>
                            </w:r>
                          </w:p>
                          <w:p w14:paraId="3256305C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(departamento_id)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Departamento(departamento_id)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SET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</w:p>
                          <w:p w14:paraId="2F89FE48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5BECE73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A6F5218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Cursos</w:t>
                            </w:r>
                          </w:p>
                          <w:p w14:paraId="0BAD3B2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Curso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0FC26E1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105D03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nombre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150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7122E8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creditos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CHECK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(creditos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92672"/>
                                <w:lang w:val="en-US"/>
                              </w:rPr>
                              <w:t>&gt;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</w:p>
                          <w:p w14:paraId="1F904C6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DD1122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8B2DF46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Prerequisitos de Cursos</w:t>
                            </w:r>
                          </w:p>
                          <w:p w14:paraId="612C70B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Prerequisito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00EE33F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D4B7540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prerequisito_id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2DDE3C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(curso_id,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prerequisito_id),</w:t>
                            </w:r>
                          </w:p>
                          <w:p w14:paraId="7578323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(curso_id)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Curso(curso_id)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ACTION,</w:t>
                            </w:r>
                          </w:p>
                          <w:p w14:paraId="1F2A6708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(prerequisito_id)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Curso(curso_id)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ACTION</w:t>
                            </w:r>
                          </w:p>
                          <w:p w14:paraId="38BF60A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20EC53E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55B2E8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asignación de Profesores a Cursos (1:1 ajustado con restricción única)</w:t>
                            </w:r>
                          </w:p>
                          <w:p w14:paraId="36144BE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Curso_Profesor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43AFCCF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curso_profesor_id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4A5795A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curso_id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t>-- Garantiza que un curso solo puede estar asociado con un profesor</w:t>
                            </w:r>
                          </w:p>
                          <w:p w14:paraId="1D14BA5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F3CE4C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(curso_id)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Curso(curso_id)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CASCADE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E20C1D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(profesor_id)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Profesor(profesor_id)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CASCADE</w:t>
                            </w:r>
                          </w:p>
                          <w:p w14:paraId="69B8328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5A769F4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3C9893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Inscripciones</w:t>
                            </w:r>
                          </w:p>
                          <w:p w14:paraId="35A2BB3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Inscripcion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3EF4B61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inscripcion_id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CFBA33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fecha_inscripcion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DATE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DEFAULT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GETDATE(),</w:t>
                            </w:r>
                          </w:p>
                          <w:p w14:paraId="6CB2758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553035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curso_profesor_id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CB34DD0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(estudiante_id)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Estudiante(estudiante_id)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CASCADE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75BCE30D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(curso_profesor_id)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Curso_Profesor(curso_profesor_id)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CASCADE</w:t>
                            </w:r>
                          </w:p>
                          <w:p w14:paraId="6A5F564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667E5CB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8B8317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Evaluaciones</w:t>
                            </w:r>
                          </w:p>
                          <w:p w14:paraId="6D4EC9F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Evaluacion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</w:p>
                          <w:p w14:paraId="02A809B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evaluacion_id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03896F7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nota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DECIMAL(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5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2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CHECK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(nota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BETWEEN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0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AND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4A854A9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fecha_evaluacion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DATE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DEFAULT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GETDATE(),</w:t>
                            </w:r>
                          </w:p>
                          <w:p w14:paraId="768AB1EC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1D8950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curso_profesor_id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CDB30B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(estudiante_id)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Estudiante(estudiante_id)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CASCADE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6FE80B1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(curso_profesor_id)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Curso_Profesor(curso_profesor_id)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CASCADE</w:t>
                            </w:r>
                          </w:p>
                          <w:p w14:paraId="33FF00F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1777B7EF" w14:textId="6B135C4C" w:rsidR="001217DA" w:rsidRPr="007836E6" w:rsidRDefault="001217DA" w:rsidP="007836E6">
                            <w:pPr>
                              <w:pStyle w:val="cdig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12CB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513.35pt;height:58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" fillcolor="black [3213]" stroked="f">
                <v:textbox>
                  <w:txbxContent>
                    <w:p w14:paraId="0967D73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Crear la base de datos TECHACADEMY</w:t>
                      </w:r>
                    </w:p>
                    <w:p w14:paraId="6FB7A41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DATABASE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TECHACADEMY;</w:t>
                      </w:r>
                    </w:p>
                    <w:p w14:paraId="731E8A5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GO</w:t>
                      </w:r>
                    </w:p>
                    <w:p w14:paraId="75AD841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CB2576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Cambiar al contexto de la base de datos TECHACADEMY</w:t>
                      </w:r>
                    </w:p>
                    <w:p w14:paraId="00CEEE0C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USE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TECHACADEMY;</w:t>
                      </w:r>
                    </w:p>
                    <w:p w14:paraId="1D8EF29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GO</w:t>
                      </w:r>
                    </w:p>
                    <w:p w14:paraId="0FFE49F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968D21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Estudiantes</w:t>
                      </w:r>
                    </w:p>
                    <w:p w14:paraId="3550FC36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TABLE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Estudiante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</w:p>
                    <w:p w14:paraId="7EE86DC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estudiante_id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5C78E4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id_nacional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CHAR(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9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UNIQUE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lang w:val="en-US"/>
                        </w:rPr>
                        <w:t>-- DNI</w:t>
                      </w:r>
                    </w:p>
                    <w:p w14:paraId="43A9C6C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nombre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NVARCHAR(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100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33AC436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apellidos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NVARCHAR(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100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0862D3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correo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NVARCHAR(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150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UNIQUE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682BDB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telefono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20</w:t>
                      </w:r>
                      <w:r w:rsidRPr="007836E6">
                        <w:rPr>
                          <w:color w:val="F8F8F2"/>
                        </w:rPr>
                        <w:t>),</w:t>
                      </w:r>
                    </w:p>
                    <w:p w14:paraId="30B55B5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direccion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66D9EF"/>
                        </w:rPr>
                        <w:t>MAX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</w:p>
                    <w:p w14:paraId="387EF3F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7962749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11FBC9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de Departamentos</w:t>
                      </w:r>
                    </w:p>
                    <w:p w14:paraId="4992D0E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Departamento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20645AC0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departamento_id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4FA39C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nombre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100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4E86C8A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descripcion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255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</w:p>
                    <w:p w14:paraId="23CC8E3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79782B1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21924A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Profesores</w:t>
                      </w:r>
                    </w:p>
                    <w:p w14:paraId="699F459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Profesor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1E3EDEB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profesor_id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CF4142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id_nacional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VARCHAR(</w:t>
                      </w:r>
                      <w:r w:rsidRPr="007836E6">
                        <w:rPr>
                          <w:color w:val="AE81FF"/>
                        </w:rPr>
                        <w:t>12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t>-- DNI</w:t>
                      </w:r>
                    </w:p>
                    <w:p w14:paraId="6AB558E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nombre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100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4A1FABB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apellidos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100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3C0C897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departamento_id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INT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t>-- Permite NULL para cumplir con ON DELETE SET NULL</w:t>
                      </w:r>
                    </w:p>
                    <w:p w14:paraId="48027438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correo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150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213167F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telefono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VARCHAR(</w:t>
                      </w:r>
                      <w:r w:rsidRPr="007836E6">
                        <w:rPr>
                          <w:color w:val="AE81FF"/>
                        </w:rPr>
                        <w:t>9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7F6DCCC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direccion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66D9EF"/>
                        </w:rPr>
                        <w:t>MAX</w:t>
                      </w:r>
                      <w:r w:rsidRPr="007836E6">
                        <w:rPr>
                          <w:color w:val="F8F8F2"/>
                        </w:rPr>
                        <w:t>),</w:t>
                      </w:r>
                    </w:p>
                    <w:p w14:paraId="3256305C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(departamento_id)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Departamento(departamento_id)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SET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</w:p>
                    <w:p w14:paraId="2F89FE48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5BECE73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A6F5218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Cursos</w:t>
                      </w:r>
                    </w:p>
                    <w:p w14:paraId="0BAD3B2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Curso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0FC26E1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curso_id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105D03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nombre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NVARCHAR(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150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7122E8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creditos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CHECK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(creditos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92672"/>
                          <w:lang w:val="en-US"/>
                        </w:rPr>
                        <w:t>&gt;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</w:p>
                    <w:p w14:paraId="1F904C6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7DD1122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8B2DF46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Prerequisitos de Cursos</w:t>
                      </w:r>
                    </w:p>
                    <w:p w14:paraId="612C70B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Prerequisito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00EE33F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curso_id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D4B7540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prerequisito_id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2DDE3C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(curso_id,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prerequisito_id),</w:t>
                      </w:r>
                    </w:p>
                    <w:p w14:paraId="7578323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(curso_id)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Curso(curso_id)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ON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ACTION,</w:t>
                      </w:r>
                    </w:p>
                    <w:p w14:paraId="1F2A6708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(prerequisito_id)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Curso(curso_id)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ACTION</w:t>
                      </w:r>
                    </w:p>
                    <w:p w14:paraId="38BF60A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20EC53E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55B2E8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asignación de Profesores a Cursos (1:1 ajustado con restricción única)</w:t>
                      </w:r>
                    </w:p>
                    <w:p w14:paraId="36144BE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Curso_Profesor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43AFCCF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curso_profesor_id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INT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IDENTITY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PRIMARY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4A5795A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curso_id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INT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t>-- Garantiza que un curso solo puede estar asociado con un profesor</w:t>
                      </w:r>
                    </w:p>
                    <w:p w14:paraId="1D14BA5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profesor_id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F3CE4C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(curso_id)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Curso(curso_id)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ON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CASCADE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E20C1D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(profesor_id)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Profesor(profesor_id)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ON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CASCADE</w:t>
                      </w:r>
                    </w:p>
                    <w:p w14:paraId="69B8328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5A769F4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3C9893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Inscripciones</w:t>
                      </w:r>
                    </w:p>
                    <w:p w14:paraId="35A2BB3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Inscripcion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3EF4B61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inscripcion_id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CFBA33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fecha_inscripcion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DATE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DEFAULT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GETDATE(),</w:t>
                      </w:r>
                    </w:p>
                    <w:p w14:paraId="6CB2758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estudiante_id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553035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curso_profesor_id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CB34DD0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(estudiante_id)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Estudiante(estudiante_id)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CASCADE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75BCE30D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(curso_profesor_id)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Curso_Profesor(curso_profesor_id)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CASCADE</w:t>
                      </w:r>
                    </w:p>
                    <w:p w14:paraId="6A5F564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667E5CB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8B8317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Evaluaciones</w:t>
                      </w:r>
                    </w:p>
                    <w:p w14:paraId="6D4EC9F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TABLE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Evaluacion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</w:p>
                    <w:p w14:paraId="02A809B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evaluacion_id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03896F7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nota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DECIMAL(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5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2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CHECK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(nota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BETWEEN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0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AND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100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4A854A9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fecha_evaluacion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DATE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DEFAULT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GETDATE(),</w:t>
                      </w:r>
                    </w:p>
                    <w:p w14:paraId="768AB1EC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estudiante_id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1D8950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curso_profesor_id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CDB30B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(estudiante_id)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Estudiante(estudiante_id)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CASCADE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6FE80B1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(curso_profesor_id)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Curso_Profesor(curso_profesor_id)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CASCADE</w:t>
                      </w:r>
                    </w:p>
                    <w:p w14:paraId="33FF00F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1777B7EF" w14:textId="6B135C4C" w:rsidR="001217DA" w:rsidRPr="007836E6" w:rsidRDefault="001217DA" w:rsidP="007836E6">
                      <w:pPr>
                        <w:pStyle w:val="cdig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7836E6">
        <w:tab/>
      </w:r>
    </w:p>
    <w:p w14:paraId="629AED83" w14:textId="549C9345" w:rsidR="007836E6" w:rsidRDefault="007836E6" w:rsidP="007836E6">
      <w:pPr>
        <w:pStyle w:val="Sinespaciado"/>
        <w:tabs>
          <w:tab w:val="right" w:pos="9026"/>
        </w:tabs>
      </w:pPr>
      <w:r>
        <w:br w:type="page"/>
      </w:r>
    </w:p>
    <w:p w14:paraId="0B7D44CD" w14:textId="79E85AD8" w:rsidR="007836E6" w:rsidRPr="007836E6" w:rsidRDefault="002B7F07" w:rsidP="00762013">
      <w:pPr>
        <w:pStyle w:val="cdigo"/>
      </w:pPr>
      <w:r w:rsidRPr="002B7F07">
        <w:t xml:space="preserve">DML (Data </w:t>
      </w:r>
      <w:proofErr w:type="spellStart"/>
      <w:r w:rsidRPr="002B7F07">
        <w:t>Manipulation</w:t>
      </w:r>
      <w:proofErr w:type="spellEnd"/>
      <w:r w:rsidRPr="002B7F07">
        <w:t xml:space="preserve"> </w:t>
      </w:r>
      <w:proofErr w:type="spellStart"/>
      <w:r w:rsidRPr="002B7F07">
        <w:t>Language</w:t>
      </w:r>
      <w:proofErr w:type="spellEnd"/>
      <w:r w:rsidRPr="002B7F07">
        <w:t>) - Lenguaje de Manipulación de Datos</w:t>
      </w:r>
      <w:r w:rsidR="007836E6">
        <w:rPr>
          <w:noProof/>
        </w:rPr>
        <mc:AlternateContent>
          <mc:Choice Requires="wps">
            <w:drawing>
              <wp:inline distT="0" distB="0" distL="0" distR="0" wp14:anchorId="480C5316" wp14:editId="41178198">
                <wp:extent cx="6509220" cy="6161784"/>
                <wp:effectExtent l="0" t="0" r="6350" b="0"/>
                <wp:docPr id="2279364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9220" cy="616178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C717C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Crear la base de datos TECHACADEMY</w:t>
                            </w:r>
                          </w:p>
                          <w:p w14:paraId="0BEA6ABB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DATABASE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TECHACADEMY;</w:t>
                            </w:r>
                          </w:p>
                          <w:p w14:paraId="3B0D42C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06C6B02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0F60409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Cambiar al contexto de la base de datos TECHACADEMY</w:t>
                            </w:r>
                          </w:p>
                          <w:p w14:paraId="7A9B208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USE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TECHACADEMY;</w:t>
                            </w:r>
                          </w:p>
                          <w:p w14:paraId="2C3B809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01C0AE1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7E4948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Estudiantes</w:t>
                            </w:r>
                          </w:p>
                          <w:p w14:paraId="7722106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Estudiante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</w:p>
                          <w:p w14:paraId="70DB18D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055454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id_nacional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CHAR(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9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UNIQUE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lang w:val="en-US"/>
                              </w:rPr>
                              <w:t>-- DNI</w:t>
                            </w:r>
                          </w:p>
                          <w:p w14:paraId="024F85CB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nombre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FCC7DC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apellidos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30254F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correo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150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UNIQUE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B82B3D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telefono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20</w:t>
                            </w:r>
                            <w:r w:rsidRPr="00A248B8">
                              <w:rPr>
                                <w:color w:val="F8F8F2"/>
                              </w:rPr>
                              <w:t>),</w:t>
                            </w:r>
                          </w:p>
                          <w:p w14:paraId="503A21B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direccion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66D9EF"/>
                              </w:rPr>
                              <w:t>MAX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</w:p>
                          <w:p w14:paraId="612C1E74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499321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423700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de Departamentos</w:t>
                            </w:r>
                          </w:p>
                          <w:p w14:paraId="4E8E7884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Departamento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4AB238F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departamento_id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24053D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nombre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68DD3F7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descripcion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255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</w:p>
                          <w:p w14:paraId="0AD8825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2F0CE95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D61A9F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Profesores</w:t>
                            </w:r>
                          </w:p>
                          <w:p w14:paraId="46C25B5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Profesor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293821E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979855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id_nacional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VARCHAR(</w:t>
                            </w:r>
                            <w:r w:rsidRPr="00A248B8">
                              <w:rPr>
                                <w:color w:val="AE81FF"/>
                              </w:rPr>
                              <w:t>12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t>-- DNI</w:t>
                            </w:r>
                          </w:p>
                          <w:p w14:paraId="75FC4B9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nombre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6AEBDD0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apellidos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758B505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departamento_id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t>-- Permite NULL para cumplir con ON DELETE SET NULL</w:t>
                            </w:r>
                          </w:p>
                          <w:p w14:paraId="7C965B7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correo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150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2F3EFAA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telefono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VARCHAR(</w:t>
                            </w:r>
                            <w:r w:rsidRPr="00A248B8">
                              <w:rPr>
                                <w:color w:val="AE81FF"/>
                              </w:rPr>
                              <w:t>9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1E22DB92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direccion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66D9EF"/>
                              </w:rPr>
                              <w:t>MAX</w:t>
                            </w:r>
                            <w:r w:rsidRPr="00A248B8">
                              <w:rPr>
                                <w:color w:val="F8F8F2"/>
                              </w:rPr>
                              <w:t>),</w:t>
                            </w:r>
                          </w:p>
                          <w:p w14:paraId="3A4E300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(departamento_id)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Departamento(departamento_id)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SET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</w:p>
                          <w:p w14:paraId="64955B0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50D1F74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2075F0B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Cursos</w:t>
                            </w:r>
                          </w:p>
                          <w:p w14:paraId="0FD5E81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Curso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1C356B9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86D19EE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nombre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150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C88A16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creditos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CHECK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(creditos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92672"/>
                                <w:lang w:val="en-US"/>
                              </w:rPr>
                              <w:t>&gt;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</w:p>
                          <w:p w14:paraId="40A462A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D6A6F8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745380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Prerequisitos de Cursos</w:t>
                            </w:r>
                          </w:p>
                          <w:p w14:paraId="35824D6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Prerequisito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62E0A742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5F7D815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prerequisito_id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CD6E14E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(curso_id,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prerequisito_id),</w:t>
                            </w:r>
                          </w:p>
                          <w:p w14:paraId="0A8E683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(curso_id)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Curso(curso_id)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ACTION,</w:t>
                            </w:r>
                          </w:p>
                          <w:p w14:paraId="144101F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(prerequisito_id)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Curso(curso_id)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ACTION</w:t>
                            </w:r>
                          </w:p>
                          <w:p w14:paraId="1CF611FE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271CF0E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C52872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asignación de Profesores a Cursos (1:1 ajustado con restricción única)</w:t>
                            </w:r>
                          </w:p>
                          <w:p w14:paraId="2518276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Curso_Profesor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2AAC8FC2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curso_profesor_id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3913CA3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curso_id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t>-- Garantiza que un curso solo puede estar asociado con un profesor</w:t>
                            </w:r>
                          </w:p>
                          <w:p w14:paraId="47405C9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0B2C0B4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(curso_id)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Curso(curso_id)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CASCADE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3BA870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(profesor_id)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Profesor(profesor_id)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CASCADE</w:t>
                            </w:r>
                          </w:p>
                          <w:p w14:paraId="15D9F8C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66297B6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06EFB9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Inscripciones</w:t>
                            </w:r>
                          </w:p>
                          <w:p w14:paraId="1CB701B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Inscripcion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33CA6B6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inscripcion_id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7786392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fecha_inscripcion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DATE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DEFAULT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GETDATE(),</w:t>
                            </w:r>
                          </w:p>
                          <w:p w14:paraId="734BBA53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B37F9A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curso_profesor_id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D71BDCE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(estudiante_id)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Estudiante(estudiante_id)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CASCADE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3F8B79E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(curso_profesor_id)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Curso_Profesor(curso_profesor_id)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CASCADE</w:t>
                            </w:r>
                          </w:p>
                          <w:p w14:paraId="64CF71E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05515123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BA25142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Evaluaciones</w:t>
                            </w:r>
                          </w:p>
                          <w:p w14:paraId="3D14048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Evaluacion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</w:p>
                          <w:p w14:paraId="43FE87A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evaluacion_id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6A819D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nota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DECIMAL(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5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2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CHECK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(nota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BETWEEN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0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AND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20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49F4421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fecha_evaluacion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DATE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DEFAULT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GETDATE(),</w:t>
                            </w:r>
                          </w:p>
                          <w:p w14:paraId="3A9774C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5F67874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curso_profesor_id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1BE77BB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(estudiante_id)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Estudiante(estudiante_id)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CASCADE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230403D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(curso_profesor_id)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Curso_Profesor(curso_profesor_id)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CASCADE</w:t>
                            </w:r>
                          </w:p>
                          <w:p w14:paraId="6C14572C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5567827D" w14:textId="77777777" w:rsidR="007836E6" w:rsidRPr="007836E6" w:rsidRDefault="007836E6" w:rsidP="00B4204D">
                            <w:pPr>
                              <w:pStyle w:val="cdig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0C5316" id="_x0000_s1027" type="#_x0000_t202" style="width:512.55pt;height:48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" fillcolor="black [3213]" stroked="f">
                <v:textbox>
                  <w:txbxContent>
                    <w:p w14:paraId="298C717C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Crear la base de datos TECHACADEMY</w:t>
                      </w:r>
                    </w:p>
                    <w:p w14:paraId="0BEA6ABB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DATABASE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TECHACADEMY;</w:t>
                      </w:r>
                    </w:p>
                    <w:p w14:paraId="3B0D42C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GO</w:t>
                      </w:r>
                    </w:p>
                    <w:p w14:paraId="06C6B02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0F60409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Cambiar al contexto de la base de datos TECHACADEMY</w:t>
                      </w:r>
                    </w:p>
                    <w:p w14:paraId="7A9B208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USE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TECHACADEMY;</w:t>
                      </w:r>
                    </w:p>
                    <w:p w14:paraId="2C3B809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GO</w:t>
                      </w:r>
                    </w:p>
                    <w:p w14:paraId="01C0AE1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7E4948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Estudiantes</w:t>
                      </w:r>
                    </w:p>
                    <w:p w14:paraId="7722106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TABLE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Estudiante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</w:p>
                    <w:p w14:paraId="70DB18D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estudiante_id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055454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id_nacional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CHAR(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9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UNIQUE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lang w:val="en-US"/>
                        </w:rPr>
                        <w:t>-- DNI</w:t>
                      </w:r>
                    </w:p>
                    <w:p w14:paraId="024F85CB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nombre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NVARCHAR(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100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FCC7DC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apellidos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NVARCHAR(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100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30254F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correo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NVARCHAR(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150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UNIQUE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B82B3D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telefono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20</w:t>
                      </w:r>
                      <w:r w:rsidRPr="00A248B8">
                        <w:rPr>
                          <w:color w:val="F8F8F2"/>
                        </w:rPr>
                        <w:t>),</w:t>
                      </w:r>
                    </w:p>
                    <w:p w14:paraId="503A21B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direccion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66D9EF"/>
                        </w:rPr>
                        <w:t>MAX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</w:p>
                    <w:p w14:paraId="612C1E74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7499321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423700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de Departamentos</w:t>
                      </w:r>
                    </w:p>
                    <w:p w14:paraId="4E8E7884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Departamento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4AB238F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departamento_id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24053D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nombre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100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68DD3F7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descripcion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255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</w:p>
                    <w:p w14:paraId="0AD8825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2F0CE95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D61A9F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Profesores</w:t>
                      </w:r>
                    </w:p>
                    <w:p w14:paraId="46C25B5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Profesor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293821E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profesor_id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979855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id_nacional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VARCHAR(</w:t>
                      </w:r>
                      <w:r w:rsidRPr="00A248B8">
                        <w:rPr>
                          <w:color w:val="AE81FF"/>
                        </w:rPr>
                        <w:t>12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t>-- DNI</w:t>
                      </w:r>
                    </w:p>
                    <w:p w14:paraId="75FC4B9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nombre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100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6AEBDD0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apellidos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100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758B505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departamento_id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INT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t>-- Permite NULL para cumplir con ON DELETE SET NULL</w:t>
                      </w:r>
                    </w:p>
                    <w:p w14:paraId="7C965B7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correo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150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2F3EFAA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telefono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VARCHAR(</w:t>
                      </w:r>
                      <w:r w:rsidRPr="00A248B8">
                        <w:rPr>
                          <w:color w:val="AE81FF"/>
                        </w:rPr>
                        <w:t>9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1E22DB92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direccion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66D9EF"/>
                        </w:rPr>
                        <w:t>MAX</w:t>
                      </w:r>
                      <w:r w:rsidRPr="00A248B8">
                        <w:rPr>
                          <w:color w:val="F8F8F2"/>
                        </w:rPr>
                        <w:t>),</w:t>
                      </w:r>
                    </w:p>
                    <w:p w14:paraId="3A4E300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(departamento_id)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Departamento(departamento_id)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SET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</w:p>
                    <w:p w14:paraId="64955B0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50D1F74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2075F0B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Cursos</w:t>
                      </w:r>
                    </w:p>
                    <w:p w14:paraId="0FD5E81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Curso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1C356B9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curso_id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86D19EE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nombre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NVARCHAR(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150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C88A16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creditos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CHECK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(creditos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92672"/>
                          <w:lang w:val="en-US"/>
                        </w:rPr>
                        <w:t>&gt;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</w:p>
                    <w:p w14:paraId="40A462A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7D6A6F8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745380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Prerequisitos de Cursos</w:t>
                      </w:r>
                    </w:p>
                    <w:p w14:paraId="35824D6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Prerequisito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62E0A742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curso_id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5F7D815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prerequisito_id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CD6E14E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(curso_id,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prerequisito_id),</w:t>
                      </w:r>
                    </w:p>
                    <w:p w14:paraId="0A8E683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(curso_id)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Curso(curso_id)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ON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ACTION,</w:t>
                      </w:r>
                    </w:p>
                    <w:p w14:paraId="144101F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(prerequisito_id)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Curso(curso_id)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ACTION</w:t>
                      </w:r>
                    </w:p>
                    <w:p w14:paraId="1CF611FE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271CF0E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C52872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asignación de Profesores a Cursos (1:1 ajustado con restricción única)</w:t>
                      </w:r>
                    </w:p>
                    <w:p w14:paraId="2518276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Curso_Profesor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2AAC8FC2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curso_profesor_id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INT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IDENTITY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PRIMARY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3913CA3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curso_id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INT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t>-- Garantiza que un curso solo puede estar asociado con un profesor</w:t>
                      </w:r>
                    </w:p>
                    <w:p w14:paraId="47405C9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profesor_id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0B2C0B4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(curso_id)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Curso(curso_id)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ON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CASCADE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3BA870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(profesor_id)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Profesor(profesor_id)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ON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CASCADE</w:t>
                      </w:r>
                    </w:p>
                    <w:p w14:paraId="15D9F8C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66297B6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06EFB9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Inscripciones</w:t>
                      </w:r>
                    </w:p>
                    <w:p w14:paraId="1CB701B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Inscripcion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33CA6B6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inscripcion_id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7786392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fecha_inscripcion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DATE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DEFAULT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GETDATE(),</w:t>
                      </w:r>
                    </w:p>
                    <w:p w14:paraId="734BBA53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estudiante_id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B37F9A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curso_profesor_id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D71BDCE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(estudiante_id)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Estudiante(estudiante_id)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CASCADE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3F8B79E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(curso_profesor_id)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Curso_Profesor(curso_profesor_id)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CASCADE</w:t>
                      </w:r>
                    </w:p>
                    <w:p w14:paraId="64CF71E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05515123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BA25142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Evaluaciones</w:t>
                      </w:r>
                    </w:p>
                    <w:p w14:paraId="3D14048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TABLE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Evaluacion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</w:p>
                    <w:p w14:paraId="43FE87A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evaluacion_id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6A819D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nota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DECIMAL(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5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2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CHECK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(nota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BETWEEN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0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AND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20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49F4421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fecha_evaluacion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DATE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DEFAULT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GETDATE(),</w:t>
                      </w:r>
                    </w:p>
                    <w:p w14:paraId="3A9774C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estudiante_id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5F67874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curso_profesor_id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1BE77BB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(estudiante_id)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Estudiante(estudiante_id)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CASCADE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230403D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(curso_profesor_id)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Curso_Profesor(curso_profesor_id)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CASCADE</w:t>
                      </w:r>
                    </w:p>
                    <w:p w14:paraId="6C14572C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5567827D" w14:textId="77777777" w:rsidR="007836E6" w:rsidRPr="007836E6" w:rsidRDefault="007836E6" w:rsidP="00B4204D">
                      <w:pPr>
                        <w:pStyle w:val="cdig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1285A2C" w14:textId="62BD719E" w:rsidR="00DC439A" w:rsidRDefault="002B7F07" w:rsidP="00A248B8">
      <w:pPr>
        <w:pStyle w:val="Ttulo3"/>
      </w:pPr>
      <w:bookmarkStart w:id="22" w:name="_Toc184318114"/>
      <w:r w:rsidRPr="002B7F07">
        <w:t xml:space="preserve">DCL (Data Control </w:t>
      </w:r>
      <w:proofErr w:type="spellStart"/>
      <w:r w:rsidRPr="002B7F07">
        <w:t>Language</w:t>
      </w:r>
      <w:proofErr w:type="spellEnd"/>
      <w:r w:rsidRPr="002B7F07">
        <w:t>) - Lenguaje de Control de Datos</w:t>
      </w:r>
      <w:r w:rsidR="00A248B8">
        <w:t xml:space="preserve">. </w:t>
      </w:r>
      <w:r w:rsidR="007D5E3D" w:rsidRPr="007D5E3D">
        <w:t>TCL (</w:t>
      </w:r>
      <w:proofErr w:type="spellStart"/>
      <w:r w:rsidR="007D5E3D" w:rsidRPr="007D5E3D">
        <w:t>Transaction</w:t>
      </w:r>
      <w:proofErr w:type="spellEnd"/>
      <w:r w:rsidR="007D5E3D" w:rsidRPr="007D5E3D">
        <w:t xml:space="preserve"> Control </w:t>
      </w:r>
      <w:proofErr w:type="spellStart"/>
      <w:r w:rsidR="007D5E3D" w:rsidRPr="007D5E3D">
        <w:t>Language</w:t>
      </w:r>
      <w:proofErr w:type="spellEnd"/>
      <w:r w:rsidR="007D5E3D" w:rsidRPr="007D5E3D">
        <w:t>) - Lenguaje de Control de Transacciones</w:t>
      </w:r>
      <w:r w:rsidR="00A248B8">
        <w:t xml:space="preserve">. </w:t>
      </w:r>
      <w:r w:rsidR="00DC439A" w:rsidRPr="00A248B8">
        <w:rPr>
          <w:lang w:val="es-PE"/>
        </w:rPr>
        <w:t>Consultas</w:t>
      </w:r>
      <w:r w:rsidR="00A2030A" w:rsidRPr="00A248B8">
        <w:rPr>
          <w:lang w:val="es-PE"/>
        </w:rPr>
        <w:t xml:space="preserve"> Complementarias</w:t>
      </w:r>
      <w:r w:rsidR="00946683" w:rsidRPr="00A248B8">
        <w:rPr>
          <w:lang w:val="es-PE"/>
        </w:rPr>
        <w:t xml:space="preserve">: </w:t>
      </w:r>
      <w:r w:rsidR="00946683" w:rsidRPr="00461187">
        <w:t>Consultas de Vistas (</w:t>
      </w:r>
      <w:proofErr w:type="spellStart"/>
      <w:r w:rsidR="00946683" w:rsidRPr="00461187">
        <w:t>Views</w:t>
      </w:r>
      <w:proofErr w:type="spellEnd"/>
      <w:r w:rsidR="00946683" w:rsidRPr="00461187">
        <w:t>)</w:t>
      </w:r>
      <w:r w:rsidR="00946683">
        <w:t xml:space="preserve">, </w:t>
      </w:r>
      <w:r w:rsidR="00946683" w:rsidRPr="00461187">
        <w:t>Consultas de Uniones (</w:t>
      </w:r>
      <w:proofErr w:type="spellStart"/>
      <w:r w:rsidR="00946683" w:rsidRPr="00461187">
        <w:t>JOINs</w:t>
      </w:r>
      <w:proofErr w:type="spellEnd"/>
      <w:r w:rsidR="00946683" w:rsidRPr="00461187">
        <w:t>)</w:t>
      </w:r>
      <w:r w:rsidR="00946683">
        <w:t xml:space="preserve">, </w:t>
      </w:r>
      <w:r w:rsidR="00946683" w:rsidRPr="00461187">
        <w:t>Consultas de Índices</w:t>
      </w:r>
      <w:bookmarkEnd w:id="22"/>
    </w:p>
    <w:p w14:paraId="5985F1CE" w14:textId="19EEE8D0" w:rsidR="00A248B8" w:rsidRPr="00A248B8" w:rsidRDefault="001B2EEB" w:rsidP="00A248B8">
      <w:r>
        <w:t>Para cumplir con un estándar de calidad de datos es importante realizar una estructuración de consultas restringidas.</w:t>
      </w:r>
    </w:p>
    <w:p w14:paraId="2E16883D" w14:textId="43F78745" w:rsidR="0024375B" w:rsidRDefault="006B5894" w:rsidP="00CD3698">
      <w:pPr>
        <w:pStyle w:val="Ttulo3"/>
        <w:numPr>
          <w:ilvl w:val="2"/>
          <w:numId w:val="23"/>
        </w:numPr>
        <w:tabs>
          <w:tab w:val="num" w:pos="1080"/>
        </w:tabs>
      </w:pPr>
      <w:bookmarkStart w:id="23" w:name="_Toc184318115"/>
      <w:r w:rsidRPr="007D5E3D">
        <w:t>Consultas de Procedimientos Almacenados (</w:t>
      </w:r>
      <w:proofErr w:type="spellStart"/>
      <w:r w:rsidRPr="007D5E3D">
        <w:t>Stored</w:t>
      </w:r>
      <w:proofErr w:type="spellEnd"/>
      <w:r w:rsidRPr="007D5E3D">
        <w:t xml:space="preserve"> </w:t>
      </w:r>
      <w:proofErr w:type="spellStart"/>
      <w:r w:rsidRPr="007D5E3D">
        <w:t>Procedures</w:t>
      </w:r>
      <w:proofErr w:type="spellEnd"/>
      <w:r>
        <w:t xml:space="preserve">) y </w:t>
      </w:r>
      <w:r w:rsidRPr="00461187">
        <w:t>Consultas de Funciones (</w:t>
      </w:r>
      <w:proofErr w:type="spellStart"/>
      <w:r w:rsidRPr="00461187">
        <w:t>Functions</w:t>
      </w:r>
      <w:proofErr w:type="spellEnd"/>
      <w:r w:rsidRPr="00461187">
        <w:t>)</w:t>
      </w:r>
      <w:bookmarkEnd w:id="23"/>
    </w:p>
    <w:p w14:paraId="4BE2522D" w14:textId="77777777" w:rsidR="000D608A" w:rsidRPr="000D608A" w:rsidRDefault="000D608A" w:rsidP="000D608A"/>
    <w:p w14:paraId="167EF7A2" w14:textId="2B860537" w:rsidR="00774FD5" w:rsidRDefault="001B2EEB" w:rsidP="00B85B91">
      <w:pPr>
        <w:pStyle w:val="cdigo"/>
        <w:tabs>
          <w:tab w:val="right" w:pos="9026"/>
        </w:tabs>
      </w:pPr>
      <w:r>
        <w:rPr>
          <w:noProof/>
        </w:rPr>
        <mc:AlternateContent>
          <mc:Choice Requires="wps">
            <w:drawing>
              <wp:inline distT="0" distB="0" distL="0" distR="0" wp14:anchorId="0DEDFF31" wp14:editId="111996EA">
                <wp:extent cx="6394920" cy="8671451"/>
                <wp:effectExtent l="0" t="0" r="6350" b="0"/>
                <wp:docPr id="13609121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920" cy="867145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16BC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USE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TECHACADEMY;</w:t>
                            </w:r>
                          </w:p>
                          <w:p w14:paraId="256F78A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407522B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8C2BF1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228EC8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Crear roles de base de datos</w:t>
                            </w:r>
                          </w:p>
                          <w:p w14:paraId="4706F2D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Rol_Estudiante;</w:t>
                            </w:r>
                          </w:p>
                          <w:p w14:paraId="709E653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Rol_Profesor;</w:t>
                            </w:r>
                          </w:p>
                          <w:p w14:paraId="079CC8C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Rol_Administrador;</w:t>
                            </w:r>
                          </w:p>
                          <w:p w14:paraId="24CFCC0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2D29F1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Asignar permisos al Rol_Estudiante</w:t>
                            </w:r>
                          </w:p>
                          <w:p w14:paraId="752E86A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Estudiante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Rol_Estudiante;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Permitir ver sus propios datos</w:t>
                            </w:r>
                          </w:p>
                          <w:p w14:paraId="14EFB4B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Curso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Rol_Estudiante;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Permitir ver cursos disponibles</w:t>
                            </w:r>
                          </w:p>
                          <w:p w14:paraId="4AF3BAD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Inscripcion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Rol_Estudiante;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sus inscripciones</w:t>
                            </w:r>
                          </w:p>
                          <w:p w14:paraId="0353FAC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Evaluacion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Rol_Estudiante;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sus evaluaciones</w:t>
                            </w:r>
                          </w:p>
                          <w:p w14:paraId="47C8D6B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Inscripcion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Rol_Estudiante;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Inscribirse en cursos</w:t>
                            </w:r>
                          </w:p>
                          <w:p w14:paraId="7EE1572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5D9B15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Asignar permisos al Rol_Profesor</w:t>
                            </w:r>
                          </w:p>
                          <w:p w14:paraId="2B750A6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Profesor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Rol_Profesor;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datos personales del profesor</w:t>
                            </w:r>
                          </w:p>
                          <w:p w14:paraId="441C18C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Curso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Rol_Profesor;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cursos que imparte</w:t>
                            </w:r>
                          </w:p>
                          <w:p w14:paraId="04EF9FE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Evaluacion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Rol_Profesor;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evaluaciones asignadas</w:t>
                            </w:r>
                          </w:p>
                          <w:p w14:paraId="77D716D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Evaluacion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Rol_Profesor;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Calificar estudiantes</w:t>
                            </w:r>
                          </w:p>
                          <w:p w14:paraId="11935A5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Inscripcion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Rol_Profesor;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estudiantes inscritos en sus cursos</w:t>
                            </w:r>
                          </w:p>
                          <w:p w14:paraId="5CFCC22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7B0F4C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Asignar permisos al Rol_Administrador</w:t>
                            </w:r>
                          </w:p>
                          <w:p w14:paraId="0AAB99B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Estudiante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Rol_Administrador;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estudiantes</w:t>
                            </w:r>
                          </w:p>
                          <w:p w14:paraId="7434BB0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Profesor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Rol_Administrador;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profesores</w:t>
                            </w:r>
                          </w:p>
                          <w:p w14:paraId="25F7C23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Curso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Rol_Administrador;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cursos</w:t>
                            </w:r>
                          </w:p>
                          <w:p w14:paraId="2CE2037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Inscripcion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Rol_Administrador;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inscripciones</w:t>
                            </w:r>
                          </w:p>
                          <w:p w14:paraId="75AB6CA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Evaluacion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Rol_Administrador;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evaluaciones</w:t>
                            </w:r>
                          </w:p>
                          <w:p w14:paraId="4C752C7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Curso_Profesor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Rol_Administrador;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de asignación de profesores a cursos</w:t>
                            </w:r>
                          </w:p>
                          <w:p w14:paraId="4638E38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0F7D47E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Crear usuarios y asignar roles</w:t>
                            </w:r>
                          </w:p>
                          <w:p w14:paraId="543D041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Nota: Es necesario reemplazar los valores &lt;nombre_usuario&gt; y &lt;contraseña&gt; según los requisitos</w:t>
                            </w:r>
                          </w:p>
                          <w:p w14:paraId="43D2107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LOGIN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UsuarioEstudiante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WITH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PASSWORD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'Estudiante123!'</w:t>
                            </w:r>
                            <w:r w:rsidRPr="005E012D">
                              <w:t>;</w:t>
                            </w:r>
                          </w:p>
                          <w:p w14:paraId="6CCF5F1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USER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UsuarioEstudiante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FOR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LOGIN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UsuarioEstudiante;</w:t>
                            </w:r>
                          </w:p>
                          <w:p w14:paraId="6A80648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ALTER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Rol_Estudiante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ADD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MEMBER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UsuarioEstudiante;</w:t>
                            </w:r>
                          </w:p>
                          <w:p w14:paraId="5A9D611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2A2853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LOGIN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UsuarioProfesor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WITH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PASSWORD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'Profesor123!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FDDBBB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USER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UsuarioProfesor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FOR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LOGIN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UsuarioProfesor;</w:t>
                            </w:r>
                          </w:p>
                          <w:p w14:paraId="487642E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ALTER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Rol_Profesor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ADD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MEMBER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UsuarioProfesor;</w:t>
                            </w:r>
                          </w:p>
                          <w:p w14:paraId="7BF25ED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1C2CD7F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LOGIN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UsuarioAdministrador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WITH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PASSWORD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'Admin123!'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F65D66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USER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UsuarioAdministrador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FOR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LOGIN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UsuarioAdministrador;</w:t>
                            </w:r>
                          </w:p>
                          <w:p w14:paraId="00DF05B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ALTER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Rol_Administrador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ADD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MEMBER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UsuarioAdministrador;</w:t>
                            </w:r>
                          </w:p>
                          <w:p w14:paraId="06E9E38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5CA09B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Revisión de los roles asignados</w:t>
                            </w:r>
                          </w:p>
                          <w:p w14:paraId="42E43AE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r.name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Rol,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m.name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Miembro</w:t>
                            </w:r>
                          </w:p>
                          <w:p w14:paraId="48B4FB6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sys.database_role_members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rm</w:t>
                            </w:r>
                          </w:p>
                          <w:p w14:paraId="621E44F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JOIN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sys.database_principals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rm.role_principal_id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r.principal_id</w:t>
                            </w:r>
                          </w:p>
                          <w:p w14:paraId="3E486C5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JOIN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sys.database_principals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rm.member_principal_id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m.principal_id;</w:t>
                            </w:r>
                          </w:p>
                          <w:p w14:paraId="7B70BFF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B806EA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3CC0D2D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----------------------------------------------------------------------</w:t>
                            </w:r>
                          </w:p>
                          <w:p w14:paraId="4C64557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--1. Procedimiento para Crear un Usuario y Asignarle el Rol de Estudiante</w:t>
                            </w:r>
                          </w:p>
                          <w:p w14:paraId="402FC99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Procedimiento para Crear un Usuario y Asignarle el Rol de Estudiante</w:t>
                            </w:r>
                          </w:p>
                          <w:p w14:paraId="045670E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Procedimiento para Crear un Usuario y Asignarle el Rol de Estudiante</w:t>
                            </w:r>
                          </w:p>
                          <w:p w14:paraId="0335A10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PROCEDURE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CrearUsuarioEstudiante</w:t>
                            </w:r>
                          </w:p>
                          <w:p w14:paraId="3B6FB7A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NombreUsuario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50</w:t>
                            </w:r>
                            <w:r w:rsidRPr="005E012D">
                              <w:t>),</w:t>
                            </w:r>
                          </w:p>
                          <w:p w14:paraId="47E646C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Contrasena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100</w:t>
                            </w:r>
                            <w:r w:rsidRPr="005E012D">
                              <w:t>),</w:t>
                            </w:r>
                          </w:p>
                          <w:p w14:paraId="68365CD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Email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150</w:t>
                            </w:r>
                            <w:r w:rsidRPr="005E012D">
                              <w:t>),</w:t>
                            </w:r>
                          </w:p>
                          <w:p w14:paraId="0893A8E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Telefono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20</w:t>
                            </w:r>
                            <w:r w:rsidRPr="005E012D">
                              <w:t>),</w:t>
                            </w:r>
                          </w:p>
                          <w:p w14:paraId="23C44E4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Direccion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NVARCHAR(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r w:rsidRPr="005E012D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CFB22B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</w:p>
                          <w:p w14:paraId="097010D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</w:p>
                          <w:p w14:paraId="2B43B93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60253F0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TRANSACTION;</w:t>
                            </w:r>
                          </w:p>
                          <w:p w14:paraId="0FEFFDC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04E6CBE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usuario no exista como login</w:t>
                            </w:r>
                          </w:p>
                          <w:p w14:paraId="2528266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lang w:val="en-US"/>
                              </w:rPr>
                              <w:t>IF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sys.server_principals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name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NombreUsuario)</w:t>
                            </w:r>
                          </w:p>
                          <w:p w14:paraId="1055B84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438A34A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50001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nombre de usuario ya existe como LOGIN.'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28120C5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76FFEC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E8E19B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correo no esté duplicado</w:t>
                            </w:r>
                          </w:p>
                          <w:p w14:paraId="2C7C8FB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lang w:val="en-US"/>
                              </w:rPr>
                              <w:t>IF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Estudiante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correo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Email)</w:t>
                            </w:r>
                          </w:p>
                          <w:p w14:paraId="41A329F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2B8EB11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50002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correo electrónico ya está registrado en la tabla Estudiante.'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1C2BB11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334B57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8234DD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teléfono no esté duplicado</w:t>
                            </w:r>
                          </w:p>
                          <w:p w14:paraId="6D6EB56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lang w:val="en-US"/>
                              </w:rPr>
                              <w:t>IF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Estudiante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telefono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Telefono)</w:t>
                            </w:r>
                          </w:p>
                          <w:p w14:paraId="4B32315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5F9CD43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50003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número de teléfono ya está registrado en la tabla Estudiante.'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1E861F7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1A72F2A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46D2B36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Crear el login y el usuario</w:t>
                            </w:r>
                          </w:p>
                          <w:p w14:paraId="1C3930A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DECLARE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NVARCHAR(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r w:rsidRPr="005E012D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90BBC3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'CREATE LOGIN ['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'] WITH PASSWORD = '''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Contrasena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''', CHECK_POLICY = ON;'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240BCD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EXEC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5E012D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7899275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6865CD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'CREATE USER ['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'] FOR LOGIN ['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']; ALTER ROLE Estudiante ADD MEMBER ['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'];'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0BA56FA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EXEC</w:t>
                            </w:r>
                            <w:r w:rsidRPr="005E012D">
                              <w:t>(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</w:rPr>
                              <w:t>SQL</w:t>
                            </w:r>
                            <w:r w:rsidRPr="005E012D">
                              <w:t>);</w:t>
                            </w:r>
                          </w:p>
                          <w:p w14:paraId="64B99D6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FD77D2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Insertar datos en la tabla Estudiante</w:t>
                            </w:r>
                          </w:p>
                          <w:p w14:paraId="48E96F7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Estudiante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(nombre,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correo,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telefono,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direccion)</w:t>
                            </w:r>
                          </w:p>
                          <w:p w14:paraId="3E657BA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VALUES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NombreUsuario,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Email,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Telefono,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Direccion);</w:t>
                            </w:r>
                          </w:p>
                          <w:p w14:paraId="5645663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3F6F672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COMMIT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TRANSACTION;</w:t>
                            </w:r>
                          </w:p>
                          <w:p w14:paraId="2FD54A3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248BF96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28EC398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ROLLBACK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TRANSACTION;</w:t>
                            </w:r>
                          </w:p>
                          <w:p w14:paraId="096746E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lang w:val="en-US"/>
                              </w:rPr>
                              <w:t>THROW;</w:t>
                            </w:r>
                          </w:p>
                          <w:p w14:paraId="5A1816D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6930E07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31F1A9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/*</w:t>
                            </w:r>
                          </w:p>
                          <w:p w14:paraId="2B4B7D3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--Ejemplo</w:t>
                            </w:r>
                          </w:p>
                          <w:p w14:paraId="0A0EFAC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EXEC CrearUsuarioEstudiante</w:t>
                            </w:r>
                          </w:p>
                          <w:p w14:paraId="7BB7515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@NombreUsuario = 'estudiante01',</w:t>
                            </w:r>
                          </w:p>
                          <w:p w14:paraId="42B7BD5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@Contrasena = 'Segura123!',</w:t>
                            </w:r>
                          </w:p>
                          <w:p w14:paraId="1DE854F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@Email = 'estudiante01@techacademy.com',</w:t>
                            </w:r>
                          </w:p>
                          <w:p w14:paraId="750FE90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@Telefono = '987654321',</w:t>
                            </w:r>
                          </w:p>
                          <w:p w14:paraId="7E6ADFC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@Direccion = 'Av. Siempre Viva 123';</w:t>
                            </w:r>
                          </w:p>
                          <w:p w14:paraId="6518688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*/</w:t>
                            </w:r>
                          </w:p>
                          <w:p w14:paraId="746DFD2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A955DF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0F41B6C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--2. Procedimiento para Crear un Usuario y Asignarle el Rol de Profesor</w:t>
                            </w:r>
                          </w:p>
                          <w:p w14:paraId="670E9E8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PROCEDURE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CrearUsuarioProfesor</w:t>
                            </w:r>
                          </w:p>
                          <w:p w14:paraId="36E57D6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NombreUsuario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50</w:t>
                            </w:r>
                            <w:r w:rsidRPr="005E012D">
                              <w:t>),</w:t>
                            </w:r>
                          </w:p>
                          <w:p w14:paraId="1D08039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Contrasena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100</w:t>
                            </w:r>
                            <w:r w:rsidRPr="005E012D">
                              <w:t>),</w:t>
                            </w:r>
                          </w:p>
                          <w:p w14:paraId="577EED1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Email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150</w:t>
                            </w:r>
                            <w:r w:rsidRPr="005E012D">
                              <w:t>),</w:t>
                            </w:r>
                          </w:p>
                          <w:p w14:paraId="3B5B0D8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Telefono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20</w:t>
                            </w:r>
                            <w:r w:rsidRPr="005E012D">
                              <w:t>),</w:t>
                            </w:r>
                          </w:p>
                          <w:p w14:paraId="2F23FE3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Direccion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66D9EF"/>
                              </w:rPr>
                              <w:t>MAX</w:t>
                            </w:r>
                            <w:r w:rsidRPr="005E012D">
                              <w:t>),</w:t>
                            </w:r>
                          </w:p>
                          <w:p w14:paraId="12DD5B7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DepartamentoId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INT</w:t>
                            </w:r>
                          </w:p>
                          <w:p w14:paraId="510A3D3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</w:p>
                          <w:p w14:paraId="10DA68A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</w:p>
                          <w:p w14:paraId="25ED9F1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27FC253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TRANSACTION;</w:t>
                            </w:r>
                          </w:p>
                          <w:p w14:paraId="0F2BB6B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B0D9C9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usuario no exista como login</w:t>
                            </w:r>
                          </w:p>
                          <w:p w14:paraId="743D2E5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sys.server_principals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name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NombreUsuario)</w:t>
                            </w:r>
                          </w:p>
                          <w:p w14:paraId="6A277F2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0845897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50001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nombre de usuario ya existe como LOGIN.'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6EB801C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242853A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A1E285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correo no esté duplicado</w:t>
                            </w:r>
                          </w:p>
                          <w:p w14:paraId="31FDDF41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Profesor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correo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Email)</w:t>
                            </w:r>
                          </w:p>
                          <w:p w14:paraId="736A980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5B5829F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50002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correo electrónico ya está registrado en la tabla Profesor.'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604E399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3404991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F72FB6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teléfono no esté duplicado</w:t>
                            </w:r>
                          </w:p>
                          <w:p w14:paraId="692265CB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Profesor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Telefono)</w:t>
                            </w:r>
                          </w:p>
                          <w:p w14:paraId="67A8075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342F8D3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50003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número de teléfono ya está registrado en la tabla Profesor.'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1F488E2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3D8269F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4F276BD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Departamento exista</w:t>
                            </w:r>
                          </w:p>
                          <w:p w14:paraId="365FF0EA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Departamento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departamento_id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DepartamentoId)</w:t>
                            </w:r>
                          </w:p>
                          <w:p w14:paraId="19AA1F7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2E87007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50004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Departamento especificado no existe.'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0C2A7B7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4CFB66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F95B1B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Crear el login y el usuario</w:t>
                            </w:r>
                          </w:p>
                          <w:p w14:paraId="6CD06019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DECLARE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NVARCHAR(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1038104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'CREATE LOGIN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 WITH PASSWORD = '''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Contrasena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''', CHECK_POLICY = ON;'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4E793983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EXEC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1BA0463C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6EB337FF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'CREATE USER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 FOR LOGIN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']; ALTER ROLE Profesor ADD MEMBER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'];'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6C78276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EXEC</w:t>
                            </w:r>
                            <w:r w:rsidRPr="005E012D">
                              <w:t>(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</w:rPr>
                              <w:t>SQL</w:t>
                            </w:r>
                            <w:r w:rsidRPr="005E012D">
                              <w:t>);</w:t>
                            </w:r>
                          </w:p>
                          <w:p w14:paraId="588D48C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F2CEAF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Insertar datos en la tabla Profesor</w:t>
                            </w:r>
                          </w:p>
                          <w:p w14:paraId="393E807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Profesor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(nombre,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correo,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telefono,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direccion,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departamento_id)</w:t>
                            </w:r>
                          </w:p>
                          <w:p w14:paraId="2DD3F9D4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VALUES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NombreUsuario,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Email,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Telefono,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Direccion,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DepartamentoId);</w:t>
                            </w:r>
                          </w:p>
                          <w:p w14:paraId="3823F942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571E1824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COMMIT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TRANSACTION;</w:t>
                            </w:r>
                          </w:p>
                          <w:p w14:paraId="3890FBA3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2D127EE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399AF97F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ROLLBACK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TRANSACTION;</w:t>
                            </w:r>
                          </w:p>
                          <w:p w14:paraId="096262F8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THROW;</w:t>
                            </w:r>
                          </w:p>
                          <w:p w14:paraId="1E7B71CD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00C997AC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50CC5EE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/*</w:t>
                            </w:r>
                          </w:p>
                          <w:p w14:paraId="4B6281D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--Ejecución</w:t>
                            </w:r>
                          </w:p>
                          <w:p w14:paraId="1D1BEEF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EXEC CrearUsuarioProfesor</w:t>
                            </w:r>
                          </w:p>
                          <w:p w14:paraId="53AA8B9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@NombreUsuario = 'profesor01',</w:t>
                            </w:r>
                          </w:p>
                          <w:p w14:paraId="50B9D2E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@Contrasena = 'DocenteSeguro!',</w:t>
                            </w:r>
                          </w:p>
                          <w:p w14:paraId="03DBF65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@Email = 'profesor01@techacademy.com',</w:t>
                            </w:r>
                          </w:p>
                          <w:p w14:paraId="2885C04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@Telefono = '987654322',</w:t>
                            </w:r>
                          </w:p>
                          <w:p w14:paraId="2E2DE30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@Direccion = 'Calle Principal 456',</w:t>
                            </w:r>
                          </w:p>
                          <w:p w14:paraId="316BFDE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@DepartamentoId = 1;</w:t>
                            </w:r>
                          </w:p>
                          <w:p w14:paraId="16F7754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*/</w:t>
                            </w:r>
                          </w:p>
                          <w:p w14:paraId="2E5A3A9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687B0D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E98021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--3. Procedimiento para Crear un Usuario y Asignarle el Rol de Administrador</w:t>
                            </w:r>
                          </w:p>
                          <w:p w14:paraId="1895325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PROCEDURE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CrearUsuarioAdministrador</w:t>
                            </w:r>
                          </w:p>
                          <w:p w14:paraId="2EB891A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NombreUsuario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50</w:t>
                            </w:r>
                            <w:r w:rsidRPr="005E012D">
                              <w:t>),</w:t>
                            </w:r>
                          </w:p>
                          <w:p w14:paraId="79B8F5B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Contrasena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100</w:t>
                            </w:r>
                            <w:r w:rsidRPr="005E012D">
                              <w:t>),</w:t>
                            </w:r>
                          </w:p>
                          <w:p w14:paraId="47B7F20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Email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150</w:t>
                            </w:r>
                            <w:r w:rsidRPr="005E012D">
                              <w:t>),</w:t>
                            </w:r>
                          </w:p>
                          <w:p w14:paraId="76CBFFE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Telefono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20</w:t>
                            </w:r>
                            <w:r w:rsidRPr="005E012D">
                              <w:t>),</w:t>
                            </w:r>
                          </w:p>
                          <w:p w14:paraId="0B263910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Direccion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NVARCHAR(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r w:rsidRPr="00B85B9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467C7FE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</w:p>
                          <w:p w14:paraId="2C70496B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</w:p>
                          <w:p w14:paraId="6ABD6828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7F51C20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TRANSACTION;</w:t>
                            </w:r>
                          </w:p>
                          <w:p w14:paraId="7E8CD41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BB2537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usuario no exista como login</w:t>
                            </w:r>
                          </w:p>
                          <w:p w14:paraId="03382073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sys.server_principals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name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NombreUsuario)</w:t>
                            </w:r>
                          </w:p>
                          <w:p w14:paraId="1B417BC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3A3623E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50001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nombre de usuario ya existe como LOGIN.'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4A0C8F5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EE3D37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533AA4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correo no esté duplicado</w:t>
                            </w:r>
                          </w:p>
                          <w:p w14:paraId="0A178AC2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</w:p>
                          <w:p w14:paraId="4432F3B7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Estudiante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correo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Email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</w:p>
                          <w:p w14:paraId="71BC9901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UNION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ALL</w:t>
                            </w:r>
                          </w:p>
                          <w:p w14:paraId="6B46C049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Profesor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correo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Email</w:t>
                            </w:r>
                          </w:p>
                          <w:p w14:paraId="144B935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t>)</w:t>
                            </w:r>
                          </w:p>
                          <w:p w14:paraId="3260ADA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41F29DD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50002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correo electrónico ya está registrado.'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139ED19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4EDC8C4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DFED05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teléfono no esté duplicado</w:t>
                            </w:r>
                          </w:p>
                          <w:p w14:paraId="338AA0AC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</w:p>
                          <w:p w14:paraId="6842BA07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Estudiante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</w:p>
                          <w:p w14:paraId="62E78CB0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UNION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ALL</w:t>
                            </w:r>
                          </w:p>
                          <w:p w14:paraId="680D1639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Profesor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</w:p>
                          <w:p w14:paraId="591A843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t>)</w:t>
                            </w:r>
                          </w:p>
                          <w:p w14:paraId="694E0C7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724101B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50003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número de teléfono ya está registrado.'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42EB336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41ED3B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DAE397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Crear el login y el usuario</w:t>
                            </w:r>
                          </w:p>
                          <w:p w14:paraId="5FDFD728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DECLARE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NVARCHAR(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294E1191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'CREATE LOGIN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 WITH PASSWORD = '''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Contrasena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''', CHECK_POLICY = ON;'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4C111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EXEC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</w:p>
                          <w:p w14:paraId="586F776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744762C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'CREATE USER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 FOR LOGIN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']; ALTER ROLE Administrador ADD MEMBER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'];'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87641F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EXEC</w:t>
                            </w:r>
                            <w:r w:rsidRPr="005E012D">
                              <w:t>(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</w:rPr>
                              <w:t>SQL</w:t>
                            </w:r>
                            <w:r w:rsidRPr="005E012D">
                              <w:t>);</w:t>
                            </w:r>
                          </w:p>
                          <w:p w14:paraId="5BCD5B4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0327AC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Opcional: Insertar datos en tabla de Administradores</w:t>
                            </w:r>
                          </w:p>
                          <w:p w14:paraId="5B9CAD3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INSERT INTO Administrador (nombre, correo, telefono, direccion)</w:t>
                            </w:r>
                          </w:p>
                          <w:p w14:paraId="24ADBBC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-- VALUES (@NombreUsuario, @Email, @Telefono, @Direccion);</w:t>
                            </w:r>
                          </w:p>
                          <w:p w14:paraId="3809558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5922D12A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COMMIT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TRANSACTION;</w:t>
                            </w:r>
                          </w:p>
                          <w:p w14:paraId="27BF3025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6CA6C6E4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552915A8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ROLLBACK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TRANSACTION;</w:t>
                            </w:r>
                          </w:p>
                          <w:p w14:paraId="2430BF8D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THROW;</w:t>
                            </w:r>
                          </w:p>
                          <w:p w14:paraId="7D313ED0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6543B369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146BB1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/*</w:t>
                            </w:r>
                          </w:p>
                          <w:p w14:paraId="4184CD3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--Ejecución</w:t>
                            </w:r>
                          </w:p>
                          <w:p w14:paraId="1EC222C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EXEC CrearUsuarioAdministrador</w:t>
                            </w:r>
                          </w:p>
                          <w:p w14:paraId="18BD1E0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@NombreUsuario = 'admin01',</w:t>
                            </w:r>
                          </w:p>
                          <w:p w14:paraId="2A360EC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@Contrasena = 'AdminSeguro!',</w:t>
                            </w:r>
                          </w:p>
                          <w:p w14:paraId="76E16AB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@Email = 'admin01@techacademy.com',</w:t>
                            </w:r>
                          </w:p>
                          <w:p w14:paraId="40C6DAF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@Telefono = '987654323',</w:t>
                            </w:r>
                          </w:p>
                          <w:p w14:paraId="27CA5D3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@Direccion = 'Av. Administración 789';</w:t>
                            </w:r>
                          </w:p>
                          <w:p w14:paraId="1967D98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*/</w:t>
                            </w:r>
                          </w:p>
                          <w:p w14:paraId="7192AF55" w14:textId="77777777" w:rsidR="001B2EEB" w:rsidRPr="007836E6" w:rsidRDefault="001B2EEB" w:rsidP="005E012D">
                            <w:pPr>
                              <w:pStyle w:val="cdig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EDFF31" id="_x0000_s1028" type="#_x0000_t202" style="width:503.55pt;height:68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" fillcolor="black [3213]" stroked="f">
                <v:textbox>
                  <w:txbxContent>
                    <w:p w14:paraId="25616BC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USE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TECHACADEMY;</w:t>
                      </w:r>
                    </w:p>
                    <w:p w14:paraId="256F78A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GO</w:t>
                      </w:r>
                    </w:p>
                    <w:p w14:paraId="407522B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8C2BF1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228EC8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Crear roles de base de datos</w:t>
                      </w:r>
                    </w:p>
                    <w:p w14:paraId="4706F2D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Rol_Estudiante;</w:t>
                      </w:r>
                    </w:p>
                    <w:p w14:paraId="709E653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Rol_Profesor;</w:t>
                      </w:r>
                    </w:p>
                    <w:p w14:paraId="079CC8C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Rol_Administrador;</w:t>
                      </w:r>
                    </w:p>
                    <w:p w14:paraId="24CFCC0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2D29F1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Asignar permisos al Rol_Estudiante</w:t>
                      </w:r>
                    </w:p>
                    <w:p w14:paraId="752E86A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Estudiante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Rol_Estudiante;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Permitir ver sus propios datos</w:t>
                      </w:r>
                    </w:p>
                    <w:p w14:paraId="14EFB4B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Curso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Rol_Estudiante;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Permitir ver cursos disponibles</w:t>
                      </w:r>
                    </w:p>
                    <w:p w14:paraId="4AF3BAD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Inscripcion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Rol_Estudiante;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sus inscripciones</w:t>
                      </w:r>
                    </w:p>
                    <w:p w14:paraId="0353FAC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Evaluacion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Rol_Estudiante;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sus evaluaciones</w:t>
                      </w:r>
                    </w:p>
                    <w:p w14:paraId="47C8D6B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Inscripcion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Rol_Estudiante;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Inscribirse en cursos</w:t>
                      </w:r>
                    </w:p>
                    <w:p w14:paraId="7EE1572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5D9B15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Asignar permisos al Rol_Profesor</w:t>
                      </w:r>
                    </w:p>
                    <w:p w14:paraId="2B750A6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Profesor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Rol_Profesor;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datos personales del profesor</w:t>
                      </w:r>
                    </w:p>
                    <w:p w14:paraId="441C18C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Curso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Rol_Profesor;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cursos que imparte</w:t>
                      </w:r>
                    </w:p>
                    <w:p w14:paraId="04EF9FE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Evaluacion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Rol_Profesor;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evaluaciones asignadas</w:t>
                      </w:r>
                    </w:p>
                    <w:p w14:paraId="77D716D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Evaluacion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Rol_Profesor;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Calificar estudiantes</w:t>
                      </w:r>
                    </w:p>
                    <w:p w14:paraId="11935A5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Inscripcion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Rol_Profesor;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estudiantes inscritos en sus cursos</w:t>
                      </w:r>
                    </w:p>
                    <w:p w14:paraId="5CFCC22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7B0F4C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Asignar permisos al Rol_Administrador</w:t>
                      </w:r>
                    </w:p>
                    <w:p w14:paraId="0AAB99B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Estudiante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Rol_Administrador;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estudiantes</w:t>
                      </w:r>
                    </w:p>
                    <w:p w14:paraId="7434BB0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Profesor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Rol_Administrador;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profesores</w:t>
                      </w:r>
                    </w:p>
                    <w:p w14:paraId="25F7C23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Curso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Rol_Administrador;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cursos</w:t>
                      </w:r>
                    </w:p>
                    <w:p w14:paraId="2CE2037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Inscripcion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Rol_Administrador;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inscripciones</w:t>
                      </w:r>
                    </w:p>
                    <w:p w14:paraId="75AB6CA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Evaluacion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Rol_Administrador;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evaluaciones</w:t>
                      </w:r>
                    </w:p>
                    <w:p w14:paraId="4C752C7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Curso_Profesor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Rol_Administrador;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de asignación de profesores a cursos</w:t>
                      </w:r>
                    </w:p>
                    <w:p w14:paraId="4638E38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0F7D47E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Crear usuarios y asignar roles</w:t>
                      </w:r>
                    </w:p>
                    <w:p w14:paraId="543D041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Nota: Es necesario reemplazar los valores &lt;nombre_usuario&gt; y &lt;contraseña&gt; según los requisitos</w:t>
                      </w:r>
                    </w:p>
                    <w:p w14:paraId="43D2107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LOGIN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UsuarioEstudiante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WITH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PASSWORD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</w:rPr>
                        <w:t>=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'Estudiante123!'</w:t>
                      </w:r>
                      <w:r w:rsidRPr="005E012D">
                        <w:t>;</w:t>
                      </w:r>
                    </w:p>
                    <w:p w14:paraId="6CCF5F1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USER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UsuarioEstudiante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FOR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LOGIN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UsuarioEstudiante;</w:t>
                      </w:r>
                    </w:p>
                    <w:p w14:paraId="6A80648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ALTER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Rol_Estudiante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ADD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MEMBER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UsuarioEstudiante;</w:t>
                      </w:r>
                    </w:p>
                    <w:p w14:paraId="5A9D611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2A2853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LOGIN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UsuarioProfesor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WITH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PASSWORD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'Profesor123!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</w:p>
                    <w:p w14:paraId="0FDDBBB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USER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UsuarioProfesor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FOR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LOGIN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UsuarioProfesor;</w:t>
                      </w:r>
                    </w:p>
                    <w:p w14:paraId="487642E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ALTER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ROLE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Rol_Profesor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ADD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MEMBER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UsuarioProfesor;</w:t>
                      </w:r>
                    </w:p>
                    <w:p w14:paraId="7BF25ED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1C2CD7F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LOGIN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UsuarioAdministrador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WITH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PASSWORD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'Admin123!'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</w:p>
                    <w:p w14:paraId="7F65D66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USER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UsuarioAdministrador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FOR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LOGIN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UsuarioAdministrador;</w:t>
                      </w:r>
                    </w:p>
                    <w:p w14:paraId="00DF05B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ALTER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Rol_Administrador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ADD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MEMBER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UsuarioAdministrador;</w:t>
                      </w:r>
                    </w:p>
                    <w:p w14:paraId="06E9E38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5CA09B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Revisión de los roles asignados</w:t>
                      </w:r>
                    </w:p>
                    <w:p w14:paraId="42E43AE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r.name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AS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Rol,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m.name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AS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Miembro</w:t>
                      </w:r>
                    </w:p>
                    <w:p w14:paraId="48B4FB6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FROM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sys.database_role_members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rm</w:t>
                      </w:r>
                    </w:p>
                    <w:p w14:paraId="621E44F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JOIN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sys.database_principals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ON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rm.role_principal_id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r.principal_id</w:t>
                      </w:r>
                    </w:p>
                    <w:p w14:paraId="3E486C5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JOIN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sys.database_principals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ON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rm.member_principal_id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m.principal_id;</w:t>
                      </w:r>
                    </w:p>
                    <w:p w14:paraId="7B70BFF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2B806EA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3CC0D2D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----------------------------------------------------------------------</w:t>
                      </w:r>
                    </w:p>
                    <w:p w14:paraId="4C64557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--1. Procedimiento para Crear un Usuario y Asignarle el Rol de Estudiante</w:t>
                      </w:r>
                    </w:p>
                    <w:p w14:paraId="402FC99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Procedimiento para Crear un Usuario y Asignarle el Rol de Estudiante</w:t>
                      </w:r>
                    </w:p>
                    <w:p w14:paraId="045670E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Procedimiento para Crear un Usuario y Asignarle el Rol de Estudiante</w:t>
                      </w:r>
                    </w:p>
                    <w:p w14:paraId="0335A10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PROCEDURE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CrearUsuarioEstudiante</w:t>
                      </w:r>
                    </w:p>
                    <w:p w14:paraId="3B6FB7A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NombreUsuario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50</w:t>
                      </w:r>
                      <w:r w:rsidRPr="005E012D">
                        <w:t>),</w:t>
                      </w:r>
                    </w:p>
                    <w:p w14:paraId="47E646C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Contrasena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100</w:t>
                      </w:r>
                      <w:r w:rsidRPr="005E012D">
                        <w:t>),</w:t>
                      </w:r>
                    </w:p>
                    <w:p w14:paraId="68365CD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Email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150</w:t>
                      </w:r>
                      <w:r w:rsidRPr="005E012D">
                        <w:t>),</w:t>
                      </w:r>
                    </w:p>
                    <w:p w14:paraId="0893A8E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Telefono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20</w:t>
                      </w:r>
                      <w:r w:rsidRPr="005E012D">
                        <w:t>),</w:t>
                      </w:r>
                    </w:p>
                    <w:p w14:paraId="23C44E4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Direccion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NVARCHAR(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MAX</w:t>
                      </w:r>
                      <w:r w:rsidRPr="005E012D">
                        <w:rPr>
                          <w:lang w:val="en-US"/>
                        </w:rPr>
                        <w:t>)</w:t>
                      </w:r>
                    </w:p>
                    <w:p w14:paraId="3CFB22B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AS</w:t>
                      </w:r>
                    </w:p>
                    <w:p w14:paraId="097010D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</w:p>
                    <w:p w14:paraId="2B43B93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TRY</w:t>
                      </w:r>
                    </w:p>
                    <w:p w14:paraId="60253F0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TRANSACTION;</w:t>
                      </w:r>
                    </w:p>
                    <w:p w14:paraId="0FEFFDC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04E6CBE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usuario no exista como login</w:t>
                      </w:r>
                    </w:p>
                    <w:p w14:paraId="2528266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lang w:val="en-US"/>
                        </w:rPr>
                        <w:t>IF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  <w:lang w:val="en-US"/>
                        </w:rPr>
                        <w:t>1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FROM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sys.server_principals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name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NombreUsuario)</w:t>
                      </w:r>
                    </w:p>
                    <w:p w14:paraId="1055B84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438A34A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50001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nombre de usuario ya existe como LOGIN.'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28120C5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76FFEC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E8E19B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correo no esté duplicado</w:t>
                      </w:r>
                    </w:p>
                    <w:p w14:paraId="2C7C8FB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lang w:val="en-US"/>
                        </w:rPr>
                        <w:t>IF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  <w:lang w:val="en-US"/>
                        </w:rPr>
                        <w:t>1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FROM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Estudiante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correo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Email)</w:t>
                      </w:r>
                    </w:p>
                    <w:p w14:paraId="41A329F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2B8EB11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50002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correo electrónico ya está registrado en la tabla Estudiante.'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1C2BB11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334B57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8234DD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teléfono no esté duplicado</w:t>
                      </w:r>
                    </w:p>
                    <w:p w14:paraId="6D6EB56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lang w:val="en-US"/>
                        </w:rPr>
                        <w:t>IF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  <w:lang w:val="en-US"/>
                        </w:rPr>
                        <w:t>1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FROM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Estudiante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telefono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Telefono)</w:t>
                      </w:r>
                    </w:p>
                    <w:p w14:paraId="4B32315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5F9CD43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50003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número de teléfono ya está registrado en la tabla Estudiante.'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1E861F7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1A72F2A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46D2B36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Crear el login y el usuario</w:t>
                      </w:r>
                    </w:p>
                    <w:p w14:paraId="1C3930A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DECLARE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SQL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NVARCHAR(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MAX</w:t>
                      </w:r>
                      <w:r w:rsidRPr="005E012D">
                        <w:rPr>
                          <w:lang w:val="en-US"/>
                        </w:rPr>
                        <w:t>);</w:t>
                      </w:r>
                    </w:p>
                    <w:p w14:paraId="590BBC3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SQL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'CREATE LOGIN ['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'] WITH PASSWORD = '''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Contrasena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''', CHECK_POLICY = ON;'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</w:p>
                    <w:p w14:paraId="3240BCD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EXEC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SQL</w:t>
                      </w:r>
                      <w:r w:rsidRPr="005E012D">
                        <w:rPr>
                          <w:lang w:val="en-US"/>
                        </w:rPr>
                        <w:t>);</w:t>
                      </w:r>
                    </w:p>
                    <w:p w14:paraId="7899275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26865CD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SQL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'CREATE USER ['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'] FOR LOGIN ['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']; ALTER ROLE Estudiante ADD MEMBER ['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'];'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</w:p>
                    <w:p w14:paraId="0BA56FA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EXEC</w:t>
                      </w:r>
                      <w:r w:rsidRPr="005E012D">
                        <w:t>(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rPr>
                          <w:color w:val="66D9EF"/>
                        </w:rPr>
                        <w:t>SQL</w:t>
                      </w:r>
                      <w:r w:rsidRPr="005E012D">
                        <w:t>);</w:t>
                      </w:r>
                    </w:p>
                    <w:p w14:paraId="64B99D6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FD77D2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Insertar datos en la tabla Estudiante</w:t>
                      </w:r>
                    </w:p>
                    <w:p w14:paraId="48E96F7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Estudiante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(nombre,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correo,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telefono,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direccion)</w:t>
                      </w:r>
                    </w:p>
                    <w:p w14:paraId="3E657BA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VALUES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NombreUsuario,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Email,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Telefono,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Direccion);</w:t>
                      </w:r>
                    </w:p>
                    <w:p w14:paraId="5645663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3F6F672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COMMIT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TRANSACTION;</w:t>
                      </w:r>
                    </w:p>
                    <w:p w14:paraId="2FD54A3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END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TRY</w:t>
                      </w:r>
                    </w:p>
                    <w:p w14:paraId="248BF96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CATCH</w:t>
                      </w:r>
                    </w:p>
                    <w:p w14:paraId="28EC398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ROLLBACK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TRANSACTION;</w:t>
                      </w:r>
                    </w:p>
                    <w:p w14:paraId="096746E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lang w:val="en-US"/>
                        </w:rPr>
                        <w:t>THROW;</w:t>
                      </w:r>
                    </w:p>
                    <w:p w14:paraId="5A1816D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END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CATCH</w:t>
                      </w:r>
                    </w:p>
                    <w:p w14:paraId="6930E07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END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</w:p>
                    <w:p w14:paraId="131F1A9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/*</w:t>
                      </w:r>
                    </w:p>
                    <w:p w14:paraId="2B4B7D3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--Ejemplo</w:t>
                      </w:r>
                    </w:p>
                    <w:p w14:paraId="0A0EFAC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EXEC CrearUsuarioEstudiante</w:t>
                      </w:r>
                    </w:p>
                    <w:p w14:paraId="7BB7515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@NombreUsuario = 'estudiante01',</w:t>
                      </w:r>
                    </w:p>
                    <w:p w14:paraId="42B7BD5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@Contrasena = 'Segura123!',</w:t>
                      </w:r>
                    </w:p>
                    <w:p w14:paraId="1DE854F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@Email = 'estudiante01@techacademy.com',</w:t>
                      </w:r>
                    </w:p>
                    <w:p w14:paraId="750FE90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@Telefono = '987654321',</w:t>
                      </w:r>
                    </w:p>
                    <w:p w14:paraId="7E6ADFC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@Direccion = 'Av. Siempre Viva 123';</w:t>
                      </w:r>
                    </w:p>
                    <w:p w14:paraId="6518688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*/</w:t>
                      </w:r>
                    </w:p>
                    <w:p w14:paraId="746DFD2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A955DF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0F41B6C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--2. Procedimiento para Crear un Usuario y Asignarle el Rol de Profesor</w:t>
                      </w:r>
                    </w:p>
                    <w:p w14:paraId="670E9E8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PROCEDURE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CrearUsuarioProfesor</w:t>
                      </w:r>
                    </w:p>
                    <w:p w14:paraId="36E57D6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NombreUsuario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50</w:t>
                      </w:r>
                      <w:r w:rsidRPr="005E012D">
                        <w:t>),</w:t>
                      </w:r>
                    </w:p>
                    <w:p w14:paraId="1D08039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Contrasena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100</w:t>
                      </w:r>
                      <w:r w:rsidRPr="005E012D">
                        <w:t>),</w:t>
                      </w:r>
                    </w:p>
                    <w:p w14:paraId="577EED1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Email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150</w:t>
                      </w:r>
                      <w:r w:rsidRPr="005E012D">
                        <w:t>),</w:t>
                      </w:r>
                    </w:p>
                    <w:p w14:paraId="3B5B0D8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Telefono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20</w:t>
                      </w:r>
                      <w:r w:rsidRPr="005E012D">
                        <w:t>),</w:t>
                      </w:r>
                    </w:p>
                    <w:p w14:paraId="2F23FE3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Direccion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66D9EF"/>
                        </w:rPr>
                        <w:t>MAX</w:t>
                      </w:r>
                      <w:r w:rsidRPr="005E012D">
                        <w:t>),</w:t>
                      </w:r>
                    </w:p>
                    <w:p w14:paraId="12DD5B7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DepartamentoId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INT</w:t>
                      </w:r>
                    </w:p>
                    <w:p w14:paraId="510A3D3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AS</w:t>
                      </w:r>
                    </w:p>
                    <w:p w14:paraId="10DA68A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</w:p>
                    <w:p w14:paraId="25ED9F1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TRY</w:t>
                      </w:r>
                    </w:p>
                    <w:p w14:paraId="27FC253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TRANSACTION;</w:t>
                      </w:r>
                    </w:p>
                    <w:p w14:paraId="0F2BB6B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B0D9C9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usuario no exista como login</w:t>
                      </w:r>
                    </w:p>
                    <w:p w14:paraId="743D2E5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sys.server_principals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name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NombreUsuario)</w:t>
                      </w:r>
                    </w:p>
                    <w:p w14:paraId="6A277F2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0845897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50001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nombre de usuario ya existe como LOGIN.'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6EB801C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242853A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A1E285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correo no esté duplicado</w:t>
                      </w:r>
                    </w:p>
                    <w:p w14:paraId="31FDDF41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Profesor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correo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Email)</w:t>
                      </w:r>
                    </w:p>
                    <w:p w14:paraId="736A980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5B5829F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50002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correo electrónico ya está registrado en la tabla Profesor.'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604E399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3404991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F72FB6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teléfono no esté duplicado</w:t>
                      </w:r>
                    </w:p>
                    <w:p w14:paraId="692265CB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Profesor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telefono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Telefono)</w:t>
                      </w:r>
                    </w:p>
                    <w:p w14:paraId="67A8075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342F8D3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50003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número de teléfono ya está registrado en la tabla Profesor.'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1F488E2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3D8269F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4F276BD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Departamento exista</w:t>
                      </w:r>
                    </w:p>
                    <w:p w14:paraId="365FF0EA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NOT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Departamento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departamento_id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DepartamentoId)</w:t>
                      </w:r>
                    </w:p>
                    <w:p w14:paraId="19AA1F7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2E87007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50004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Departamento especificado no existe.'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0C2A7B7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4CFB66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F95B1B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Crear el login y el usuario</w:t>
                      </w:r>
                    </w:p>
                    <w:p w14:paraId="6CD06019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DECLARE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NVARCHAR(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MAX</w:t>
                      </w:r>
                      <w:r w:rsidRPr="00B85B91">
                        <w:rPr>
                          <w:lang w:val="en-US"/>
                        </w:rPr>
                        <w:t>);</w:t>
                      </w:r>
                    </w:p>
                    <w:p w14:paraId="11038104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'CREATE LOGIN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 WITH PASSWORD = '''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Contrasena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''', CHECK_POLICY = ON;'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</w:p>
                    <w:p w14:paraId="4E793983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EXEC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lang w:val="en-US"/>
                        </w:rPr>
                        <w:t>);</w:t>
                      </w:r>
                    </w:p>
                    <w:p w14:paraId="1BA0463C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6EB337FF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'CREATE USER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 FOR LOGIN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']; ALTER ROLE Profesor ADD MEMBER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'];'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</w:p>
                    <w:p w14:paraId="6C78276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EXEC</w:t>
                      </w:r>
                      <w:r w:rsidRPr="005E012D">
                        <w:t>(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rPr>
                          <w:color w:val="66D9EF"/>
                        </w:rPr>
                        <w:t>SQL</w:t>
                      </w:r>
                      <w:r w:rsidRPr="005E012D">
                        <w:t>);</w:t>
                      </w:r>
                    </w:p>
                    <w:p w14:paraId="588D48C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F2CEAF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Insertar datos en la tabla Profesor</w:t>
                      </w:r>
                    </w:p>
                    <w:p w14:paraId="393E807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Profesor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(nombre,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correo,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telefono,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direccion,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departamento_id)</w:t>
                      </w:r>
                    </w:p>
                    <w:p w14:paraId="2DD3F9D4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VALUES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NombreUsuario,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Email,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Telefono,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Direccion,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DepartamentoId);</w:t>
                      </w:r>
                    </w:p>
                    <w:p w14:paraId="3823F942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571E1824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COMMIT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TRANSACTION;</w:t>
                      </w:r>
                    </w:p>
                    <w:p w14:paraId="3890FBA3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TRY</w:t>
                      </w:r>
                    </w:p>
                    <w:p w14:paraId="2D127EE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CATCH</w:t>
                      </w:r>
                    </w:p>
                    <w:p w14:paraId="399AF97F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ROLLBACK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TRANSACTION;</w:t>
                      </w:r>
                    </w:p>
                    <w:p w14:paraId="096262F8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THROW;</w:t>
                      </w:r>
                    </w:p>
                    <w:p w14:paraId="1E7B71CD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CATCH</w:t>
                      </w:r>
                    </w:p>
                    <w:p w14:paraId="00C997AC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</w:p>
                    <w:p w14:paraId="50CC5EE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/*</w:t>
                      </w:r>
                    </w:p>
                    <w:p w14:paraId="4B6281D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--Ejecución</w:t>
                      </w:r>
                    </w:p>
                    <w:p w14:paraId="1D1BEEF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EXEC CrearUsuarioProfesor</w:t>
                      </w:r>
                    </w:p>
                    <w:p w14:paraId="53AA8B9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@NombreUsuario = 'profesor01',</w:t>
                      </w:r>
                    </w:p>
                    <w:p w14:paraId="50B9D2E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@Contrasena = 'DocenteSeguro!',</w:t>
                      </w:r>
                    </w:p>
                    <w:p w14:paraId="03DBF65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@Email = 'profesor01@techacademy.com',</w:t>
                      </w:r>
                    </w:p>
                    <w:p w14:paraId="2885C04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@Telefono = '987654322',</w:t>
                      </w:r>
                    </w:p>
                    <w:p w14:paraId="2E2DE30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@Direccion = 'Calle Principal 456',</w:t>
                      </w:r>
                    </w:p>
                    <w:p w14:paraId="316BFDE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@DepartamentoId = 1;</w:t>
                      </w:r>
                    </w:p>
                    <w:p w14:paraId="16F7754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*/</w:t>
                      </w:r>
                    </w:p>
                    <w:p w14:paraId="2E5A3A9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687B0D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E98021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--3. Procedimiento para Crear un Usuario y Asignarle el Rol de Administrador</w:t>
                      </w:r>
                    </w:p>
                    <w:p w14:paraId="1895325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PROCEDURE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CrearUsuarioAdministrador</w:t>
                      </w:r>
                    </w:p>
                    <w:p w14:paraId="2EB891A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NombreUsuario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50</w:t>
                      </w:r>
                      <w:r w:rsidRPr="005E012D">
                        <w:t>),</w:t>
                      </w:r>
                    </w:p>
                    <w:p w14:paraId="79B8F5B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Contrasena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100</w:t>
                      </w:r>
                      <w:r w:rsidRPr="005E012D">
                        <w:t>),</w:t>
                      </w:r>
                    </w:p>
                    <w:p w14:paraId="47B7F20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Email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150</w:t>
                      </w:r>
                      <w:r w:rsidRPr="005E012D">
                        <w:t>),</w:t>
                      </w:r>
                    </w:p>
                    <w:p w14:paraId="76CBFFE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Telefono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20</w:t>
                      </w:r>
                      <w:r w:rsidRPr="005E012D">
                        <w:t>),</w:t>
                      </w:r>
                    </w:p>
                    <w:p w14:paraId="0B263910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Direccion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NVARCHAR(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MAX</w:t>
                      </w:r>
                      <w:r w:rsidRPr="00B85B91">
                        <w:rPr>
                          <w:lang w:val="en-US"/>
                        </w:rPr>
                        <w:t>)</w:t>
                      </w:r>
                    </w:p>
                    <w:p w14:paraId="5467C7FE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66D9EF"/>
                          <w:lang w:val="en-US"/>
                        </w:rPr>
                        <w:t>AS</w:t>
                      </w:r>
                    </w:p>
                    <w:p w14:paraId="2C70496B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66D9EF"/>
                          <w:lang w:val="en-US"/>
                        </w:rPr>
                        <w:t>BEGIN</w:t>
                      </w:r>
                    </w:p>
                    <w:p w14:paraId="6ABD6828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TRY</w:t>
                      </w:r>
                    </w:p>
                    <w:p w14:paraId="7F51C20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TRANSACTION;</w:t>
                      </w:r>
                    </w:p>
                    <w:p w14:paraId="7E8CD41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BB2537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usuario no exista como login</w:t>
                      </w:r>
                    </w:p>
                    <w:p w14:paraId="03382073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sys.server_principals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name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NombreUsuario)</w:t>
                      </w:r>
                    </w:p>
                    <w:p w14:paraId="1B417BC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3A3623E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50001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nombre de usuario ya existe como LOGIN.'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4A0C8F5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EE3D37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533AA4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correo no esté duplicado</w:t>
                      </w:r>
                    </w:p>
                    <w:p w14:paraId="0A178AC2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</w:p>
                    <w:p w14:paraId="4432F3B7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Estudiante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correo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Email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</w:p>
                    <w:p w14:paraId="71BC9901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UNION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ALL</w:t>
                      </w:r>
                    </w:p>
                    <w:p w14:paraId="6B46C049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Profesor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correo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Email</w:t>
                      </w:r>
                    </w:p>
                    <w:p w14:paraId="144B935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t>)</w:t>
                      </w:r>
                    </w:p>
                    <w:p w14:paraId="3260ADA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41F29DD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50002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correo electrónico ya está registrado.'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139ED19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4EDC8C4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DFED05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teléfono no esté duplicado</w:t>
                      </w:r>
                    </w:p>
                    <w:p w14:paraId="338AA0AC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</w:p>
                    <w:p w14:paraId="6842BA07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Estudiante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telefono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Telefono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</w:p>
                    <w:p w14:paraId="62E78CB0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UNION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ALL</w:t>
                      </w:r>
                    </w:p>
                    <w:p w14:paraId="680D1639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Profesor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telefono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Telefono</w:t>
                      </w:r>
                    </w:p>
                    <w:p w14:paraId="591A843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t>)</w:t>
                      </w:r>
                    </w:p>
                    <w:p w14:paraId="694E0C7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724101B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50003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número de teléfono ya está registrado.'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42EB336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41ED3B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DAE397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Crear el login y el usuario</w:t>
                      </w:r>
                    </w:p>
                    <w:p w14:paraId="5FDFD728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DECLARE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NVARCHAR(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MAX</w:t>
                      </w:r>
                      <w:r w:rsidRPr="00B85B91">
                        <w:rPr>
                          <w:lang w:val="en-US"/>
                        </w:rPr>
                        <w:t>);</w:t>
                      </w:r>
                    </w:p>
                    <w:p w14:paraId="294E1191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'CREATE LOGIN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 WITH PASSWORD = '''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Contrasena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''', CHECK_POLICY = ON;'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</w:p>
                    <w:p w14:paraId="3304C111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EXEC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lang w:val="en-US"/>
                        </w:rPr>
                        <w:t>);</w:t>
                      </w:r>
                    </w:p>
                    <w:p w14:paraId="586F776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4744762C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'CREATE USER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 FOR LOGIN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']; ALTER ROLE Administrador ADD MEMBER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'];'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</w:p>
                    <w:p w14:paraId="287641F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EXEC</w:t>
                      </w:r>
                      <w:r w:rsidRPr="005E012D">
                        <w:t>(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rPr>
                          <w:color w:val="66D9EF"/>
                        </w:rPr>
                        <w:t>SQL</w:t>
                      </w:r>
                      <w:r w:rsidRPr="005E012D">
                        <w:t>);</w:t>
                      </w:r>
                    </w:p>
                    <w:p w14:paraId="5BCD5B4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0327AC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Opcional: Insertar datos en tabla de Administradores</w:t>
                      </w:r>
                    </w:p>
                    <w:p w14:paraId="5B9CAD3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INSERT INTO Administrador (nombre, correo, telefono, direccion)</w:t>
                      </w:r>
                    </w:p>
                    <w:p w14:paraId="24ADBBC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-- VALUES (@NombreUsuario, @Email, @Telefono, @Direccion);</w:t>
                      </w:r>
                    </w:p>
                    <w:p w14:paraId="3809558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5922D12A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COMMIT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TRANSACTION;</w:t>
                      </w:r>
                    </w:p>
                    <w:p w14:paraId="27BF3025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TRY</w:t>
                      </w:r>
                    </w:p>
                    <w:p w14:paraId="6CA6C6E4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CATCH</w:t>
                      </w:r>
                    </w:p>
                    <w:p w14:paraId="552915A8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ROLLBACK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TRANSACTION;</w:t>
                      </w:r>
                    </w:p>
                    <w:p w14:paraId="2430BF8D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THROW;</w:t>
                      </w:r>
                    </w:p>
                    <w:p w14:paraId="7D313ED0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CATCH</w:t>
                      </w:r>
                    </w:p>
                    <w:p w14:paraId="6543B369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</w:p>
                    <w:p w14:paraId="7146BB1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/*</w:t>
                      </w:r>
                    </w:p>
                    <w:p w14:paraId="4184CD3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--Ejecución</w:t>
                      </w:r>
                    </w:p>
                    <w:p w14:paraId="1EC222C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EXEC CrearUsuarioAdministrador</w:t>
                      </w:r>
                    </w:p>
                    <w:p w14:paraId="18BD1E0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@NombreUsuario = 'admin01',</w:t>
                      </w:r>
                    </w:p>
                    <w:p w14:paraId="2A360EC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@Contrasena = 'AdminSeguro!',</w:t>
                      </w:r>
                    </w:p>
                    <w:p w14:paraId="76E16AB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@Email = 'admin01@techacademy.com',</w:t>
                      </w:r>
                    </w:p>
                    <w:p w14:paraId="40C6DAF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@Telefono = '987654323',</w:t>
                      </w:r>
                    </w:p>
                    <w:p w14:paraId="27CA5D3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@Direccion = 'Av. Administración 789';</w:t>
                      </w:r>
                    </w:p>
                    <w:p w14:paraId="1967D98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*/</w:t>
                      </w:r>
                    </w:p>
                    <w:p w14:paraId="7192AF55" w14:textId="77777777" w:rsidR="001B2EEB" w:rsidRPr="007836E6" w:rsidRDefault="001B2EEB" w:rsidP="005E012D">
                      <w:pPr>
                        <w:pStyle w:val="cdig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85B91">
        <w:tab/>
      </w:r>
    </w:p>
    <w:p w14:paraId="3A21950C" w14:textId="205C9D80" w:rsidR="00CD3698" w:rsidRPr="00B4204D" w:rsidRDefault="00B85B91" w:rsidP="00B4204D">
      <w:pPr>
        <w:pStyle w:val="cdigo"/>
      </w:pPr>
      <w:r>
        <w:rPr>
          <w:noProof/>
        </w:rPr>
        <mc:AlternateContent>
          <mc:Choice Requires="wps">
            <w:drawing>
              <wp:inline distT="0" distB="0" distL="0" distR="0" wp14:anchorId="59F37323" wp14:editId="43BF5DDD">
                <wp:extent cx="6509575" cy="9020531"/>
                <wp:effectExtent l="0" t="0" r="5715" b="9525"/>
                <wp:docPr id="9757105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9575" cy="902053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142D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29ED56B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7. Agregar un Nuevo Curso</w:t>
                            </w:r>
                          </w:p>
                          <w:p w14:paraId="1123AD6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agregar un nuevo curso.</w:t>
                            </w:r>
                          </w:p>
                          <w:p w14:paraId="20C1025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784ACD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AgregarCurso </w:t>
                            </w:r>
                          </w:p>
                          <w:p w14:paraId="27E75BAB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@Nombre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150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),</w:t>
                            </w:r>
                          </w:p>
                          <w:p w14:paraId="71B4855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@Creditos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356D1D3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3607D96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62CCE6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FF78B9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TRY</w:t>
                            </w:r>
                          </w:p>
                          <w:p w14:paraId="36B37DA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ya existe un curso con el mismo nombre</w:t>
                            </w:r>
                          </w:p>
                          <w:p w14:paraId="1EE7EF9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42DF6D1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1068E12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</w:t>
                            </w:r>
                          </w:p>
                          <w:p w14:paraId="229247D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nombre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@Nombre</w:t>
                            </w:r>
                          </w:p>
                          <w:p w14:paraId="60DA150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2965DAA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43811C9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Ya existe un curso con el nombre especificado.'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B32BF5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4E381C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6F6EEA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5A2E9FEF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49BA8C2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Validación de los créditos (ejemplo: debe ser un valor positivo)</w:t>
                            </w:r>
                          </w:p>
                          <w:p w14:paraId="149FCFC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rPr>
                                <w:color w:val="000000"/>
                              </w:rPr>
                              <w:t xml:space="preserve"> @Creditos </w:t>
                            </w:r>
                            <w:r>
                              <w:rPr>
                                <w:color w:val="808080"/>
                              </w:rPr>
                              <w:t>&lt;=</w:t>
                            </w:r>
                            <w:r>
                              <w:rPr>
                                <w:color w:val="000000"/>
                              </w:rPr>
                              <w:t xml:space="preserve"> 0</w:t>
                            </w:r>
                          </w:p>
                          <w:p w14:paraId="51F382D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05EFB27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Los créditos deben ser un valor positivo.'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79DA3A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59CB24F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7715CB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52FE8E0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A9C842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Insertar el nuevo curso</w:t>
                            </w:r>
                          </w:p>
                          <w:p w14:paraId="3185C60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rPr>
                                <w:color w:val="000000"/>
                              </w:rPr>
                              <w:t xml:space="preserve"> Curso</w:t>
                            </w: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creditos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40B8EF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@Nombre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@Creditos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7A78034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9219B9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95A0A7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'Curso agregado correctamente.'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E50CD6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1CE3BAA9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677CB69D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676A15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agregar 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0186D9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442FD074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795CD33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79210EF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4474BE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E36DB3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--Ejemplo: EXEC AgregarCurso 'Matemáticas Avanzadas', 4;</w:t>
                            </w:r>
                          </w:p>
                          <w:p w14:paraId="5984BD1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456518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0E836B4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8. Modificar Datos de un Curso</w:t>
                            </w:r>
                          </w:p>
                          <w:p w14:paraId="62B799E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modificar los datos de un curso.</w:t>
                            </w:r>
                          </w:p>
                          <w:p w14:paraId="3898DAB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5B0C3CA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ModificarCurso </w:t>
                            </w:r>
                          </w:p>
                          <w:p w14:paraId="7F7EE0A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417C48CB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@Nombre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150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),</w:t>
                            </w:r>
                          </w:p>
                          <w:p w14:paraId="5801788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@Creditos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4B79924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11EDB9B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7F94D2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210F40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TRY</w:t>
                            </w:r>
                          </w:p>
                          <w:p w14:paraId="3F6EB936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el curso con el ID especificado existe</w:t>
                            </w:r>
                          </w:p>
                          <w:p w14:paraId="15C4327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NOT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22D0137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23884E3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</w:t>
                            </w:r>
                          </w:p>
                          <w:p w14:paraId="3F2E8454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curso_id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</w:p>
                          <w:p w14:paraId="7697624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28A14C5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4EFAF28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El curso con el ID especificado no existe.'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C37437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F231F7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17A004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00696F8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7E919D6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ya existe un curso con el mismo nombre (excluyendo el curso actual)</w:t>
                            </w:r>
                          </w:p>
                          <w:p w14:paraId="749107A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7ADE680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4149CBC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</w:t>
                            </w:r>
                          </w:p>
                          <w:p w14:paraId="471A84A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nombre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@Nombre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AND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curso_id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!=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@CursoId</w:t>
                            </w:r>
                          </w:p>
                          <w:p w14:paraId="5F5FD6D4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AC16CE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97B338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Ya existe un curso con el mismo nombre.'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675A86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ACB2F4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FE1437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3FE5ADB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946AAAF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Validación de los créditos (ejemplo: debe ser un valor positivo)</w:t>
                            </w:r>
                          </w:p>
                          <w:p w14:paraId="570EEDE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rPr>
                                <w:color w:val="000000"/>
                              </w:rPr>
                              <w:t xml:space="preserve"> @Creditos </w:t>
                            </w:r>
                            <w:r>
                              <w:rPr>
                                <w:color w:val="808080"/>
                              </w:rPr>
                              <w:t>&lt;=</w:t>
                            </w:r>
                            <w:r>
                              <w:rPr>
                                <w:color w:val="000000"/>
                              </w:rPr>
                              <w:t xml:space="preserve"> 0</w:t>
                            </w:r>
                          </w:p>
                          <w:p w14:paraId="72CA0AE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4C10A15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Los créditos deben ser un valor positivo.'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50AA8F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50149E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D7CD68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493F722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220C26D4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Actualizar el curso</w:t>
                            </w:r>
                          </w:p>
                          <w:p w14:paraId="473A5DD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000000"/>
                              </w:rPr>
                              <w:t xml:space="preserve"> Curso</w:t>
                            </w:r>
                          </w:p>
                          <w:p w14:paraId="252FF91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3C73F9B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nombre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83ECB5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creditos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@Creditos</w:t>
                            </w:r>
                          </w:p>
                          <w:p w14:paraId="2C0B08B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curso_id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E594A7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28A7ABF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COMMIT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59397C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'Curso modificado correctamente.'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A317A9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3738DB8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1B4AC0BB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DD094F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modificar 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5F05339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4FB59D14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557ED4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936443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1E3A4C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25356C5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--Ejemplo: EXEC ModificarCurso 1, 'Matemáticas Básicas', 3;</w:t>
                            </w:r>
                          </w:p>
                          <w:p w14:paraId="0D8A1DB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6A30D1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3838E3E6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9. Eliminar un Curso</w:t>
                            </w:r>
                          </w:p>
                          <w:p w14:paraId="798BB42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eliminar un curso.</w:t>
                            </w:r>
                          </w:p>
                          <w:p w14:paraId="7F8B7F4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59EC6B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EliminarCurso </w:t>
                            </w:r>
                          </w:p>
                          <w:p w14:paraId="573976E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52934665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77007FA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92E509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0D73ED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TRY</w:t>
                            </w:r>
                          </w:p>
                          <w:p w14:paraId="4C91E97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el curso con el ID especificado existe</w:t>
                            </w:r>
                          </w:p>
                          <w:p w14:paraId="14B53DCA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NOT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0810288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6EEF9B15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</w:t>
                            </w:r>
                          </w:p>
                          <w:p w14:paraId="791D5EE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curso_id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</w:p>
                          <w:p w14:paraId="76CDA71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4A9016F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14CDD414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El curso con el ID especificado no existe.'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74DCEA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EFD5F7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943412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44282DF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4795086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el curso está asociado con algún estudiante o profesor</w:t>
                            </w:r>
                          </w:p>
                          <w:p w14:paraId="4D130A0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6E75B21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343D477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Curso_Estudiante</w:t>
                            </w:r>
                          </w:p>
                          <w:p w14:paraId="2DEB5B8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curso_id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</w:p>
                          <w:p w14:paraId="39220AF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6A0BEB9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65ADB3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No se puede eliminar el curso porque está asociado a uno o más estudiantes.'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698F6D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75428DD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RETURN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54854FD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</w:p>
                          <w:p w14:paraId="12F1265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48585C1A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00D22764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193DE7EB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Curso_Profesor</w:t>
                            </w:r>
                          </w:p>
                          <w:p w14:paraId="76F6EBE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curso_id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@CursoId</w:t>
                            </w:r>
                          </w:p>
                          <w:p w14:paraId="79C3DCF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6A01814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56C9FAA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No se puede eliminar el curso porque está asociado a uno o más profesores.'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DA2B64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637D68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72DC1E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2173772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5AE152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Proceder con la eliminación del curso</w:t>
                            </w:r>
                          </w:p>
                          <w:p w14:paraId="626DCBF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DELETE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</w:t>
                            </w:r>
                          </w:p>
                          <w:p w14:paraId="29376E7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curso_id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@CursoId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E94D47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EA7DD4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8DFE26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'Curso eliminado correctamente.'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FFD507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4042D1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6F43632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73F190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'Error al eliminar el curso.'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AAEBC0A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3C70977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1956343E" w14:textId="466F5CD0" w:rsidR="00B85B91" w:rsidRPr="00B4204D" w:rsidRDefault="00D3563F" w:rsidP="00D3563F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F37323" id="_x0000_s1029" type="#_x0000_t202" style="width:512.55pt;height:71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" fillcolor="black [3213]" stroked="f">
                <v:textbox>
                  <w:txbxContent>
                    <w:p w14:paraId="708142D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29ED56B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7. Agregar un Nuevo Curso</w:t>
                      </w:r>
                    </w:p>
                    <w:p w14:paraId="1123AD6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agregar un nuevo curso.</w:t>
                      </w:r>
                    </w:p>
                    <w:p w14:paraId="20C1025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lang w:val="en-US"/>
                        </w:rPr>
                        <w:t>*/</w:t>
                      </w:r>
                    </w:p>
                    <w:p w14:paraId="2784ACD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AgregarCurso </w:t>
                      </w:r>
                    </w:p>
                    <w:p w14:paraId="27E75BAB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@Nombre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>150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),</w:t>
                      </w:r>
                    </w:p>
                    <w:p w14:paraId="71B4855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@Creditos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356D1D3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3607D96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62CCE6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FF78B9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TRY</w:t>
                      </w:r>
                    </w:p>
                    <w:p w14:paraId="36B37DA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ya existe un curso con el mismo nombre</w:t>
                      </w:r>
                    </w:p>
                    <w:p w14:paraId="1EE7EF9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42DF6D1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1068E12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</w:t>
                      </w:r>
                    </w:p>
                    <w:p w14:paraId="229247D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nombre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@Nombre</w:t>
                      </w:r>
                    </w:p>
                    <w:p w14:paraId="60DA150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2965DAA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43811C9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Ya existe un curso con el nombre especificado.'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B32BF5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4E381C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6F6EEA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5A2E9FEF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49BA8C2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Validación de los créditos (ejemplo: debe ser un valor positivo)</w:t>
                      </w:r>
                    </w:p>
                    <w:p w14:paraId="149FCFC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rPr>
                          <w:color w:val="000000"/>
                        </w:rPr>
                        <w:t xml:space="preserve"> @Creditos </w:t>
                      </w:r>
                      <w:r>
                        <w:rPr>
                          <w:color w:val="808080"/>
                        </w:rPr>
                        <w:t>&lt;=</w:t>
                      </w:r>
                      <w:r>
                        <w:rPr>
                          <w:color w:val="000000"/>
                        </w:rPr>
                        <w:t xml:space="preserve"> 0</w:t>
                      </w:r>
                    </w:p>
                    <w:p w14:paraId="51F382D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05EFB27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Los créditos deben ser un valor positivo.'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79DA3A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59CB24F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7715CB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52FE8E0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A9C842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Insertar el nuevo curso</w:t>
                      </w:r>
                    </w:p>
                    <w:p w14:paraId="3185C60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rPr>
                          <w:color w:val="000000"/>
                        </w:rPr>
                        <w:t xml:space="preserve"> Curso</w:t>
                      </w:r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>nombre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creditos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740B8EF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>@Nombre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,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@Creditos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7A78034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9219B9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95A0A7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'Curso agregado correctamente.'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E50CD6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1CE3BAA9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677CB69D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676A15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agregar 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0186D9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442FD074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795CD33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79210EF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4474BE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3E36DB3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--Ejemplo: EXEC AgregarCurso 'Matemáticas Avanzadas', 4;</w:t>
                      </w:r>
                    </w:p>
                    <w:p w14:paraId="5984BD1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456518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0E836B4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8. Modificar Datos de un Curso</w:t>
                      </w:r>
                    </w:p>
                    <w:p w14:paraId="62B799E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modificar los datos de un curso.</w:t>
                      </w:r>
                    </w:p>
                    <w:p w14:paraId="3898DAB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lang w:val="en-US"/>
                        </w:rPr>
                        <w:t>*/</w:t>
                      </w:r>
                    </w:p>
                    <w:p w14:paraId="5B0C3CA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ModificarCurso </w:t>
                      </w:r>
                    </w:p>
                    <w:p w14:paraId="7F7EE0A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INT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417C48CB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@Nombre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>150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),</w:t>
                      </w:r>
                    </w:p>
                    <w:p w14:paraId="5801788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@Creditos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4B79924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11EDB9B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7F94D2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210F40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TRY</w:t>
                      </w:r>
                    </w:p>
                    <w:p w14:paraId="3F6EB936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el curso con el ID especificado existe</w:t>
                      </w:r>
                    </w:p>
                    <w:p w14:paraId="15C4327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NOT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22D0137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23884E3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</w:t>
                      </w:r>
                    </w:p>
                    <w:p w14:paraId="3F2E8454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curso_id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</w:p>
                    <w:p w14:paraId="7697624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28A14C5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4EFAF28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El curso con el ID especificado no existe.'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C37437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F231F7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17A004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00696F8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7E919D6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ya existe un curso con el mismo nombre (excluyendo el curso actual)</w:t>
                      </w:r>
                    </w:p>
                    <w:p w14:paraId="749107A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7ADE680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4149CBC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</w:t>
                      </w:r>
                    </w:p>
                    <w:p w14:paraId="471A84A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nombre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@Nombre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AND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curso_id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!=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@CursoId</w:t>
                      </w:r>
                    </w:p>
                    <w:p w14:paraId="5F5FD6D4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7AC16CE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97B338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Ya existe un curso con el mismo nombre.'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675A86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ACB2F4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FE1437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3FE5ADB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946AAAF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Validación de los créditos (ejemplo: debe ser un valor positivo)</w:t>
                      </w:r>
                    </w:p>
                    <w:p w14:paraId="570EEDE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rPr>
                          <w:color w:val="000000"/>
                        </w:rPr>
                        <w:t xml:space="preserve"> @Creditos </w:t>
                      </w:r>
                      <w:r>
                        <w:rPr>
                          <w:color w:val="808080"/>
                        </w:rPr>
                        <w:t>&lt;=</w:t>
                      </w:r>
                      <w:r>
                        <w:rPr>
                          <w:color w:val="000000"/>
                        </w:rPr>
                        <w:t xml:space="preserve"> 0</w:t>
                      </w:r>
                    </w:p>
                    <w:p w14:paraId="72CA0AE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4C10A15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Los créditos deben ser un valor positivo.'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50AA8F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50149E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D7CD68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493F722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220C26D4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Actualizar el curso</w:t>
                      </w:r>
                    </w:p>
                    <w:p w14:paraId="473A5DD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000000"/>
                        </w:rPr>
                        <w:t xml:space="preserve"> Curso</w:t>
                      </w:r>
                    </w:p>
                    <w:p w14:paraId="252FF91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 w14:paraId="3C73F9B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nombre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@Nombre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83ECB5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creditos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@Creditos</w:t>
                      </w:r>
                    </w:p>
                    <w:p w14:paraId="2C0B08B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curso_id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E594A7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28A7ABF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COMMIT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59397C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'Curso modificado correctamente.'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A317A9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3738DB8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1B4AC0BB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DD094F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modificar 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5F05339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4FB59D14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557ED4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936443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1E3A4C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25356C5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--Ejemplo: EXEC ModificarCurso 1, 'Matemáticas Básicas', 3;</w:t>
                      </w:r>
                    </w:p>
                    <w:p w14:paraId="0D8A1DB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6A30D1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3838E3E6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9. Eliminar un Curso</w:t>
                      </w:r>
                    </w:p>
                    <w:p w14:paraId="798BB42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eliminar un curso.</w:t>
                      </w:r>
                    </w:p>
                    <w:p w14:paraId="7F8B7F4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lang w:val="en-US"/>
                        </w:rPr>
                        <w:t>*/</w:t>
                      </w:r>
                    </w:p>
                    <w:p w14:paraId="259EC6B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EliminarCurso </w:t>
                      </w:r>
                    </w:p>
                    <w:p w14:paraId="573976E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52934665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77007FA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92E509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0D73ED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TRY</w:t>
                      </w:r>
                    </w:p>
                    <w:p w14:paraId="4C91E97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el curso con el ID especificado existe</w:t>
                      </w:r>
                    </w:p>
                    <w:p w14:paraId="14B53DCA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NOT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0810288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6EEF9B15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</w:t>
                      </w:r>
                    </w:p>
                    <w:p w14:paraId="791D5EE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curso_id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</w:p>
                    <w:p w14:paraId="76CDA71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4A9016F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14CDD414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El curso con el ID especificado no existe.'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74DCEA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EFD5F7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943412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44282DF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4795086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el curso está asociado con algún estudiante o profesor</w:t>
                      </w:r>
                    </w:p>
                    <w:p w14:paraId="4D130A0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6E75B21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343D477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Curso_Estudiante</w:t>
                      </w:r>
                    </w:p>
                    <w:p w14:paraId="2DEB5B8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curso_id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</w:p>
                    <w:p w14:paraId="39220AF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6A0BEB9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65ADB3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No se puede eliminar el curso porque está asociado a uno o más estudiantes.'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698F6D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75428DD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RETURN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54854FD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</w:p>
                    <w:p w14:paraId="12F1265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48585C1A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00D22764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193DE7EB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Curso_Profesor</w:t>
                      </w:r>
                    </w:p>
                    <w:p w14:paraId="76F6EBE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curso_id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@CursoId</w:t>
                      </w:r>
                    </w:p>
                    <w:p w14:paraId="79C3DCF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6A01814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56C9FAA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No se puede eliminar el curso porque está asociado a uno o más profesores.'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DA2B64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637D68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72DC1E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2173772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5AE152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Proceder con la eliminación del curso</w:t>
                      </w:r>
                    </w:p>
                    <w:p w14:paraId="626DCBF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DELETE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</w:t>
                      </w:r>
                    </w:p>
                    <w:p w14:paraId="29376E7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curso_id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@CursoId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E94D47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3EA7DD4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8DFE26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00"/>
                          <w:lang w:val="en-US"/>
                        </w:rPr>
                        <w:t>'Curso eliminado correctamente.'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FFD507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4042D1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6F43632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73F190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00"/>
                          <w:lang w:val="en-US"/>
                        </w:rPr>
                        <w:t>'Error al eliminar el curso.'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AAEBC0A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3C70977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1956343E" w14:textId="466F5CD0" w:rsidR="00B85B91" w:rsidRPr="00B4204D" w:rsidRDefault="00D3563F" w:rsidP="00D3563F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02AAFD" w14:textId="349195A8" w:rsidR="008A1C56" w:rsidRDefault="00630618" w:rsidP="003F1E47">
      <w:pPr>
        <w:pStyle w:val="cdigo"/>
      </w:pPr>
      <w:r>
        <w:t xml:space="preserve">Administración de </w:t>
      </w:r>
      <w:proofErr w:type="spellStart"/>
      <w:r>
        <w:t>Backups</w:t>
      </w:r>
      <w:proofErr w:type="spellEnd"/>
      <w:r w:rsidR="00330C44">
        <w:rPr>
          <w:noProof/>
        </w:rPr>
        <mc:AlternateContent>
          <mc:Choice Requires="wps">
            <w:drawing>
              <wp:inline distT="0" distB="0" distL="0" distR="0" wp14:anchorId="18FC76F0" wp14:editId="32ACDF09">
                <wp:extent cx="6479540" cy="8978818"/>
                <wp:effectExtent l="0" t="0" r="0" b="0"/>
                <wp:docPr id="6306276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897881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2DB67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7E87C0C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11. Crear un </w:t>
                            </w:r>
                            <w:r>
                              <w:t>Backup de la Base de Datos</w:t>
                            </w:r>
                          </w:p>
                          <w:p w14:paraId="38FC7621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realizar un respaldo de la base de datos.</w:t>
                            </w:r>
                          </w:p>
                          <w:p w14:paraId="484C9AFE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3DE2D54B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CrearBackupBaseDatos </w:t>
                            </w:r>
                          </w:p>
                          <w:p w14:paraId="421D81FA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@RutaBackup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255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0110249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6358ADB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5C0D1ECB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7E634AD4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23A953C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C7C0021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t>-- Verificar si la ruta de respaldo es válida y tiene permisos adecuados</w:t>
                            </w:r>
                          </w:p>
                          <w:p w14:paraId="1C1DC9F5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IS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NULL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OR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''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3DD978EC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5B00C30F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La ruta de respaldo no puede estar vacía.'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74801AC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074FA8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2BCCF9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70756C16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3C06EB8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Ejecutar el comando de respaldo</w:t>
                            </w:r>
                          </w:p>
                          <w:p w14:paraId="686463E1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@SQL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1000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6E58A32D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@SQL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'BACKUP DATABASE TECHACADEMY TO DISK = @RutaBackup WITH FORMAT, INIT, SKIP, NOREWIND, NOUNLOAD, STATS = 10'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978D98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C3DE45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0000"/>
                                <w:lang w:val="en-US"/>
                              </w:rPr>
                              <w:t>sp_executesql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@SQL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N'@RutaBackup NVARCHAR(255)'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D6D9E58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1606D6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COMMIT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B522E02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'Respaldo de la base de datos realizado con éxito.'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ABBECE6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167C1C28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250F3E3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6A91EA2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realizar el respaldo de la base de datos.'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1091E86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55E49CD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E620414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1435100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1E874FC2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480B8863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D7C1FAB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--Ejemplo: EXEC CrearBackupBaseDatos 'C:\Backups\TechAcademy.bak';</w:t>
                            </w:r>
                          </w:p>
                          <w:p w14:paraId="1DD7DDEE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7D69C235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5D4C67C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12. Restaurar la Base de Datos</w:t>
                            </w:r>
                          </w:p>
                          <w:p w14:paraId="57365FA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restaurar la base de datos desde un archivo de respaldo.</w:t>
                            </w:r>
                          </w:p>
                          <w:p w14:paraId="5C00C7D6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4FF36BC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RestaurarBaseDatos </w:t>
                            </w:r>
                          </w:p>
                          <w:p w14:paraId="6DE3838A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@RutaBackup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255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4C3A3CA5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713554FD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260A5FF4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TRY</w:t>
                            </w:r>
                          </w:p>
                          <w:p w14:paraId="770FD8CC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5FCFD0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4584A7C6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la ruta de respaldo es válida</w:t>
                            </w:r>
                          </w:p>
                          <w:p w14:paraId="0D253EC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IS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NULL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OR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''</w:t>
                            </w:r>
                          </w:p>
                          <w:p w14:paraId="68E64F0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673A21A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La ruta de respaldo no puede estar vacía.'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D1EAD5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CEDB48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633A70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669BF81B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88A1CF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la base de datos ya existe y manejar la restauración</w:t>
                            </w:r>
                          </w:p>
                          <w:p w14:paraId="358624EB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@DBExists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76432881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@DBExists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FF"/>
                                <w:lang w:val="en-US"/>
                              </w:rPr>
                              <w:t>COUNT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(*)</w:t>
                            </w:r>
                          </w:p>
                          <w:p w14:paraId="0975D49A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EB3FCC">
                              <w:rPr>
                                <w:color w:val="00FF00"/>
                                <w:lang w:val="en-US"/>
                              </w:rPr>
                              <w:t>databases</w:t>
                            </w:r>
                          </w:p>
                          <w:p w14:paraId="0869D59D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'TECHACADEMY'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F34AE51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31041CE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rPr>
                                <w:color w:val="000000"/>
                              </w:rPr>
                              <w:t xml:space="preserve"> @DBExists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1</w:t>
                            </w:r>
                          </w:p>
                          <w:p w14:paraId="21B9304A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587E400E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La base de datos TECHACADEMY ya existe. Se requiere un proceso de restauración con reemplazo (REPLACE).'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E6C3A44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904331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RETURN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1290B3D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</w:p>
                          <w:p w14:paraId="2EA1161A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4D9AF58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lang w:val="en-US"/>
                              </w:rPr>
                              <w:t>-- Comando de restauración</w:t>
                            </w:r>
                          </w:p>
                          <w:p w14:paraId="5E28C33F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@SQL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1000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5CD7208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@SQL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'RESTORE DATABASE TECHACADEMY FROM DISK = @RutaBackup WITH REPLACE, STATS = 10'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407B050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603BBA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0000"/>
                                <w:lang w:val="en-US"/>
                              </w:rPr>
                              <w:t>sp_executesql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@SQL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N'@RutaBackup NVARCHAR(255)'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84330FE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14BB37A6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COMMIT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D5297B2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'Restauración de la base de datos realizada con éxito.'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49270F1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510388F8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FAA6D82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837DEC8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realizar la restauración de la base de datos.'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26A6E3B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3813A38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9DDF43B" w14:textId="64754091" w:rsidR="00330C44" w:rsidRPr="00B4204D" w:rsidRDefault="00EB3FCC" w:rsidP="00EB3FCC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FC76F0" id="_x0000_s1030" type="#_x0000_t202" style="width:510.2pt;height:7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" fillcolor="black [3213]" stroked="f">
                <v:textbox>
                  <w:txbxContent>
                    <w:p w14:paraId="2F62DB67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7E87C0C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11. Crear un </w:t>
                      </w:r>
                      <w:r>
                        <w:t>Backup de la Base de Datos</w:t>
                      </w:r>
                    </w:p>
                    <w:p w14:paraId="38FC7621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realizar un respaldo de la base de datos.</w:t>
                      </w:r>
                    </w:p>
                    <w:p w14:paraId="484C9AFE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lang w:val="en-US"/>
                        </w:rPr>
                        <w:t>*/</w:t>
                      </w:r>
                    </w:p>
                    <w:p w14:paraId="3DE2D54B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CrearBackupBaseDatos </w:t>
                      </w:r>
                    </w:p>
                    <w:p w14:paraId="421D81FA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@RutaBackup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>255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0110249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6358ADB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5C0D1ECB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7E634AD4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23A953C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C7C0021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t>-- Verificar si la ruta de respaldo es válida y tiene permisos adecuados</w:t>
                      </w:r>
                    </w:p>
                    <w:p w14:paraId="1C1DC9F5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IF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IS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NULL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OR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''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3DD978EC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5B00C30F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La ruta de respaldo no puede estar vacía.'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74801AC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074FA8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2BCCF9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70756C16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3C06EB8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Ejecutar el comando de respaldo</w:t>
                      </w:r>
                    </w:p>
                    <w:p w14:paraId="686463E1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@SQL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>1000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6E58A32D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SET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@SQL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'BACKUP DATABASE TECHACADEMY TO DISK = @RutaBackup WITH FORMAT, INIT, SKIP, NOREWIND, NOUNLOAD, STATS = 10'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978D98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C3DE45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EXEC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0000"/>
                          <w:lang w:val="en-US"/>
                        </w:rPr>
                        <w:t>sp_executesql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>@SQL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,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N'@RutaBackup NVARCHAR(255)'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,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D6D9E58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31606D6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COMMIT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B522E02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'Respaldo de la base de datos realizado con éxito.'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ABBECE6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167C1C28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250F3E3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6A91EA2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realizar el respaldo de la base de datos.'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1091E86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55E49CD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E620414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1435100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1E874FC2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480B8863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D7C1FAB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--Ejemplo: EXEC CrearBackupBaseDatos 'C:\Backups\TechAcademy.bak';</w:t>
                      </w:r>
                    </w:p>
                    <w:p w14:paraId="1DD7DDEE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7D69C235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5D4C67C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12. Restaurar la Base de Datos</w:t>
                      </w:r>
                    </w:p>
                    <w:p w14:paraId="57365FA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restaurar la base de datos desde un archivo de respaldo.</w:t>
                      </w:r>
                    </w:p>
                    <w:p w14:paraId="5C00C7D6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lang w:val="en-US"/>
                        </w:rPr>
                        <w:t>*/</w:t>
                      </w:r>
                    </w:p>
                    <w:p w14:paraId="24FF36BC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RestaurarBaseDatos </w:t>
                      </w:r>
                    </w:p>
                    <w:p w14:paraId="6DE3838A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@RutaBackup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>255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4C3A3CA5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713554FD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260A5FF4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TRY</w:t>
                      </w:r>
                    </w:p>
                    <w:p w14:paraId="770FD8CC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5FCFD0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4584A7C6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la ruta de respaldo es válida</w:t>
                      </w:r>
                    </w:p>
                    <w:p w14:paraId="0D253EC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IF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IS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NULL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OR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''</w:t>
                      </w:r>
                    </w:p>
                    <w:p w14:paraId="68E64F0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673A21A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La ruta de respaldo no puede estar vacía.'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D1EAD5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CEDB48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633A70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669BF81B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88A1CF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la base de datos ya existe y manejar la restauración</w:t>
                      </w:r>
                    </w:p>
                    <w:p w14:paraId="358624EB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@DBExists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INT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76432881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@DBExists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FF"/>
                          <w:lang w:val="en-US"/>
                        </w:rPr>
                        <w:t>COUNT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(*)</w:t>
                      </w:r>
                    </w:p>
                    <w:p w14:paraId="0975D49A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FF00"/>
                          <w:lang w:val="en-US"/>
                        </w:rPr>
                        <w:t>sys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.</w:t>
                      </w:r>
                      <w:r w:rsidRPr="00EB3FCC">
                        <w:rPr>
                          <w:color w:val="00FF00"/>
                          <w:lang w:val="en-US"/>
                        </w:rPr>
                        <w:t>databases</w:t>
                      </w:r>
                    </w:p>
                    <w:p w14:paraId="0869D59D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name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'TECHACADEMY'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F34AE51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31041CE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rPr>
                          <w:color w:val="000000"/>
                        </w:rPr>
                        <w:t xml:space="preserve"> @DBExists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1</w:t>
                      </w:r>
                    </w:p>
                    <w:p w14:paraId="21B9304A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587E400E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La base de datos TECHACADEMY ya existe. Se requiere un proceso de restauración con reemplazo (REPLACE).'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E6C3A44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904331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RETURN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1290B3D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</w:p>
                    <w:p w14:paraId="2EA1161A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4D9AF58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lang w:val="en-US"/>
                        </w:rPr>
                        <w:t>-- Comando de restauración</w:t>
                      </w:r>
                    </w:p>
                    <w:p w14:paraId="5E28C33F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@SQL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>1000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5CD7208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SET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@SQL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'RESTORE DATABASE TECHACADEMY FROM DISK = @RutaBackup WITH REPLACE, STATS = 10'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407B050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603BBA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EXEC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0000"/>
                          <w:lang w:val="en-US"/>
                        </w:rPr>
                        <w:t>sp_executesql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>@SQL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,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N'@RutaBackup NVARCHAR(255)'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,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84330FE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14BB37A6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COMMIT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D5297B2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'Restauración de la base de datos realizada con éxito.'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49270F1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510388F8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FAA6D82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837DEC8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realizar la restauración de la base de datos.'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26A6E3B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3813A38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9DDF43B" w14:textId="64754091" w:rsidR="00330C44" w:rsidRPr="00B4204D" w:rsidRDefault="00EB3FCC" w:rsidP="00EB3FCC">
                      <w:pPr>
                        <w:pStyle w:val="cdigo"/>
                        <w:rPr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44B20B" w14:textId="77777777" w:rsidR="00474BC2" w:rsidRDefault="008A1C56" w:rsidP="00474BC2">
      <w:pPr>
        <w:pStyle w:val="cdigo"/>
        <w:tabs>
          <w:tab w:val="right" w:pos="10204"/>
        </w:tabs>
      </w:pPr>
      <w:r>
        <w:rPr>
          <w:noProof/>
        </w:rPr>
        <mc:AlternateContent>
          <mc:Choice Requires="wps">
            <w:drawing>
              <wp:inline distT="0" distB="0" distL="0" distR="0" wp14:anchorId="216F3458" wp14:editId="574EBF89">
                <wp:extent cx="6479540" cy="8978265"/>
                <wp:effectExtent l="0" t="0" r="0" b="0"/>
                <wp:docPr id="1307665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89782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052BB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5FF292F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PROCEDIMIENTOS Y FUNCIONES PARA ESTUDIANTES</w:t>
                            </w:r>
                          </w:p>
                          <w:p w14:paraId="77FE09EA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67CF4892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161FFEE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6482B30A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1. Ver Datos Personales del Estudiante</w:t>
                            </w:r>
                          </w:p>
                          <w:p w14:paraId="051B7FA5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Procedimiento Almacenado: Permite a un estudiante consultar sus datos personales usando su </w:t>
                            </w:r>
                            <w:r>
                              <w:rPr>
                                <w:color w:val="008000"/>
                              </w:rPr>
                              <w:t>id_nacional.</w:t>
                            </w:r>
                          </w:p>
                          <w:p w14:paraId="0AFC9DD5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183FB365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VerDatosPersonalesEstudiante </w:t>
                            </w:r>
                          </w:p>
                          <w:p w14:paraId="5ED1FA50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@IdNacional </w:t>
                            </w:r>
                            <w:r>
                              <w:rPr>
                                <w:color w:val="0000FF"/>
                              </w:rPr>
                              <w:t>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9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387CB9F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23F7DA1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7677045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EED6E5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5AEF46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3E38D88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</w:p>
                          <w:p w14:paraId="6BB95A05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estudiante_id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0BF53D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id_nacional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6FF8F9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153511D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apellidos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2FFB1BF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correo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F6D5E1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telefono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31BEDC5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direccion</w:t>
                            </w:r>
                          </w:p>
                          <w:p w14:paraId="0217BC7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Estudiante</w:t>
                            </w:r>
                          </w:p>
                          <w:p w14:paraId="63A6DACE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id_nacional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@IdNacional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324F10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0B402C8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7F928B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C9B96A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27EF318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E4CC092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los datos personales del estudiante.'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1846C6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5040145F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55A4FA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4ADFE5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12029564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0829CBA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EXEC VerDatosPersonalesEstudiante @IdNacional = '123456789';</w:t>
                            </w:r>
                          </w:p>
                          <w:p w14:paraId="4675E96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34890A29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0857A1A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24E09C6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2. Ver Cursos Disponibles</w:t>
                            </w:r>
                          </w:p>
                          <w:p w14:paraId="57DD832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 Almacenado: Permite listar todos los cursos disponibles.</w:t>
                            </w:r>
                          </w:p>
                          <w:p w14:paraId="67FE01B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1694449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VerCursosDisponibles</w:t>
                            </w:r>
                          </w:p>
                          <w:p w14:paraId="5118F5EE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459F7C7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12767BE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67C403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7B9062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02ED80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022125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curso_id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76260A89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r>
                              <w:t xml:space="preserve">nombre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Curso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2C6F2AC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creditos</w:t>
                            </w:r>
                          </w:p>
                          <w:p w14:paraId="3FC9A5D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Curso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5ECA2EB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5232DB7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41AA37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0CFD3B3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69D63912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A58644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los cursos disponibles.'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C0C7BA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55F0401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7CD748F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A17BFD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2C278249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02BDE292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EXEC VerCursosDisponibles;</w:t>
                            </w:r>
                          </w:p>
                          <w:p w14:paraId="49A9A96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0CD5586D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6FADFCF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00CDEEB1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3. Inscribirse en un Curso</w:t>
                            </w:r>
                          </w:p>
                          <w:p w14:paraId="774AABE1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 Almacenado: Permite registrar una inscripción.</w:t>
                            </w:r>
                          </w:p>
                          <w:p w14:paraId="06B0BDB2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456A0458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InscribirCurso </w:t>
                            </w:r>
                          </w:p>
                          <w:p w14:paraId="0F358408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@EstudianteId </w:t>
                            </w:r>
                            <w:r>
                              <w:rPr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1316D52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@CursoId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6DFB7C5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63DD697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4024216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52202BF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4D0382C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0307C13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Verificar si la inscripción ya existe</w:t>
                            </w:r>
                          </w:p>
                          <w:p w14:paraId="5B8BE432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20BE391F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1</w:t>
                            </w:r>
                          </w:p>
                          <w:p w14:paraId="3CA2146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Inscripcion</w:t>
                            </w:r>
                          </w:p>
                          <w:p w14:paraId="30F5B1D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estudiante_id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@EstudianteId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AND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curso_profesor_id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@CursoId</w:t>
                            </w:r>
                          </w:p>
                          <w:p w14:paraId="5CB3AF89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4620A5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703370D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El estudiante ya está inscrito en el curso especificado.'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07CBBA8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C37BD8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116E9EF1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5BD439A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t xml:space="preserve"> Inscripcion</w:t>
                            </w: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estudiante_id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curso_profesor_id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fecha_inscripcion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7B474AF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1C56">
                              <w:rPr>
                                <w:lang w:val="en-US"/>
                              </w:rPr>
                              <w:t>@EstudianteId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@CursoId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GETDATE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());</w:t>
                            </w:r>
                          </w:p>
                          <w:p w14:paraId="60ED668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0E83BDD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F167E5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CF9303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EBB5D6A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4FB5E29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inscribir al estudiante en 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A581CA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214F9FF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6B78472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960BD1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1F43E81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0B2C6D91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EXEC InscribirCurso @EstudianteId = 1, @CursoId = 3;</w:t>
                            </w:r>
                          </w:p>
                          <w:p w14:paraId="4273FCA9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76B0C6F1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76CD0CC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3370FB0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4. Ver Inscripciones Actuales</w:t>
                            </w:r>
                          </w:p>
                          <w:p w14:paraId="105BEED4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 Almacenado: Devuelve los cursos en los que está inscrito un estudiante.</w:t>
                            </w:r>
                          </w:p>
                          <w:p w14:paraId="31E5EAF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5C740F8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VerInscripcionesEstudiante </w:t>
                            </w:r>
                          </w:p>
                          <w:p w14:paraId="6B8462F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@EstudianteId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50D49A8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7392B4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373EDEE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01FAD52F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ED1309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0A40B88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F467C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I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>inscripcion_id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0E3D97AF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r>
                              <w:t>C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 xml:space="preserve">nombre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Curso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BF0C12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C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creditos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E2EF84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I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fecha_inscripcion</w:t>
                            </w:r>
                          </w:p>
                          <w:p w14:paraId="3AF82A4A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Inscripcion I</w:t>
                            </w:r>
                          </w:p>
                          <w:p w14:paraId="5D7B38F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INNER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JOIN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Curso C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I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curso_profesor_id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C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>curso_id</w:t>
                            </w:r>
                          </w:p>
                          <w:p w14:paraId="5B444A2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I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estudiante_id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@EstudianteId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5DD4A0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756EC20A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516FA5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D8F77A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13EE58E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9D451FB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las inscripciones del estudiante.'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159E46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109BEB3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89B150A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082F0B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3A5A1671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2D1BC518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EXEC VerInscripcionesEstudiante @EstudianteId = 1;</w:t>
                            </w:r>
                          </w:p>
                          <w:p w14:paraId="1D64F912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45B3E8BA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21F4027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290F2902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5. Consultar Notas por Curso</w:t>
                            </w:r>
                          </w:p>
                          <w:p w14:paraId="45A4F7C9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 Almacenado: Permite consultar las notas de un estudiante en un curso.</w:t>
                            </w:r>
                          </w:p>
                          <w:p w14:paraId="64C2AD7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1B867B97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VerNotasPorCurso </w:t>
                            </w:r>
                          </w:p>
                          <w:p w14:paraId="114007E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@EstudianteId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607BFDA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@CursoId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0FBF26F2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3345D0A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18618B9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713567F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28E334F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F73E2D7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</w:p>
                          <w:p w14:paraId="0BD2164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evaluacion_id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15ADF9F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nota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E5B2D7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fecha_evaluacion</w:t>
                            </w:r>
                          </w:p>
                          <w:p w14:paraId="1AEC9CB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Evaluacion E</w:t>
                            </w:r>
                          </w:p>
                          <w:p w14:paraId="02456BA2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estudiante_id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@EstudianteId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AND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curso_profesor_id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@CursoId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C3ED41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515B063E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2C0B567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A01A45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C0AA0E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7ECABA91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las notas del estudiante en 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2643CE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1A81E11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3A5AB9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5B39C9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568B083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2EC660F9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EXEC VerNotasPorCurso @EstudianteId = 1, @CursoId = 3;</w:t>
                            </w:r>
                          </w:p>
                          <w:p w14:paraId="0B82FF2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3B828A8D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1A0A1CD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110120E0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6. Contar el Número de Inscripciones del Estudiante</w:t>
                            </w:r>
                          </w:p>
                          <w:p w14:paraId="7356F0C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Función Escalar: Devuelve el número de inscripciones activas del estudiante.</w:t>
                            </w:r>
                          </w:p>
                          <w:p w14:paraId="695F5C4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0A64F2B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FUNCTION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ContarInscripciones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@EstudianteId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5DC0B3F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RETURNS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44C5083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55D9C927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1F06B177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@Cantidad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ED2E2F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5B5A1B89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008000"/>
                              </w:rPr>
                              <w:t>-- Intentar contar las inscripciones</w:t>
                            </w:r>
                          </w:p>
                          <w:p w14:paraId="2ADF2FA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@Cantidad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COUNT</w:t>
                            </w:r>
                            <w:r>
                              <w:rPr>
                                <w:color w:val="808080"/>
                              </w:rPr>
                              <w:t>(*)</w:t>
                            </w:r>
                          </w:p>
                          <w:p w14:paraId="4F33440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Inscripcion</w:t>
                            </w:r>
                          </w:p>
                          <w:p w14:paraId="7CC582C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t xml:space="preserve"> estudiante_id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t xml:space="preserve"> @EstudianteId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036FC03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186ED25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8000"/>
                              </w:rPr>
                              <w:t>-- Devolver la cantidad</w:t>
                            </w:r>
                          </w:p>
                          <w:p w14:paraId="6E87FF8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t xml:space="preserve"> @Cantidad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2622F5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BBFD67B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4994027A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4E2FDB5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1CFE43F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61832144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SELECT dbo.ContarInscripciones(1);</w:t>
                            </w:r>
                          </w:p>
                          <w:p w14:paraId="7EA01E2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5FB24A1C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55D202F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74C9968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7. Obtener el Promedio de Notas</w:t>
                            </w:r>
                          </w:p>
                          <w:p w14:paraId="74A1759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Función Escalar: Calcula el promedio de notas de un estudiante.</w:t>
                            </w:r>
                          </w:p>
                          <w:p w14:paraId="7129F28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7149436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FUNCTION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PromedioNotas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@EstudianteId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22ABF96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RETURNS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1C56">
                              <w:rPr>
                                <w:lang w:val="en-US"/>
                              </w:rPr>
                              <w:t>5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2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3A8C7BD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3A77347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0A24281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282223E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0C7A42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45F0C967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@Promedio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1C56">
                              <w:rPr>
                                <w:lang w:val="en-US"/>
                              </w:rPr>
                              <w:t>5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2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416B437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4B081E4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@Promedio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AVG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1C56">
                              <w:rPr>
                                <w:lang w:val="en-US"/>
                              </w:rPr>
                              <w:t>nota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117E287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Evaluacion</w:t>
                            </w:r>
                          </w:p>
                          <w:p w14:paraId="2FE235B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estudiante_id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@EstudianteId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4329B7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74823D9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3813673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RETURN</w:t>
                            </w:r>
                            <w:r w:rsidRPr="00474BC2">
                              <w:rPr>
                                <w:lang w:val="en-US"/>
                              </w:rPr>
                              <w:t xml:space="preserve"> @Promedio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F12B1F8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1B4248EB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58F42055" w14:textId="77777777" w:rsidR="008A1C56" w:rsidRDefault="008A1C56" w:rsidP="008A1C56">
                            <w:pPr>
                              <w:pStyle w:val="cdigo"/>
                            </w:pPr>
                            <w:r w:rsidRPr="00474BC2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889493A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calcular el promedio de notas del estudiante.'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5CB029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ERROR_MESSAGE</w:t>
                            </w:r>
                            <w:r>
                              <w:rPr>
                                <w:color w:val="808080"/>
                              </w:rPr>
                              <w:t>();</w:t>
                            </w:r>
                          </w:p>
                          <w:p w14:paraId="482E865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NULL;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Retorno en caso de error</w:t>
                            </w:r>
                          </w:p>
                          <w:p w14:paraId="3BE46F47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58DCF0F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C4D4B3D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6C4C465D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color w:val="008000"/>
                                <w:lang w:val="en-US"/>
                              </w:rPr>
                              <w:t>/*</w:t>
                            </w:r>
                          </w:p>
                          <w:p w14:paraId="45344A82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color w:val="008000"/>
                                <w:lang w:val="en-US"/>
                              </w:rPr>
                              <w:t>--Ejemplo</w:t>
                            </w:r>
                          </w:p>
                          <w:p w14:paraId="021B2649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color w:val="008000"/>
                                <w:lang w:val="en-US"/>
                              </w:rPr>
                              <w:t>SELECT dbo.PromedioNotas(1);</w:t>
                            </w:r>
                          </w:p>
                          <w:p w14:paraId="249DA667" w14:textId="669875D1" w:rsidR="008A1C56" w:rsidRPr="00B4204D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F3458" id="_x0000_s1031" type="#_x0000_t202" style="width:510.2pt;height:70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" fillcolor="black [3213]" stroked="f">
                <v:textbox>
                  <w:txbxContent>
                    <w:p w14:paraId="128052BB" w14:textId="77777777" w:rsidR="008A1C56" w:rsidRDefault="008A1C56" w:rsidP="008A1C56">
                      <w:pPr>
                        <w:pStyle w:val="cdigo"/>
                      </w:pPr>
                    </w:p>
                    <w:p w14:paraId="5FF292FE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PROCEDIMIENTOS Y FUNCIONES PARA ESTUDIANTES</w:t>
                      </w:r>
                    </w:p>
                    <w:p w14:paraId="77FE09EA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67CF4892" w14:textId="77777777" w:rsidR="008A1C56" w:rsidRDefault="008A1C56" w:rsidP="008A1C56">
                      <w:pPr>
                        <w:pStyle w:val="cdigo"/>
                      </w:pPr>
                    </w:p>
                    <w:p w14:paraId="161FFEE7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6482B30A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1. Ver Datos Personales del Estudiante</w:t>
                      </w:r>
                    </w:p>
                    <w:p w14:paraId="051B7FA5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Procedimiento Almacenado: Permite a un estudiante consultar sus datos personales usando su </w:t>
                      </w:r>
                      <w:r>
                        <w:rPr>
                          <w:color w:val="008000"/>
                        </w:rPr>
                        <w:t>id_nacional.</w:t>
                      </w:r>
                    </w:p>
                    <w:p w14:paraId="0AFC9DD5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183FB365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VerDatosPersonalesEstudiante </w:t>
                      </w:r>
                    </w:p>
                    <w:p w14:paraId="5ED1FA50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@IdNacional </w:t>
                      </w:r>
                      <w:r>
                        <w:rPr>
                          <w:color w:val="0000FF"/>
                        </w:rPr>
                        <w:t>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9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387CB9F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23F7DA1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7677045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EED6E5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5AEF46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3E38D88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</w:p>
                    <w:p w14:paraId="6BB95A05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estudiante_id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0BF53D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id_nacional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06FF8F9C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nombre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153511DE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apellidos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2FFB1BFC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correo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F6D5E1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telefono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31BEDC5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direccion</w:t>
                      </w:r>
                    </w:p>
                    <w:p w14:paraId="0217BC7E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Estudiante</w:t>
                      </w:r>
                    </w:p>
                    <w:p w14:paraId="63A6DACE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id_nacional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@IdNacional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324F10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0B402C8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7F928B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C9B96A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27EF318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E4CC092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los datos personales del estudiante.'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1846C6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5040145F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55A4FA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4ADFE5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12029564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0829CBA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EXEC VerDatosPersonalesEstudiante @IdNacional = '123456789';</w:t>
                      </w:r>
                    </w:p>
                    <w:p w14:paraId="4675E96E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34890A29" w14:textId="77777777" w:rsidR="008A1C56" w:rsidRDefault="008A1C56" w:rsidP="008A1C56">
                      <w:pPr>
                        <w:pStyle w:val="cdigo"/>
                      </w:pPr>
                    </w:p>
                    <w:p w14:paraId="0857A1A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24E09C6B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2. Ver Cursos Disponibles</w:t>
                      </w:r>
                    </w:p>
                    <w:p w14:paraId="57DD832C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 Almacenado: Permite listar todos los cursos disponibles.</w:t>
                      </w:r>
                    </w:p>
                    <w:p w14:paraId="67FE01B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1694449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8A1C56">
                        <w:rPr>
                          <w:lang w:val="en-US"/>
                        </w:rPr>
                        <w:t xml:space="preserve"> VerCursosDisponibles</w:t>
                      </w:r>
                    </w:p>
                    <w:p w14:paraId="5118F5EE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459F7C7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12767BE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67C403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7B9062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02ED80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</w:p>
                    <w:p w14:paraId="4022125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curso_id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76260A89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r>
                        <w:t xml:space="preserve">nombre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Curso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2C6F2ACC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creditos</w:t>
                      </w:r>
                    </w:p>
                    <w:p w14:paraId="3FC9A5D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Curso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5ECA2EB" w14:textId="77777777" w:rsidR="008A1C56" w:rsidRDefault="008A1C56" w:rsidP="008A1C56">
                      <w:pPr>
                        <w:pStyle w:val="cdigo"/>
                      </w:pPr>
                    </w:p>
                    <w:p w14:paraId="5232DB7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41AA37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0CFD3B3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69D63912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A58644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los cursos disponibles.'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C0C7BA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55F0401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7CD748F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A17BFD7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2C278249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02BDE292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EXEC VerCursosDisponibles;</w:t>
                      </w:r>
                    </w:p>
                    <w:p w14:paraId="49A9A96B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0CD5586D" w14:textId="77777777" w:rsidR="008A1C56" w:rsidRDefault="008A1C56" w:rsidP="008A1C56">
                      <w:pPr>
                        <w:pStyle w:val="cdigo"/>
                      </w:pPr>
                    </w:p>
                    <w:p w14:paraId="6FADFCF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00CDEEB1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3. Inscribirse en un Curso</w:t>
                      </w:r>
                    </w:p>
                    <w:p w14:paraId="774AABE1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 Almacenado: Permite registrar una inscripción.</w:t>
                      </w:r>
                    </w:p>
                    <w:p w14:paraId="06B0BDB2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456A0458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InscribirCurso </w:t>
                      </w:r>
                    </w:p>
                    <w:p w14:paraId="0F358408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@EstudianteId </w:t>
                      </w:r>
                      <w:r>
                        <w:rPr>
                          <w:color w:val="0000FF"/>
                        </w:rPr>
                        <w:t>INT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1316D52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8A1C56">
                        <w:rPr>
                          <w:lang w:val="en-US"/>
                        </w:rPr>
                        <w:t xml:space="preserve">@CursoId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6DFB7C5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63DD697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4024216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52202BF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4D0382C" w14:textId="77777777" w:rsidR="008A1C56" w:rsidRDefault="008A1C56" w:rsidP="008A1C56">
                      <w:pPr>
                        <w:pStyle w:val="cdigo"/>
                      </w:pPr>
                    </w:p>
                    <w:p w14:paraId="0307C13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Verificar si la inscripción ya existe</w:t>
                      </w:r>
                    </w:p>
                    <w:p w14:paraId="5B8BE432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IF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20BE391F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1C56">
                        <w:rPr>
                          <w:lang w:val="en-US"/>
                        </w:rPr>
                        <w:t xml:space="preserve"> 1</w:t>
                      </w:r>
                    </w:p>
                    <w:p w14:paraId="3CA2146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1C56">
                        <w:rPr>
                          <w:lang w:val="en-US"/>
                        </w:rPr>
                        <w:t xml:space="preserve"> Inscripcion</w:t>
                      </w:r>
                    </w:p>
                    <w:p w14:paraId="30F5B1D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estudiante_id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@EstudianteId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AND</w:t>
                      </w:r>
                      <w:r w:rsidRPr="008A1C56">
                        <w:rPr>
                          <w:lang w:val="en-US"/>
                        </w:rPr>
                        <w:t xml:space="preserve"> curso_profesor_id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@CursoId</w:t>
                      </w:r>
                    </w:p>
                    <w:p w14:paraId="5CB3AF89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74620A5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703370D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'Error: El estudiante ya está inscrito en el curso especificado.'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07CBBA8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C37BD8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116E9EF1" w14:textId="77777777" w:rsidR="008A1C56" w:rsidRDefault="008A1C56" w:rsidP="008A1C56">
                      <w:pPr>
                        <w:pStyle w:val="cdigo"/>
                      </w:pPr>
                    </w:p>
                    <w:p w14:paraId="5BD439A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t xml:space="preserve"> Inscripcion</w:t>
                      </w:r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estudiante_id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curso_profesor_id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fecha_inscripcion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77B474AF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r w:rsidRPr="008A1C56">
                        <w:rPr>
                          <w:lang w:val="en-US"/>
                        </w:rPr>
                        <w:t>@EstudianteId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  <w:r w:rsidRPr="008A1C56">
                        <w:rPr>
                          <w:lang w:val="en-US"/>
                        </w:rPr>
                        <w:t xml:space="preserve"> @CursoId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GETDATE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());</w:t>
                      </w:r>
                    </w:p>
                    <w:p w14:paraId="60ED668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0E83BDD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F167E5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CF9303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EBB5D6A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4FB5E29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inscribir al estudiante en 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A581CA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214F9FF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6B78472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960BD1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1F43E81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0B2C6D91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EXEC InscribirCurso @EstudianteId = 1, @CursoId = 3;</w:t>
                      </w:r>
                    </w:p>
                    <w:p w14:paraId="4273FCA9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76B0C6F1" w14:textId="77777777" w:rsidR="008A1C56" w:rsidRDefault="008A1C56" w:rsidP="008A1C56">
                      <w:pPr>
                        <w:pStyle w:val="cdigo"/>
                      </w:pPr>
                    </w:p>
                    <w:p w14:paraId="76CD0CC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3370FB0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4. Ver Inscripciones Actuales</w:t>
                      </w:r>
                    </w:p>
                    <w:p w14:paraId="105BEED4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 Almacenado: Devuelve los cursos en los que está inscrito un estudiante.</w:t>
                      </w:r>
                    </w:p>
                    <w:p w14:paraId="31E5EAF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5C740F8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8A1C56">
                        <w:rPr>
                          <w:lang w:val="en-US"/>
                        </w:rPr>
                        <w:t xml:space="preserve"> VerInscripcionesEstudiante </w:t>
                      </w:r>
                    </w:p>
                    <w:p w14:paraId="6B8462F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@EstudianteId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50D49A8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7392B4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373EDEE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01FAD52F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ED1309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0A40B88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</w:p>
                    <w:p w14:paraId="6FF467C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I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>inscripcion_id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0E3D97AF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r>
                        <w:t>C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 xml:space="preserve">nombre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Curso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6BF0C12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C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creditos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0E2EF84C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I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fecha_inscripcion</w:t>
                      </w:r>
                    </w:p>
                    <w:p w14:paraId="3AF82A4A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Inscripcion I</w:t>
                      </w:r>
                    </w:p>
                    <w:p w14:paraId="5D7B38F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INNER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JOIN</w:t>
                      </w:r>
                      <w:r w:rsidRPr="008A1C56">
                        <w:rPr>
                          <w:lang w:val="en-US"/>
                        </w:rPr>
                        <w:t xml:space="preserve"> Curso C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ON</w:t>
                      </w:r>
                      <w:r w:rsidRPr="008A1C56">
                        <w:rPr>
                          <w:lang w:val="en-US"/>
                        </w:rPr>
                        <w:t xml:space="preserve"> I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 xml:space="preserve">curso_profesor_id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C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>curso_id</w:t>
                      </w:r>
                    </w:p>
                    <w:p w14:paraId="5B444A2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I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 xml:space="preserve">estudiante_id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@EstudianteId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5DD4A0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756EC20A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516FA5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D8F77A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13EE58E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9D451FB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las inscripciones del estudiante.'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159E46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109BEB3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89B150A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082F0BC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3A5A1671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2D1BC518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EXEC VerInscripcionesEstudiante @EstudianteId = 1;</w:t>
                      </w:r>
                    </w:p>
                    <w:p w14:paraId="1D64F912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45B3E8BA" w14:textId="77777777" w:rsidR="008A1C56" w:rsidRDefault="008A1C56" w:rsidP="008A1C56">
                      <w:pPr>
                        <w:pStyle w:val="cdigo"/>
                      </w:pPr>
                    </w:p>
                    <w:p w14:paraId="21F40276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290F2902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5. Consultar Notas por Curso</w:t>
                      </w:r>
                    </w:p>
                    <w:p w14:paraId="45A4F7C9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 Almacenado: Permite consultar las notas de un estudiante en un curso.</w:t>
                      </w:r>
                    </w:p>
                    <w:p w14:paraId="64C2AD7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1B867B97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8A1C56">
                        <w:rPr>
                          <w:lang w:val="en-US"/>
                        </w:rPr>
                        <w:t xml:space="preserve"> VerNotasPorCurso </w:t>
                      </w:r>
                    </w:p>
                    <w:p w14:paraId="114007E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@EstudianteId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607BFDA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@CursoId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0FBF26F2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3345D0A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18618B9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713567F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28E334F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F73E2D7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</w:p>
                    <w:p w14:paraId="0BD2164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evaluacion_id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15ADF9F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nota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E5B2D7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fecha_evaluacion</w:t>
                      </w:r>
                    </w:p>
                    <w:p w14:paraId="1AEC9CB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Evaluacion E</w:t>
                      </w:r>
                    </w:p>
                    <w:p w14:paraId="02456BA2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 xml:space="preserve">estudiante_id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@EstudianteId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AND</w:t>
                      </w:r>
                      <w:r w:rsidRPr="008A1C56">
                        <w:rPr>
                          <w:lang w:val="en-US"/>
                        </w:rPr>
                        <w:t xml:space="preserve"> 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 xml:space="preserve">curso_profesor_id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@CursoId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C3ED41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515B063E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2C0B567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A01A45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C0AA0E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7ECABA91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las notas del estudiante en 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2643CE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1A81E11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3A5AB9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5B39C97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568B083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2EC660F9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EXEC VerNotasPorCurso @EstudianteId = 1, @CursoId = 3;</w:t>
                      </w:r>
                    </w:p>
                    <w:p w14:paraId="0B82FF2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3B828A8D" w14:textId="77777777" w:rsidR="008A1C56" w:rsidRDefault="008A1C56" w:rsidP="008A1C56">
                      <w:pPr>
                        <w:pStyle w:val="cdigo"/>
                      </w:pPr>
                    </w:p>
                    <w:p w14:paraId="1A0A1CD7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110120E0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6. Contar el Número de Inscripciones del Estudiante</w:t>
                      </w:r>
                    </w:p>
                    <w:p w14:paraId="7356F0C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Función Escalar: Devuelve el número de inscripciones activas del estudiante.</w:t>
                      </w:r>
                    </w:p>
                    <w:p w14:paraId="695F5C4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0A64F2B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FUNCTION</w:t>
                      </w:r>
                      <w:r w:rsidRPr="008A1C56">
                        <w:rPr>
                          <w:lang w:val="en-US"/>
                        </w:rPr>
                        <w:t xml:space="preserve"> ContarInscripciones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r w:rsidRPr="008A1C56">
                        <w:rPr>
                          <w:lang w:val="en-US"/>
                        </w:rPr>
                        <w:t xml:space="preserve">@EstudianteId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5DC0B3F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RETURNS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44C5083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55D9C927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1F06B177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8A1C56">
                        <w:rPr>
                          <w:lang w:val="en-US"/>
                        </w:rPr>
                        <w:t xml:space="preserve"> @Cantidad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ED2E2F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5B5A1B89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>
                        <w:rPr>
                          <w:color w:val="008000"/>
                        </w:rPr>
                        <w:t>-- Intentar contar las inscripciones</w:t>
                      </w:r>
                    </w:p>
                    <w:p w14:paraId="2ADF2FA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@Cantidad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COUNT</w:t>
                      </w:r>
                      <w:r>
                        <w:rPr>
                          <w:color w:val="808080"/>
                        </w:rPr>
                        <w:t>(*)</w:t>
                      </w:r>
                    </w:p>
                    <w:p w14:paraId="4F33440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Inscripcion</w:t>
                      </w:r>
                    </w:p>
                    <w:p w14:paraId="7CC582C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t xml:space="preserve"> estudiante_id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t xml:space="preserve"> @EstudianteId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036FC03" w14:textId="77777777" w:rsidR="008A1C56" w:rsidRDefault="008A1C56" w:rsidP="008A1C56">
                      <w:pPr>
                        <w:pStyle w:val="cdigo"/>
                      </w:pPr>
                    </w:p>
                    <w:p w14:paraId="186ED25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8000"/>
                        </w:rPr>
                        <w:t>-- Devolver la cantidad</w:t>
                      </w:r>
                    </w:p>
                    <w:p w14:paraId="6E87FF8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t xml:space="preserve"> @Cantidad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2622F5C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BBFD67B" w14:textId="77777777" w:rsidR="008A1C56" w:rsidRDefault="008A1C56" w:rsidP="008A1C56">
                      <w:pPr>
                        <w:pStyle w:val="cdigo"/>
                      </w:pPr>
                    </w:p>
                    <w:p w14:paraId="4994027A" w14:textId="77777777" w:rsidR="008A1C56" w:rsidRDefault="008A1C56" w:rsidP="008A1C56">
                      <w:pPr>
                        <w:pStyle w:val="cdigo"/>
                      </w:pPr>
                    </w:p>
                    <w:p w14:paraId="4E2FDB56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1CFE43FE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61832144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SELECT dbo.ContarInscripciones(1);</w:t>
                      </w:r>
                    </w:p>
                    <w:p w14:paraId="7EA01E2B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5FB24A1C" w14:textId="77777777" w:rsidR="008A1C56" w:rsidRDefault="008A1C56" w:rsidP="008A1C56">
                      <w:pPr>
                        <w:pStyle w:val="cdigo"/>
                      </w:pPr>
                    </w:p>
                    <w:p w14:paraId="55D202F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74C9968C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7. Obtener el Promedio de Notas</w:t>
                      </w:r>
                    </w:p>
                    <w:p w14:paraId="74A1759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Función Escalar: Calcula el promedio de notas de un estudiante.</w:t>
                      </w:r>
                    </w:p>
                    <w:p w14:paraId="7129F28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7149436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FUNCTION</w:t>
                      </w:r>
                      <w:r w:rsidRPr="008A1C56">
                        <w:rPr>
                          <w:lang w:val="en-US"/>
                        </w:rPr>
                        <w:t xml:space="preserve"> PromedioNotas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r w:rsidRPr="008A1C56">
                        <w:rPr>
                          <w:lang w:val="en-US"/>
                        </w:rPr>
                        <w:t xml:space="preserve">@EstudianteId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22ABF96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RETURNS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r w:rsidRPr="008A1C56">
                        <w:rPr>
                          <w:lang w:val="en-US"/>
                        </w:rPr>
                        <w:t>5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  <w:r w:rsidRPr="008A1C56">
                        <w:rPr>
                          <w:lang w:val="en-US"/>
                        </w:rPr>
                        <w:t xml:space="preserve"> 2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3A8C7BD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3A77347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0A24281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282223E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0C7A42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45F0C967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8A1C56">
                        <w:rPr>
                          <w:lang w:val="en-US"/>
                        </w:rPr>
                        <w:t xml:space="preserve"> @Promedio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r w:rsidRPr="008A1C56">
                        <w:rPr>
                          <w:lang w:val="en-US"/>
                        </w:rPr>
                        <w:t>5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  <w:r w:rsidRPr="008A1C56">
                        <w:rPr>
                          <w:lang w:val="en-US"/>
                        </w:rPr>
                        <w:t xml:space="preserve"> 2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416B437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4B081E4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1C56">
                        <w:rPr>
                          <w:lang w:val="en-US"/>
                        </w:rPr>
                        <w:t xml:space="preserve"> @Promedio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AVG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r w:rsidRPr="008A1C56">
                        <w:rPr>
                          <w:lang w:val="en-US"/>
                        </w:rPr>
                        <w:t>nota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117E287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1C56">
                        <w:rPr>
                          <w:lang w:val="en-US"/>
                        </w:rPr>
                        <w:t xml:space="preserve"> Evaluacion</w:t>
                      </w:r>
                    </w:p>
                    <w:p w14:paraId="2FE235B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estudiante_id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@EstudianteId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4329B7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74823D9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3813673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RETURN</w:t>
                      </w:r>
                      <w:r w:rsidRPr="00474BC2">
                        <w:rPr>
                          <w:lang w:val="en-US"/>
                        </w:rPr>
                        <w:t xml:space="preserve"> @Promedio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F12B1F8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1B4248EB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58F42055" w14:textId="77777777" w:rsidR="008A1C56" w:rsidRDefault="008A1C56" w:rsidP="008A1C56">
                      <w:pPr>
                        <w:pStyle w:val="cdigo"/>
                      </w:pPr>
                      <w:r w:rsidRPr="00474BC2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889493A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calcular el promedio de notas del estudiante.'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5CB029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ERROR_MESSAGE</w:t>
                      </w:r>
                      <w:r>
                        <w:rPr>
                          <w:color w:val="808080"/>
                        </w:rPr>
                        <w:t>();</w:t>
                      </w:r>
                    </w:p>
                    <w:p w14:paraId="482E865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t xml:space="preserve"> </w:t>
                      </w:r>
                      <w:r>
                        <w:rPr>
                          <w:color w:val="808080"/>
                        </w:rPr>
                        <w:t>NULL;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Retorno en caso de error</w:t>
                      </w:r>
                    </w:p>
                    <w:p w14:paraId="3BE46F47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58DCF0F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C4D4B3D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6C4C465D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color w:val="008000"/>
                          <w:lang w:val="en-US"/>
                        </w:rPr>
                        <w:t>/*</w:t>
                      </w:r>
                    </w:p>
                    <w:p w14:paraId="45344A82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color w:val="008000"/>
                          <w:lang w:val="en-US"/>
                        </w:rPr>
                        <w:t>--Ejemplo</w:t>
                      </w:r>
                    </w:p>
                    <w:p w14:paraId="021B2649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color w:val="008000"/>
                          <w:lang w:val="en-US"/>
                        </w:rPr>
                        <w:t>SELECT dbo.PromedioNotas(1);</w:t>
                      </w:r>
                    </w:p>
                    <w:p w14:paraId="249DA667" w14:textId="669875D1" w:rsidR="008A1C56" w:rsidRPr="00B4204D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38187B" w14:textId="30D72525" w:rsidR="008A1C56" w:rsidRPr="008A1C56" w:rsidRDefault="008A1C56" w:rsidP="00474BC2">
      <w:pPr>
        <w:pStyle w:val="cdigo"/>
        <w:tabs>
          <w:tab w:val="right" w:pos="10204"/>
        </w:tabs>
      </w:pPr>
      <w:r>
        <w:tab/>
      </w:r>
      <w:r w:rsidR="00474BC2">
        <w:rPr>
          <w:noProof/>
        </w:rPr>
        <mc:AlternateContent>
          <mc:Choice Requires="wps">
            <w:drawing>
              <wp:inline distT="0" distB="0" distL="0" distR="0" wp14:anchorId="48B8C8B8" wp14:editId="61147F37">
                <wp:extent cx="6479540" cy="8978265"/>
                <wp:effectExtent l="0" t="0" r="0" b="0"/>
                <wp:docPr id="999263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89782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7272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F8728D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PROCEDIMIENTOS Y FUNCIONES PARA Profesor</w:t>
                            </w:r>
                          </w:p>
                          <w:p w14:paraId="0F378A9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60CD8B3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4861AEB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6677989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1. Ver Datos Personales del Profesor</w:t>
                            </w:r>
                          </w:p>
                          <w:p w14:paraId="1526907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Procedimiento Almacenado: Permite a un profesor consultar sus propios datos personales usando su </w:t>
                            </w:r>
                            <w:r>
                              <w:t>id_nacional.</w:t>
                            </w:r>
                          </w:p>
                          <w:p w14:paraId="0381A98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2051A0F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rPr>
                                <w:color w:val="000000"/>
                              </w:rPr>
                              <w:t xml:space="preserve"> VerDatosPersonalesProfesor </w:t>
                            </w:r>
                          </w:p>
                          <w:p w14:paraId="769A214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@IdNacional </w:t>
                            </w:r>
                            <w:r>
                              <w:rPr>
                                <w:color w:val="0000FF"/>
                              </w:rPr>
                              <w:t>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11FB0440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65DEB6EE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2C1CC4B2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6B29A4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CD5B025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CD35C2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3383F10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profesor_id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7C1983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id_nacional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8F9628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2469CA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apellidos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9F3AB6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departamento_id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24042D6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correo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F4E496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telefono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962690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direccion</w:t>
                            </w:r>
                          </w:p>
                          <w:p w14:paraId="1F641A5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rPr>
                                <w:color w:val="000000"/>
                              </w:rPr>
                              <w:t xml:space="preserve"> Profesor</w:t>
                            </w:r>
                          </w:p>
                          <w:p w14:paraId="5E54666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id_nacional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@IdNacional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6E990F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296AAD12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7C7E4980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13D6BC06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2FF7E3D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3ED32C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los datos personales del profesor.'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DC2F867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4BC07304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1093400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91CABC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BF6F1F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7BACA60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296A67E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EXEC VerDatosPersonalesProfesor @IdNacional = '123456789';</w:t>
                            </w:r>
                          </w:p>
                          <w:p w14:paraId="72220C5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1F417C7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2E50C70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6BF15E8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2. Ver Cursos Asignados al Profesor</w:t>
                            </w:r>
                          </w:p>
                          <w:p w14:paraId="25C3E68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 un profesor consultar los cursos que imparte.</w:t>
                            </w:r>
                          </w:p>
                          <w:p w14:paraId="676F137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B4AC14E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VerCursosAsignados </w:t>
                            </w:r>
                          </w:p>
                          <w:p w14:paraId="6DE69796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@ProfesorId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425255EB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6BB6FF1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66653D0B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54E3BC9D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FC7C946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E814E0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719B6D4F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  C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>curso_id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72BD58D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00"/>
                              </w:rPr>
                              <w:t>C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 xml:space="preserve">nombre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rPr>
                                <w:color w:val="000000"/>
                              </w:rPr>
                              <w:t xml:space="preserve"> Curso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5056A7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C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creditos</w:t>
                            </w:r>
                          </w:p>
                          <w:p w14:paraId="1BD36DD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Curso C</w:t>
                            </w:r>
                          </w:p>
                          <w:p w14:paraId="192AAE6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INNER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JOIN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Curso_Profesor CP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C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curso_id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CP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curso_id</w:t>
                            </w:r>
                          </w:p>
                          <w:p w14:paraId="157237B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CP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profesor_id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@ProfesorId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9D0DA3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C519082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20219B1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448000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1936B0C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22811F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los cursos asignados al profesor.'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646048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37277F3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147225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20FE200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01F890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64D7D63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4743202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EXEC VerCursosAsignados @ProfesorId = 1;</w:t>
                            </w:r>
                          </w:p>
                          <w:p w14:paraId="753650C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3FC530B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AE9C6D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57E56C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3. Asignar Calificación a un Estudiante</w:t>
                            </w:r>
                          </w:p>
                          <w:p w14:paraId="1AD442B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 un profesor asignar o actualizar la calificación de un estudiante en un curso específico.</w:t>
                            </w:r>
                          </w:p>
                          <w:p w14:paraId="5C0F9329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5C8D6655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AsignarCalificacion </w:t>
                            </w:r>
                          </w:p>
                          <w:p w14:paraId="379BADE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@EstudianteId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6A6C889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60C199E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@Nota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5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2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7E39BC21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7F34B4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1B9CB8F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671B0F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29E61D3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11BA5B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1CAFEFB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248CCBE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Evaluacion</w:t>
                            </w:r>
                          </w:p>
                          <w:p w14:paraId="487627C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estudiante_id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@EstudianteId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AND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curso_profesor_id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@CursoId</w:t>
                            </w:r>
                          </w:p>
                          <w:p w14:paraId="77E0E5D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09DEDB9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459A6826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UPDATE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Evaluacion</w:t>
                            </w:r>
                          </w:p>
                          <w:p w14:paraId="4F9A5A29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nota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@Nota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fecha_evaluacion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GETDATE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()</w:t>
                            </w:r>
                          </w:p>
                          <w:p w14:paraId="6F81C75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estudiante_id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@EstudianteId </w:t>
                            </w:r>
                            <w:r>
                              <w:rPr>
                                <w:color w:val="808080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</w:rPr>
                              <w:t xml:space="preserve"> curso_profesor_id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0CA06E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4178077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</w:p>
                          <w:p w14:paraId="34C32C8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3E8F4D9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rPr>
                                <w:color w:val="000000"/>
                              </w:rPr>
                              <w:t xml:space="preserve"> Evaluacion</w:t>
                            </w: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nota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fecha_evaluacion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estudiante_id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curso_profesor_id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1AA190C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@Nota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GETDATE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(),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@EstudianteId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@CursoId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433CB94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</w:p>
                          <w:p w14:paraId="0B9BAF9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EACA19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FC0780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5CA3BC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7A65006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FCDAD4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asignar la calificación al estudiante.'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07DAE26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508EBF7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F544C5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0026999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799D5F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13B163B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174AD27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EXEC AsignarCalificacion @EstudianteId = 2, @CursoId = 3, @Nota = 90.50;</w:t>
                            </w:r>
                          </w:p>
                          <w:p w14:paraId="2C793CE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4221642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160CBD0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01BDB07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4. Ver Evaluaciones de un Curso</w:t>
                            </w:r>
                          </w:p>
                          <w:p w14:paraId="6527415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 un profesor consultar todas las evaluaciones de un curso en particular.</w:t>
                            </w:r>
                          </w:p>
                          <w:p w14:paraId="2E02490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8B75DC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VerEvaluacionesCurso </w:t>
                            </w:r>
                          </w:p>
                          <w:p w14:paraId="1D95F19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1C61F43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74E2AAF5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36C5760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504EFD6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15D58F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52A4302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715990A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evaluacion_id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140FFFE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4D95700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nota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0EB6E2B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fecha_evaluacion</w:t>
                            </w:r>
                          </w:p>
                          <w:p w14:paraId="42EE594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rPr>
                                <w:color w:val="000000"/>
                              </w:rPr>
                              <w:t xml:space="preserve"> Evaluacion E</w:t>
                            </w:r>
                          </w:p>
                          <w:p w14:paraId="4CE4346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 xml:space="preserve">curso_profesor_id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9BB99C0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D065362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6B9C16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2F3C537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85BFDE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C27C3A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las evaluaciones del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C88F35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0CEC5A7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6257B63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9F52E4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2DFDF1C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0232174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56B47F9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EXEC VerEvaluacionesCurso @CursoId = 3;</w:t>
                            </w:r>
                          </w:p>
                          <w:p w14:paraId="658EF06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37A8E97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61182D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8D4B78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5. Ver Informe de Rendimiento de Estudiantes</w:t>
                            </w:r>
                          </w:p>
                          <w:p w14:paraId="2390F4C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profesor obtener un informe de rendimiento de los estudiantes en un curso específico.</w:t>
                            </w:r>
                          </w:p>
                          <w:p w14:paraId="0B0B6E7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509A25A5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VerInformeRendimientoEstudiantes </w:t>
                            </w:r>
                          </w:p>
                          <w:p w14:paraId="44A3174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3FC13E63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738320E5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0891F59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2877A3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267AFE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ED4CFD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2535720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E642CA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 xml:space="preserve">nombre </w:t>
                            </w:r>
                            <w:r>
                              <w:rPr>
                                <w:color w:val="808080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 '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 xml:space="preserve"> 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 xml:space="preserve">apellidos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rPr>
                                <w:color w:val="000000"/>
                              </w:rPr>
                              <w:t xml:space="preserve"> Estudiante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34116EF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FF00FF"/>
                              </w:rPr>
                              <w:t>AVG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nota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rPr>
                                <w:color w:val="000000"/>
                              </w:rPr>
                              <w:t xml:space="preserve"> PromedioNotas</w:t>
                            </w:r>
                          </w:p>
                          <w:p w14:paraId="1BDAB5F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rPr>
                                <w:color w:val="000000"/>
                              </w:rPr>
                              <w:t xml:space="preserve"> Evaluacion E</w:t>
                            </w:r>
                          </w:p>
                          <w:p w14:paraId="3083ECC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INNER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JOIN</w:t>
                            </w:r>
                            <w:r>
                              <w:rPr>
                                <w:color w:val="000000"/>
                              </w:rPr>
                              <w:t xml:space="preserve"> Estudiante S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</w:rPr>
                              <w:t xml:space="preserve">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 xml:space="preserve">estudiante_id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</w:p>
                          <w:p w14:paraId="502011B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 xml:space="preserve">curso_profesor_id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</w:p>
                          <w:p w14:paraId="7953AD5B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GROUP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BY</w:t>
                            </w:r>
                            <w:r>
                              <w:rPr>
                                <w:color w:val="000000"/>
                              </w:rPr>
                              <w:t xml:space="preserve"> 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apellidos</w:t>
                            </w:r>
                          </w:p>
                          <w:p w14:paraId="1A2E782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PromedioNotas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3C3CF21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9EDD47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3FDC5C3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3998711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2837D32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0AD524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el informe de rendimiento de los estudiantes.'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43AE522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ERROR_MESSAGE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();</w:t>
                            </w:r>
                          </w:p>
                          <w:p w14:paraId="327513A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5080E6B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7C20F82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17DBD7C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67F142A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2D9719A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EXEC VerInformeRendimientoEstudiantes @CursoId = 3;</w:t>
                            </w:r>
                          </w:p>
                          <w:p w14:paraId="18C0B1E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3374C8C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22472B1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1F4C34E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6. Contar Estudiantes Inscritos en un Curso</w:t>
                            </w:r>
                          </w:p>
                          <w:p w14:paraId="4996097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Función Escalar: Devuelve el número de estudiantes inscritos en un curso específico.</w:t>
                            </w:r>
                          </w:p>
                          <w:p w14:paraId="1BF6C12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645CA63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00"/>
                              </w:rPr>
                              <w:t xml:space="preserve"> ContarEstudiantesCurso</w:t>
                            </w: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 xml:space="preserve">@CursoId </w:t>
                            </w:r>
                            <w:r>
                              <w:rPr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516297C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RETURNS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4E648AE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232685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62D9749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@Cantidad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B5AE4C1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906A26B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>
                              <w:t>-- Contar el número de estudiantes inscritos en el curso</w:t>
                            </w:r>
                          </w:p>
                          <w:p w14:paraId="0E91C8B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@Cantidad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COUNT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(*)</w:t>
                            </w:r>
                          </w:p>
                          <w:p w14:paraId="09CD4F2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Inscripcion</w:t>
                            </w:r>
                          </w:p>
                          <w:p w14:paraId="2463242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curso_profesor_id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@CursoId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A6EA57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1CF848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>
                              <w:t>-- Devolver la cantidad</w:t>
                            </w:r>
                          </w:p>
                          <w:p w14:paraId="211BF9E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</w:rPr>
                              <w:t xml:space="preserve"> @Cantidad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94EB1A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B01A62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39514F7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7F623B6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768DE0F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SELECT dbo.ContarEstudiantesCurso(3);</w:t>
                            </w:r>
                          </w:p>
                          <w:p w14:paraId="3BFB679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36C14D2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30B936A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C72263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7. Calcular Promedio de Notas por Curso</w:t>
                            </w:r>
                          </w:p>
                          <w:p w14:paraId="5231EB3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Función Escalar: Calcula el promedio de notas de todos los estudiantes en un curso específico.</w:t>
                            </w:r>
                          </w:p>
                          <w:p w14:paraId="601A97B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773C354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FUNCTION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PromedioNotasCurso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@CursoId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5BD4DC2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RETURNS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5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2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100EABA6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1DDBACD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0F835E8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@Promedio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5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2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3DCEE68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456F397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>
                              <w:t>-- Calcular el promedio de notas del curso</w:t>
                            </w:r>
                          </w:p>
                          <w:p w14:paraId="56FD45D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000000"/>
                              </w:rPr>
                              <w:t xml:space="preserve"> @Promedio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AVG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nota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4D6CB28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rPr>
                                <w:color w:val="000000"/>
                              </w:rPr>
                              <w:t xml:space="preserve"> Evaluacion</w:t>
                            </w:r>
                          </w:p>
                          <w:p w14:paraId="5E0AB19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curso_profesor_id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B4B32E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EEC0A2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t>-- Devolver el promedio</w:t>
                            </w:r>
                          </w:p>
                          <w:p w14:paraId="704F46C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</w:rPr>
                              <w:t xml:space="preserve"> @Promedio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C5AFF7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A070A2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3B1CCA5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A8C2FF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F19234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126BEB2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SELECT dbo.PromedioNotasCurso(3);</w:t>
                            </w:r>
                          </w:p>
                          <w:p w14:paraId="5129417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135EA470" w14:textId="4AA2F9D4" w:rsidR="00474BC2" w:rsidRPr="00B4204D" w:rsidRDefault="00474BC2" w:rsidP="003F1E47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B8C8B8" id="_x0000_s1032" type="#_x0000_t202" style="width:510.2pt;height:70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" fillcolor="black [3213]" stroked="f">
                <v:textbox>
                  <w:txbxContent>
                    <w:p w14:paraId="6957272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F8728D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PROCEDIMIENTOS Y FUNCIONES PARA Profesor</w:t>
                      </w:r>
                    </w:p>
                    <w:p w14:paraId="0F378A9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60CD8B3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4861AEB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6677989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1. Ver Datos Personales del Profesor</w:t>
                      </w:r>
                    </w:p>
                    <w:p w14:paraId="1526907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Procedimiento Almacenado: Permite a un profesor consultar sus propios datos personales usando su </w:t>
                      </w:r>
                      <w:r>
                        <w:t>id_nacional.</w:t>
                      </w:r>
                    </w:p>
                    <w:p w14:paraId="0381A98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2051A0F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rPr>
                          <w:color w:val="000000"/>
                        </w:rPr>
                        <w:t xml:space="preserve"> VerDatosPersonalesProfesor </w:t>
                      </w:r>
                    </w:p>
                    <w:p w14:paraId="769A214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@IdNacional </w:t>
                      </w:r>
                      <w:r>
                        <w:rPr>
                          <w:color w:val="0000FF"/>
                        </w:rPr>
                        <w:t>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11FB0440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65DEB6EE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2C1CC4B2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6B29A4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CD5B025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CD35C2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 w14:paraId="3383F10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profesor_id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67C1983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id_nacional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08F9628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nombre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62469CA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apellidos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9F3AB6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departamento_id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24042D6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correo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F4E496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telefono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0962690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direccion</w:t>
                      </w:r>
                    </w:p>
                    <w:p w14:paraId="1F641A5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rPr>
                          <w:color w:val="000000"/>
                        </w:rPr>
                        <w:t xml:space="preserve"> Profesor</w:t>
                      </w:r>
                    </w:p>
                    <w:p w14:paraId="5E54666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id_nacional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@IdNacional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6E990F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296AAD12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7C7E4980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13D6BC06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2FF7E3D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3ED32C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los datos personales del profesor.'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DC2F867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4BC07304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1093400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91CABC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BF6F1F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7BACA60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296A67E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EXEC VerDatosPersonalesProfesor @IdNacional = '123456789';</w:t>
                      </w:r>
                    </w:p>
                    <w:p w14:paraId="72220C5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1F417C7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2E50C70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6BF15E8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2. Ver Cursos Asignados al Profesor</w:t>
                      </w:r>
                    </w:p>
                    <w:p w14:paraId="25C3E68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 un profesor consultar los cursos que imparte.</w:t>
                      </w:r>
                    </w:p>
                    <w:p w14:paraId="676F137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lang w:val="en-US"/>
                        </w:rPr>
                        <w:t>*/</w:t>
                      </w:r>
                    </w:p>
                    <w:p w14:paraId="2B4AC14E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VerCursosAsignados </w:t>
                      </w:r>
                    </w:p>
                    <w:p w14:paraId="6DE69796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@ProfesorId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425255EB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6BB6FF1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66653D0B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54E3BC9D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FC7C946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E814E0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719B6D4F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  C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.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>curso_id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72BD58D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00"/>
                        </w:rPr>
                        <w:t>C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 xml:space="preserve">nombre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rPr>
                          <w:color w:val="000000"/>
                        </w:rPr>
                        <w:t xml:space="preserve"> Curso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65056A7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C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creditos</w:t>
                      </w:r>
                    </w:p>
                    <w:p w14:paraId="1BD36DD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Curso C</w:t>
                      </w:r>
                    </w:p>
                    <w:p w14:paraId="192AAE6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INNER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JOIN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Curso_Profesor CP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ON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C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.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curso_id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CP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.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curso_id</w:t>
                      </w:r>
                    </w:p>
                    <w:p w14:paraId="157237B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CP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.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profesor_id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@ProfesorId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9D0DA3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3C519082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20219B1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448000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1936B0C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22811F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los cursos asignados al profesor.'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646048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37277F3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147225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20FE200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01F890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64D7D63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4743202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EXEC VerCursosAsignados @ProfesorId = 1;</w:t>
                      </w:r>
                    </w:p>
                    <w:p w14:paraId="753650C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3FC530B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AE9C6D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57E56C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3. Asignar Calificación a un Estudiante</w:t>
                      </w:r>
                    </w:p>
                    <w:p w14:paraId="1AD442B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 un profesor asignar o actualizar la calificación de un estudiante en un curso específico.</w:t>
                      </w:r>
                    </w:p>
                    <w:p w14:paraId="5C0F9329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lang w:val="en-US"/>
                        </w:rPr>
                        <w:t>*/</w:t>
                      </w:r>
                    </w:p>
                    <w:p w14:paraId="5C8D6655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AsignarCalificacion </w:t>
                      </w:r>
                    </w:p>
                    <w:p w14:paraId="379BADE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@EstudianteId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6A6C889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60C199E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@Nota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5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2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7E39BC21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7F34B4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1B9CB8F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671B0F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29E61D3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11BA5B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IF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1CAFEFB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248CCBE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Evaluacion</w:t>
                      </w:r>
                    </w:p>
                    <w:p w14:paraId="487627C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estudiante_id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@EstudianteId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AND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curso_profesor_id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@CursoId</w:t>
                      </w:r>
                    </w:p>
                    <w:p w14:paraId="77E0E5D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09DEDB9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459A6826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UPDATE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Evaluacion</w:t>
                      </w:r>
                    </w:p>
                    <w:p w14:paraId="4F9A5A29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SET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nota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@Nota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fecha_evaluacion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GETDATE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()</w:t>
                      </w:r>
                    </w:p>
                    <w:p w14:paraId="6F81C75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estudiante_id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@EstudianteId </w:t>
                      </w:r>
                      <w:r>
                        <w:rPr>
                          <w:color w:val="808080"/>
                        </w:rPr>
                        <w:t>AND</w:t>
                      </w:r>
                      <w:r>
                        <w:rPr>
                          <w:color w:val="000000"/>
                        </w:rPr>
                        <w:t xml:space="preserve"> curso_profesor_id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0CA06E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4178077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ELSE</w:t>
                      </w:r>
                    </w:p>
                    <w:p w14:paraId="34C32C8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3E8F4D9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rPr>
                          <w:color w:val="000000"/>
                        </w:rPr>
                        <w:t xml:space="preserve"> Evaluacion</w:t>
                      </w:r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>nota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fecha_evaluacion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estudiante_id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curso_profesor_id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1AA190C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@Nota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GETDATE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(),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@EstudianteId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@CursoId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433CB94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</w:p>
                    <w:p w14:paraId="0B9BAF9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EACA19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FC0780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5CA3BC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7A65006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FCDAD4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asignar la calificación al estudiante.'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07DAE26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508EBF7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F544C5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0026999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799D5F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13B163B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174AD27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EXEC AsignarCalificacion @EstudianteId = 2, @CursoId = 3, @Nota = 90.50;</w:t>
                      </w:r>
                    </w:p>
                    <w:p w14:paraId="2C793CE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4221642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160CBD0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01BDB07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4. Ver Evaluaciones de un Curso</w:t>
                      </w:r>
                    </w:p>
                    <w:p w14:paraId="6527415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 un profesor consultar todas las evaluaciones de un curso en particular.</w:t>
                      </w:r>
                    </w:p>
                    <w:p w14:paraId="2E02490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lang w:val="en-US"/>
                        </w:rPr>
                        <w:t>*/</w:t>
                      </w:r>
                    </w:p>
                    <w:p w14:paraId="28B75DC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VerEvaluacionesCurso </w:t>
                      </w:r>
                    </w:p>
                    <w:p w14:paraId="1D95F19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1C61F43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74E2AAF5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36C5760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504EFD6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15D58F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52A4302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715990A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.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evaluacion_id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140FFFE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estudiante_id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4D95700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nota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60EB6E2B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fecha_evaluacion</w:t>
                      </w:r>
                    </w:p>
                    <w:p w14:paraId="42EE594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rPr>
                          <w:color w:val="000000"/>
                        </w:rPr>
                        <w:t xml:space="preserve"> Evaluacion E</w:t>
                      </w:r>
                    </w:p>
                    <w:p w14:paraId="4CE4346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 xml:space="preserve">curso_profesor_id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9BB99C0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D065362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6B9C16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2F3C537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85BFDE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C27C3A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las evaluaciones del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C88F35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0CEC5A7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6257B63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9F52E4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2DFDF1C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0232174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56B47F9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EXEC VerEvaluacionesCurso @CursoId = 3;</w:t>
                      </w:r>
                    </w:p>
                    <w:p w14:paraId="658EF06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37A8E97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61182D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8D4B78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5. Ver Informe de Rendimiento de Estudiantes</w:t>
                      </w:r>
                    </w:p>
                    <w:p w14:paraId="2390F4C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profesor obtener un informe de rendimiento de los estudiantes en un curso específico.</w:t>
                      </w:r>
                    </w:p>
                    <w:p w14:paraId="0B0B6E7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lang w:val="en-US"/>
                        </w:rPr>
                        <w:t>*/</w:t>
                      </w:r>
                    </w:p>
                    <w:p w14:paraId="509A25A5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VerInformeRendimientoEstudiantes </w:t>
                      </w:r>
                    </w:p>
                    <w:p w14:paraId="44A3174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3FC13E63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738320E5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0891F59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2877A3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267AFE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ED4CFD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 w14:paraId="2535720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estudiante_id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0E642CA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 xml:space="preserve">nombre </w:t>
                      </w:r>
                      <w:r>
                        <w:rPr>
                          <w:color w:val="808080"/>
                        </w:rPr>
                        <w:t>+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 '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+</w:t>
                      </w:r>
                      <w:r>
                        <w:rPr>
                          <w:color w:val="000000"/>
                        </w:rPr>
                        <w:t xml:space="preserve"> 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 xml:space="preserve">apellidos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rPr>
                          <w:color w:val="000000"/>
                        </w:rPr>
                        <w:t xml:space="preserve"> Estudiante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34116EF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FF00FF"/>
                        </w:rPr>
                        <w:t>AVG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nota</w:t>
                      </w:r>
                      <w:r>
                        <w:rPr>
                          <w:color w:val="808080"/>
                        </w:rPr>
                        <w:t>)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rPr>
                          <w:color w:val="000000"/>
                        </w:rPr>
                        <w:t xml:space="preserve"> PromedioNotas</w:t>
                      </w:r>
                    </w:p>
                    <w:p w14:paraId="1BDAB5F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rPr>
                          <w:color w:val="000000"/>
                        </w:rPr>
                        <w:t xml:space="preserve"> Evaluacion E</w:t>
                      </w:r>
                    </w:p>
                    <w:p w14:paraId="3083ECC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INNER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JOIN</w:t>
                      </w:r>
                      <w:r>
                        <w:rPr>
                          <w:color w:val="000000"/>
                        </w:rPr>
                        <w:t xml:space="preserve"> Estudiante S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rPr>
                          <w:color w:val="000000"/>
                        </w:rPr>
                        <w:t xml:space="preserve">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 xml:space="preserve">estudiante_id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estudiante_id</w:t>
                      </w:r>
                    </w:p>
                    <w:p w14:paraId="502011B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 xml:space="preserve">curso_profesor_id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</w:p>
                    <w:p w14:paraId="7953AD5B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GROUP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BY</w:t>
                      </w:r>
                      <w:r>
                        <w:rPr>
                          <w:color w:val="000000"/>
                        </w:rPr>
                        <w:t xml:space="preserve"> 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estudiante_id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nombre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apellidos</w:t>
                      </w:r>
                    </w:p>
                    <w:p w14:paraId="1A2E782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BY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PromedioNotas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DESC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3C3CF21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9EDD47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3FDC5C3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3998711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2837D32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0AD524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el informe de rendimiento de los estudiantes.'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43AE522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ERROR_MESSAGE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();</w:t>
                      </w:r>
                    </w:p>
                    <w:p w14:paraId="327513A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5080E6B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7C20F82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17DBD7C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67F142A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2D9719A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EXEC VerInformeRendimientoEstudiantes @CursoId = 3;</w:t>
                      </w:r>
                    </w:p>
                    <w:p w14:paraId="18C0B1E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3374C8C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22472B1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1F4C34E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6. Contar Estudiantes Inscritos en un Curso</w:t>
                      </w:r>
                    </w:p>
                    <w:p w14:paraId="4996097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Función Escalar: Devuelve el número de estudiantes inscritos en un curso específico.</w:t>
                      </w:r>
                    </w:p>
                    <w:p w14:paraId="1BF6C12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645CA63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00"/>
                        </w:rPr>
                        <w:t xml:space="preserve"> ContarEstudiantesCurso</w:t>
                      </w:r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 xml:space="preserve">@CursoId </w:t>
                      </w:r>
                      <w:r>
                        <w:rPr>
                          <w:color w:val="0000FF"/>
                        </w:rPr>
                        <w:t>INT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516297C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RETURNS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4E648AE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232685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62D9749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@Cantidad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B5AE4C1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906A26B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>
                        <w:t>-- Contar el número de estudiantes inscritos en el curso</w:t>
                      </w:r>
                    </w:p>
                    <w:p w14:paraId="0E91C8B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@Cantidad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COUNT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(*)</w:t>
                      </w:r>
                    </w:p>
                    <w:p w14:paraId="09CD4F2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Inscripcion</w:t>
                      </w:r>
                    </w:p>
                    <w:p w14:paraId="2463242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curso_profesor_id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@CursoId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A6EA57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1CF848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>
                        <w:t>-- Devolver la cantidad</w:t>
                      </w:r>
                    </w:p>
                    <w:p w14:paraId="211BF9E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00"/>
                        </w:rPr>
                        <w:t xml:space="preserve"> @Cantidad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94EB1A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B01A62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39514F7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7F623B6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768DE0F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SELECT dbo.ContarEstudiantesCurso(3);</w:t>
                      </w:r>
                    </w:p>
                    <w:p w14:paraId="3BFB679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36C14D2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30B936A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C72263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7. Calcular Promedio de Notas por Curso</w:t>
                      </w:r>
                    </w:p>
                    <w:p w14:paraId="5231EB3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Función Escalar: Calcula el promedio de notas de todos los estudiantes en un curso específico.</w:t>
                      </w:r>
                    </w:p>
                    <w:p w14:paraId="601A97B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lang w:val="en-US"/>
                        </w:rPr>
                        <w:t>*/</w:t>
                      </w:r>
                    </w:p>
                    <w:p w14:paraId="773C354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FUNCTION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PromedioNotasCurso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@CursoId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5BD4DC2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RETURNS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5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2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100EABA6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1DDBACD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0F835E8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@Promedio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5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2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3DCEE68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456F397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>
                        <w:t>-- Calcular el promedio de notas del curso</w:t>
                      </w:r>
                    </w:p>
                    <w:p w14:paraId="56FD45D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000000"/>
                        </w:rPr>
                        <w:t xml:space="preserve"> @Promedio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FF"/>
                        </w:rPr>
                        <w:t>AVG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>nota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4D6CB28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rPr>
                          <w:color w:val="000000"/>
                        </w:rPr>
                        <w:t xml:space="preserve"> Evaluacion</w:t>
                      </w:r>
                    </w:p>
                    <w:p w14:paraId="5E0AB19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curso_profesor_id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B4B32E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EEC0A2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t>-- Devolver el promedio</w:t>
                      </w:r>
                    </w:p>
                    <w:p w14:paraId="704F46C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00"/>
                        </w:rPr>
                        <w:t xml:space="preserve"> @Promedio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C5AFF7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A070A2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3B1CCA5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A8C2FF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F19234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126BEB2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SELECT dbo.PromedioNotasCurso(3);</w:t>
                      </w:r>
                    </w:p>
                    <w:p w14:paraId="5129417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135EA470" w14:textId="4AA2F9D4" w:rsidR="00474BC2" w:rsidRPr="00B4204D" w:rsidRDefault="00474BC2" w:rsidP="003F1E47">
                      <w:pPr>
                        <w:pStyle w:val="cdigo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E9588C0" w14:textId="77777777" w:rsidR="000D608A" w:rsidRPr="000D608A" w:rsidRDefault="00630618" w:rsidP="000D608A">
      <w:pPr>
        <w:pStyle w:val="Ttulo1"/>
        <w:rPr>
          <w:rFonts w:asciiTheme="minorHAnsi" w:hAnsiTheme="minorHAnsi"/>
          <w:lang w:val="es-PE"/>
        </w:rPr>
      </w:pPr>
      <w:bookmarkStart w:id="24" w:name="_Toc184318116"/>
      <w:r>
        <w:rPr>
          <w:lang w:val="es-PE"/>
        </w:rPr>
        <w:t>Administración de usuarios</w:t>
      </w:r>
      <w:bookmarkEnd w:id="24"/>
    </w:p>
    <w:p w14:paraId="1C09C770" w14:textId="3BBEB794" w:rsidR="006613E0" w:rsidRPr="000D608A" w:rsidRDefault="001B407E" w:rsidP="000D608A">
      <w:pPr>
        <w:pStyle w:val="cdigo"/>
        <w:rPr>
          <w:rFonts w:eastAsia="Cambria"/>
        </w:rPr>
      </w:pPr>
      <w:r>
        <w:rPr>
          <w:noProof/>
        </w:rPr>
        <mc:AlternateContent>
          <mc:Choice Requires="wps">
            <w:drawing>
              <wp:inline distT="0" distB="0" distL="0" distR="0" wp14:anchorId="68C3EDDA" wp14:editId="27F87E79">
                <wp:extent cx="6519457" cy="8651744"/>
                <wp:effectExtent l="0" t="0" r="0" b="0"/>
                <wp:docPr id="1464341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9457" cy="865174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70A2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USE</w:t>
                            </w:r>
                            <w:r>
                              <w:t xml:space="preserve"> TECHACADEMY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64D9C7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GO</w:t>
                            </w:r>
                          </w:p>
                          <w:p w14:paraId="6A784557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A3A63B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Crear roles de base de datos</w:t>
                            </w:r>
                          </w:p>
                          <w:p w14:paraId="1D10382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</w:t>
                            </w:r>
                            <w:r>
                              <w:t>Rol_Estudiante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246ED6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Rol_Profesor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60DB1C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Rol_Administrador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66AE037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1D28502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Asignar permisos al Rol_Estudiante</w:t>
                            </w:r>
                          </w:p>
                          <w:p w14:paraId="2E98E96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Estudiante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Rol_Estudiante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Permitir ver sus propios datos</w:t>
                            </w:r>
                          </w:p>
                          <w:p w14:paraId="3B3DDA9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Curso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Rol_Estudiante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Permitir ver cursos disponibles</w:t>
                            </w:r>
                          </w:p>
                          <w:p w14:paraId="4EF7E77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Inscripcion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Rol_Estudiante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sus inscripciones</w:t>
                            </w:r>
                          </w:p>
                          <w:p w14:paraId="177694F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Evaluacion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Rol_Estudiante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sus evaluaciones</w:t>
                            </w:r>
                          </w:p>
                          <w:p w14:paraId="3B3CD8E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Inscripcion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Rol_Estudiante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Inscribirse en cursos</w:t>
                            </w:r>
                          </w:p>
                          <w:p w14:paraId="285A4A0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AD77B5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Asignar permisos al Rol_Profesor</w:t>
                            </w:r>
                          </w:p>
                          <w:p w14:paraId="27A2747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Profesor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Rol_Profesor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datos personales del profesor</w:t>
                            </w:r>
                          </w:p>
                          <w:p w14:paraId="1E59FEB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Curso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Rol_Profesor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cursos que imparte</w:t>
                            </w:r>
                          </w:p>
                          <w:p w14:paraId="7D8DD9B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Evaluacion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Rol_Profesor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evaluaciones asignadas</w:t>
                            </w:r>
                          </w:p>
                          <w:p w14:paraId="45E651D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Evaluacion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Rol_Profesor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Calificar estudiantes</w:t>
                            </w:r>
                          </w:p>
                          <w:p w14:paraId="2FDF8C6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Inscripcion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Rol_Profesor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estudiantes inscritos en sus cursos</w:t>
                            </w:r>
                          </w:p>
                          <w:p w14:paraId="2E198A88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4E451B5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Asignar permisos al Rol_Administrador</w:t>
                            </w:r>
                          </w:p>
                          <w:p w14:paraId="661F5F7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Estudiante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Rol_Administrador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estudiantes</w:t>
                            </w:r>
                          </w:p>
                          <w:p w14:paraId="5C9E932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Profesor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Rol_Administrador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profesores</w:t>
                            </w:r>
                          </w:p>
                          <w:p w14:paraId="4A81069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Curso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Rol_Administrador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cursos</w:t>
                            </w:r>
                          </w:p>
                          <w:p w14:paraId="52E7394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Inscripcion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Rol_Administrador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inscripciones</w:t>
                            </w:r>
                          </w:p>
                          <w:p w14:paraId="0B8E4CB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Evaluacion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Rol_Administrador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evaluaciones</w:t>
                            </w:r>
                          </w:p>
                          <w:p w14:paraId="6D22BB9C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Curso_Profesor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Rol_Administrador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de asignación de profesores a cursos</w:t>
                            </w:r>
                          </w:p>
                          <w:p w14:paraId="68843E6A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45B5455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Crear usuarios y asignar roles</w:t>
                            </w:r>
                          </w:p>
                          <w:p w14:paraId="2EBF02F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Nota: Es necesario reemplazar los valores &lt;nombre_usuario&gt; y &lt;contraseña&gt; según los requisitos</w:t>
                            </w:r>
                          </w:p>
                          <w:p w14:paraId="70E19F8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LOGIN</w:t>
                            </w:r>
                            <w:r>
                              <w:t xml:space="preserve"> UsuarioEstudiante </w:t>
                            </w:r>
                            <w:r>
                              <w:rPr>
                                <w:color w:val="0000FF"/>
                              </w:rPr>
                              <w:t>WITH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PASSWORD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'Estudiante123!'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AB1400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USER</w:t>
                            </w:r>
                            <w:r>
                              <w:t xml:space="preserve"> UsuarioEstudiante </w:t>
                            </w:r>
                            <w:r>
                              <w:rPr>
                                <w:color w:val="0000FF"/>
                              </w:rPr>
                              <w:t>FOR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LOGIN</w:t>
                            </w:r>
                            <w:r>
                              <w:t xml:space="preserve"> UsuarioEstudiante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CF130E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ALTER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Rol_Estudiante </w:t>
                            </w:r>
                            <w:r>
                              <w:rPr>
                                <w:color w:val="0000FF"/>
                              </w:rPr>
                              <w:t>ADD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MEMBER</w:t>
                            </w:r>
                            <w:r>
                              <w:t xml:space="preserve"> UsuarioEstudiante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BEE76F1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655F80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LOGIN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UsuarioProfesor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PASSWORD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'Profesor123!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B18335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USER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UsuarioProfesor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FOR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LOGIN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UsuarioProfesor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A75E5C0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ALTER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ROLE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Rol_Profesor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ADD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MEMBER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UsuarioProfesor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7FBAE1F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3D53BE05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LOGIN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UsuarioAdministrador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PASSWORD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'Admin123!'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0AD88B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USER</w:t>
                            </w:r>
                            <w:r>
                              <w:t xml:space="preserve"> UsuarioAdministrador </w:t>
                            </w:r>
                            <w:r>
                              <w:rPr>
                                <w:color w:val="0000FF"/>
                              </w:rPr>
                              <w:t>FOR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LOGIN</w:t>
                            </w:r>
                            <w:r>
                              <w:t xml:space="preserve"> UsuarioAdministrador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C63294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ALTER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Rol_Administrador </w:t>
                            </w:r>
                            <w:r>
                              <w:rPr>
                                <w:color w:val="0000FF"/>
                              </w:rPr>
                              <w:t>ADD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MEMBER</w:t>
                            </w:r>
                            <w:r>
                              <w:t xml:space="preserve"> UsuarioAdministrador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3335D3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148CBBD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Revisión de los roles asignados</w:t>
                            </w:r>
                          </w:p>
                          <w:p w14:paraId="760ED017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Rol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m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Miembro</w:t>
                            </w:r>
                          </w:p>
                          <w:p w14:paraId="3151E9E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database_role_members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rm</w:t>
                            </w:r>
                          </w:p>
                          <w:p w14:paraId="2E87445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JOIN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database_principals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rm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role_principal_id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lang w:val="en-US"/>
                              </w:rPr>
                              <w:t>principal_id</w:t>
                            </w:r>
                          </w:p>
                          <w:p w14:paraId="1654CBD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JOIN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database_principals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m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rm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member_principal_id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m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lang w:val="en-US"/>
                              </w:rPr>
                              <w:t>principal_id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E1DC177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03A0EB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----------------------------------------------------------------------</w:t>
                            </w:r>
                          </w:p>
                          <w:p w14:paraId="6E537FA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--1. Procedimiento para Crear un Usuario y Asignarle el Rol de Estudiante</w:t>
                            </w:r>
                          </w:p>
                          <w:p w14:paraId="14564A6C" w14:textId="77777777" w:rsidR="008A4BF7" w:rsidRPr="000D608A" w:rsidRDefault="008A4BF7" w:rsidP="000D608A">
                            <w:pPr>
                              <w:pStyle w:val="cdigo"/>
                            </w:pPr>
                            <w:r>
                              <w:t>-- Procedimiento para Crear un Usuario y Asignarle el Rol de Estudiante</w:t>
                            </w:r>
                          </w:p>
                          <w:p w14:paraId="4D71CFC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Procedimiento para Crear un Usuario y Asignarle el Rol de Estudiante</w:t>
                            </w:r>
                          </w:p>
                          <w:p w14:paraId="223DB8A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CrearUsuarioEstudiante</w:t>
                            </w:r>
                          </w:p>
                          <w:p w14:paraId="34E1959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@NombreUsuario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4D34A12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@Contrasena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100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7717A3E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@Email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60F767A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@Telefono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20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0E50350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@Direccion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360F32B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018B8C0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4F74484F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3B06DF22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1AAFA10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748021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usuario no exista como login</w:t>
                            </w:r>
                          </w:p>
                          <w:p w14:paraId="5084203D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server_principals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77D5AABC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5B03E1A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50001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nombre de usuario ya existe como LOGIN.'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EF5EC4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B769411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0F1B516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correo no esté duplicado</w:t>
                            </w:r>
                          </w:p>
                          <w:p w14:paraId="260FA92D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Estudiante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correo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41D9F060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0E7623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50002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correo electrónico ya está registrado en la tabla Estudiante.'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7B00C4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7D31ADE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8BA76C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teléfono no esté duplicado</w:t>
                            </w:r>
                          </w:p>
                          <w:p w14:paraId="546BE97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Estudiante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telefono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4AE76785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2A7B407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50003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número de teléfono ya está registrado en la tabla Estudiante.'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566002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521DFD1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F943F7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Crear el login y el usuario</w:t>
                            </w:r>
                          </w:p>
                          <w:p w14:paraId="3553EA09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6F46366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'CREATE LOGIN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 WITH PASSWORD = '''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@Contrasena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''', CHECK_POLICY = ON;'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73A122A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lang w:val="en-US"/>
                              </w:rPr>
                              <w:t>@SQL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07BAF41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A32588B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'CREATE USER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 FOR LOGIN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']; ALTER ROLE Estudiante ADD MEMBER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'];'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87B8597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EXEC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@SQL</w:t>
                            </w:r>
                            <w:r>
                              <w:rPr>
                                <w:color w:val="808080"/>
                              </w:rPr>
                              <w:t>);</w:t>
                            </w:r>
                          </w:p>
                          <w:p w14:paraId="65C0DB6D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2AEE22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Insertar datos en la tabla Estudiante</w:t>
                            </w:r>
                          </w:p>
                          <w:p w14:paraId="7A27C2A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t xml:space="preserve"> Estudiante</w:t>
                            </w: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correo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telefono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direccion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626410A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lang w:val="en-US"/>
                              </w:rPr>
                              <w:t>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@Direccion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33DFE4A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F53E2E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03400D9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26114B4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0813FA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7973BC3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THROW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809507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85FF42A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2426C56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7E70BC1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45ECA1DC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EXEC CrearUsuarioEstudiante</w:t>
                            </w:r>
                          </w:p>
                          <w:p w14:paraId="220A572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@NombreUsuario = 'estudiante01',</w:t>
                            </w:r>
                          </w:p>
                          <w:p w14:paraId="01BE520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@Contrasena = 'Segura123!',</w:t>
                            </w:r>
                          </w:p>
                          <w:p w14:paraId="7D5DAEB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@Email = 'estudiante01@techacademy.com',</w:t>
                            </w:r>
                          </w:p>
                          <w:p w14:paraId="0E05342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@Telefono = '987654321',</w:t>
                            </w:r>
                          </w:p>
                          <w:p w14:paraId="78AD614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@Direccion = 'Av. Siempre Viva 123';</w:t>
                            </w:r>
                          </w:p>
                          <w:p w14:paraId="2E7AB13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33EDA110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E48B5F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067A4FD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--2. Procedimiento para Crear un Usuario y Asignarle el Rol de Profesor</w:t>
                            </w:r>
                          </w:p>
                          <w:p w14:paraId="1D5626B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CrearUsuarioProfesor</w:t>
                            </w:r>
                          </w:p>
                          <w:p w14:paraId="0D1880D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@NombreUsuario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0012A43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@Contrasena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100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6631FCE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@Email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26C156D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@Telefono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20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622C1F9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@Direccion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FF00FF"/>
                              </w:rPr>
                              <w:t>MAX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51C495E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@DepartamentoId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7DB7CC0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F1A43B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7DA3A48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09ECD1D4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D3A5767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237FCC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usuario no exista como login</w:t>
                            </w:r>
                          </w:p>
                          <w:p w14:paraId="58E87F5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server_principals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6A6AC0F0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1C78B33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50001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nombre de usuario ya existe como LOGIN.'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D7F503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8363482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5289653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correo no esté duplicado</w:t>
                            </w:r>
                          </w:p>
                          <w:p w14:paraId="7BFC26A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Profesor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correo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136489D3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1308288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50002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correo electrónico ya está registrado en la tabla Profesor.'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B0700A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6B1096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0C3264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teléfono no esté duplicado</w:t>
                            </w:r>
                          </w:p>
                          <w:p w14:paraId="79A0A53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Profesor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telefono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22F03CDA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755B3E7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50003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número de teléfono ya está registrado en la tabla Profesor.'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877B80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3DB3D35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7CC7E63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Departamento exista</w:t>
                            </w:r>
                          </w:p>
                          <w:p w14:paraId="1BD8465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NOT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Departamento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departamento_id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@DepartamentoId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530E6605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A6CAA6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50004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Departamento especificado no existe.'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5D304E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B7085BB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56C7596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Crear el login y el usuario</w:t>
                            </w:r>
                          </w:p>
                          <w:p w14:paraId="38BCE795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420D16F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'CREATE LOGIN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 WITH PASSWORD = '''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@Contrasena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''', CHECK_POLICY = ON;'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B361743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lang w:val="en-US"/>
                              </w:rPr>
                              <w:t>@SQL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3527148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374C02F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'CREATE USER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 FOR LOGIN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']; ALTER ROLE Profesor ADD MEMBER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'];'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7A1AC233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EXEC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@SQL</w:t>
                            </w:r>
                            <w:r>
                              <w:rPr>
                                <w:color w:val="808080"/>
                              </w:rPr>
                              <w:t>);</w:t>
                            </w:r>
                          </w:p>
                          <w:p w14:paraId="6F99241F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10BB45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Insertar datos en la tabla Profesor</w:t>
                            </w:r>
                          </w:p>
                          <w:p w14:paraId="191364C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t xml:space="preserve"> Profesor</w:t>
                            </w: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correo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telefono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direccion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departamento_id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180DC59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lang w:val="en-US"/>
                              </w:rPr>
                              <w:t>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@Direccion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@DepartamentoId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6362EF06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6578B4F6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2C31DE7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725F0D4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38CEE8D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10A87303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THROW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29510120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23A4E39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7BC163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55ABEC5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--Ejecución</w:t>
                            </w:r>
                          </w:p>
                          <w:p w14:paraId="3F972C6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EXEC CrearUsuarioProfesor</w:t>
                            </w:r>
                          </w:p>
                          <w:p w14:paraId="258E96D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@NombreUsuario = 'profesor01',</w:t>
                            </w:r>
                          </w:p>
                          <w:p w14:paraId="6A3CF3B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@Contrasena = 'DocenteSeguro!',</w:t>
                            </w:r>
                          </w:p>
                          <w:p w14:paraId="3F5EB63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@Email = 'profesor01@techacademy.com',</w:t>
                            </w:r>
                          </w:p>
                          <w:p w14:paraId="2F81CDD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@Telefono = '987654322',</w:t>
                            </w:r>
                          </w:p>
                          <w:p w14:paraId="21C2E49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@Direccion = 'Calle Principal 456',</w:t>
                            </w:r>
                          </w:p>
                          <w:p w14:paraId="4CC71CE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@DepartamentoId = 1;</w:t>
                            </w:r>
                          </w:p>
                          <w:p w14:paraId="0DAD041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4183B4D6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74BD4996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1CBCE32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--3. Procedimiento para Crear un Usuario y Asignarle el Rol de Administrador</w:t>
                            </w:r>
                          </w:p>
                          <w:p w14:paraId="1562F2C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CrearUsuarioAdministrador</w:t>
                            </w:r>
                          </w:p>
                          <w:p w14:paraId="1007E10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@NombreUsuario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1950C09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@Contrasena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100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49F9C5D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@Email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0E27802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@Telefono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20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1C6D2B9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@Direccion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232E399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3F651C3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24F9590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0CDA4275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C344A36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D0FCCE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usuario no exista como login</w:t>
                            </w:r>
                          </w:p>
                          <w:p w14:paraId="1235EC6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server_principals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39BBF853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7B32631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50001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nombre de usuario ya existe como LOGIN.'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7113D0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B5E37BD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788D287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correo no esté duplicado</w:t>
                            </w:r>
                          </w:p>
                          <w:p w14:paraId="5A56897D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44E57107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Estudiante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correo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 </w:t>
                            </w:r>
                          </w:p>
                          <w:p w14:paraId="312DF39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ALL</w:t>
                            </w:r>
                          </w:p>
                          <w:p w14:paraId="4AE767E3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Profesor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correo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</w:p>
                          <w:p w14:paraId="2A893C7E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6DE27D1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24E6F5D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50002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correo electrónico ya está registrado.'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B71079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A3D6D05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18C3CF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teléfono no esté duplicado</w:t>
                            </w:r>
                          </w:p>
                          <w:p w14:paraId="6C0CD6DB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439B6FB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Estudiante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telefono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 </w:t>
                            </w:r>
                          </w:p>
                          <w:p w14:paraId="3D18B4F0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ALL</w:t>
                            </w:r>
                          </w:p>
                          <w:p w14:paraId="77E23AA5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Profesor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telefono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@Telefono</w:t>
                            </w:r>
                          </w:p>
                          <w:p w14:paraId="3CF0B584" w14:textId="77777777" w:rsidR="008A4BF7" w:rsidRDefault="008A4BF7" w:rsidP="000D608A">
                            <w:pPr>
                              <w:pStyle w:val="cdigo"/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970603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7291BD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50003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número de teléfono ya está registrado.'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F1CECF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3BC1AAD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25808E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Crear el login y el usuario</w:t>
                            </w:r>
                          </w:p>
                          <w:p w14:paraId="66599C1E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762013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16C718D2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'CREATE LOGIN ['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'] WITH PASSWORD = '''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@Contrasena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''', CHECK_POLICY = ON;'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F0FF5AC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762013">
                              <w:rPr>
                                <w:lang w:val="en-US"/>
                              </w:rPr>
                              <w:t>@SQL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5250A8F7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7B6EF1B4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'CREATE USER ['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'] FOR LOGIN ['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']; ALTER ROLE Administrador ADD MEMBER ['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'];'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A3B8EC2" w14:textId="77777777" w:rsidR="008A4BF7" w:rsidRDefault="008A4BF7" w:rsidP="000D608A">
                            <w:pPr>
                              <w:pStyle w:val="cdigo"/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EXEC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@SQL</w:t>
                            </w:r>
                            <w:r>
                              <w:rPr>
                                <w:color w:val="808080"/>
                              </w:rPr>
                              <w:t>);</w:t>
                            </w:r>
                          </w:p>
                          <w:p w14:paraId="09E098C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0852884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Opcional: Insertar datos en tabla de Administradores</w:t>
                            </w:r>
                          </w:p>
                          <w:p w14:paraId="6143C2A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INSERT INTO Administrador (nombre, correo, telefono, direccion)</w:t>
                            </w:r>
                          </w:p>
                          <w:p w14:paraId="7F900C02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762013">
                              <w:rPr>
                                <w:color w:val="008000"/>
                                <w:lang w:val="en-US"/>
                              </w:rPr>
                              <w:t>-- VALUES (@NombreUsuario, @Email, @Telefono, @Direccion);</w:t>
                            </w:r>
                          </w:p>
                          <w:p w14:paraId="5429AC86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5DCC7E00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90AA05E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77B6EBDE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F83ACEB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98D8438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THROW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51631D0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F81A765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BFF955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47105D8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--Ejecución</w:t>
                            </w:r>
                          </w:p>
                          <w:p w14:paraId="59DFFB4C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EXEC CrearUsuarioAdministrador</w:t>
                            </w:r>
                          </w:p>
                          <w:p w14:paraId="00B87FDC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@NombreUsuario = 'admin01',</w:t>
                            </w:r>
                          </w:p>
                          <w:p w14:paraId="410DC7F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@Contrasena = 'AdminSeguro!',</w:t>
                            </w:r>
                          </w:p>
                          <w:p w14:paraId="48BCBBD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@Email = 'admin01@techacademy.com',</w:t>
                            </w:r>
                          </w:p>
                          <w:p w14:paraId="0B7F61D5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@Telefono = '987654323',</w:t>
                            </w:r>
                          </w:p>
                          <w:p w14:paraId="30D8CE5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@Direccion = 'Av. Administración 789';</w:t>
                            </w:r>
                          </w:p>
                          <w:p w14:paraId="0871C98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5B71E4B4" w14:textId="77777777" w:rsidR="001B407E" w:rsidRPr="00B4204D" w:rsidRDefault="001B407E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C3EDDA" id="_x0000_s1033" type="#_x0000_t202" style="width:513.35pt;height:68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" fillcolor="black [3213]" stroked="f">
                <v:textbox>
                  <w:txbxContent>
                    <w:p w14:paraId="1EF70A2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USE</w:t>
                      </w:r>
                      <w:r>
                        <w:t xml:space="preserve"> TECHACADEMY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64D9C7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GO</w:t>
                      </w:r>
                    </w:p>
                    <w:p w14:paraId="6A784557" w14:textId="77777777" w:rsidR="008A4BF7" w:rsidRDefault="008A4BF7" w:rsidP="000D608A">
                      <w:pPr>
                        <w:pStyle w:val="cdigo"/>
                      </w:pPr>
                    </w:p>
                    <w:p w14:paraId="2A3A63B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Crear roles de base de datos</w:t>
                      </w:r>
                    </w:p>
                    <w:p w14:paraId="1D10382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</w:t>
                      </w:r>
                      <w:r>
                        <w:t>Rol_Estudiante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246ED6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Rol_Profesor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60DB1C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Rol_Administrador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66AE037" w14:textId="77777777" w:rsidR="008A4BF7" w:rsidRDefault="008A4BF7" w:rsidP="000D608A">
                      <w:pPr>
                        <w:pStyle w:val="cdigo"/>
                      </w:pPr>
                    </w:p>
                    <w:p w14:paraId="1D28502F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Asignar permisos al Rol_Estudiante</w:t>
                      </w:r>
                    </w:p>
                    <w:p w14:paraId="2E98E96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Estudiante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Rol_Estudiante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Permitir ver sus propios datos</w:t>
                      </w:r>
                    </w:p>
                    <w:p w14:paraId="3B3DDA9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Curso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Rol_Estudiante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Permitir ver cursos disponibles</w:t>
                      </w:r>
                    </w:p>
                    <w:p w14:paraId="4EF7E77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Inscripcion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Rol_Estudiante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sus inscripciones</w:t>
                      </w:r>
                    </w:p>
                    <w:p w14:paraId="177694F2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Evaluacion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Rol_Estudiante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sus evaluaciones</w:t>
                      </w:r>
                    </w:p>
                    <w:p w14:paraId="3B3CD8E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Inscripcion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Rol_Estudiante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Inscribirse en cursos</w:t>
                      </w:r>
                    </w:p>
                    <w:p w14:paraId="285A4A0C" w14:textId="77777777" w:rsidR="008A4BF7" w:rsidRDefault="008A4BF7" w:rsidP="000D608A">
                      <w:pPr>
                        <w:pStyle w:val="cdigo"/>
                      </w:pPr>
                    </w:p>
                    <w:p w14:paraId="2AD77B5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Asignar permisos al Rol_Profesor</w:t>
                      </w:r>
                    </w:p>
                    <w:p w14:paraId="27A27472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Profesor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Rol_Profesor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datos personales del profesor</w:t>
                      </w:r>
                    </w:p>
                    <w:p w14:paraId="1E59FEB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Curso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Rol_Profesor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cursos que imparte</w:t>
                      </w:r>
                    </w:p>
                    <w:p w14:paraId="7D8DD9B8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Evaluacion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Rol_Profesor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evaluaciones asignadas</w:t>
                      </w:r>
                    </w:p>
                    <w:p w14:paraId="45E651D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Evaluacion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Rol_Profesor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Calificar estudiantes</w:t>
                      </w:r>
                    </w:p>
                    <w:p w14:paraId="2FDF8C6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Inscripcion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Rol_Profesor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estudiantes inscritos en sus cursos</w:t>
                      </w:r>
                    </w:p>
                    <w:p w14:paraId="2E198A88" w14:textId="77777777" w:rsidR="008A4BF7" w:rsidRDefault="008A4BF7" w:rsidP="000D608A">
                      <w:pPr>
                        <w:pStyle w:val="cdigo"/>
                      </w:pPr>
                    </w:p>
                    <w:p w14:paraId="24E451B5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Asignar permisos al Rol_Administrador</w:t>
                      </w:r>
                    </w:p>
                    <w:p w14:paraId="661F5F7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Estudiante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Rol_Administrador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estudiantes</w:t>
                      </w:r>
                    </w:p>
                    <w:p w14:paraId="5C9E932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Profesor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Rol_Administrador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profesores</w:t>
                      </w:r>
                    </w:p>
                    <w:p w14:paraId="4A81069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Curso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Rol_Administrador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cursos</w:t>
                      </w:r>
                    </w:p>
                    <w:p w14:paraId="52E7394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Inscripcion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Rol_Administrador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inscripciones</w:t>
                      </w:r>
                    </w:p>
                    <w:p w14:paraId="0B8E4CB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Evaluacion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Rol_Administrador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evaluaciones</w:t>
                      </w:r>
                    </w:p>
                    <w:p w14:paraId="6D22BB9C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Curso_Profesor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Rol_Administrador</w:t>
                      </w:r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de asignación de profesores a cursos</w:t>
                      </w:r>
                    </w:p>
                    <w:p w14:paraId="68843E6A" w14:textId="77777777" w:rsidR="008A4BF7" w:rsidRDefault="008A4BF7" w:rsidP="000D608A">
                      <w:pPr>
                        <w:pStyle w:val="cdigo"/>
                      </w:pPr>
                    </w:p>
                    <w:p w14:paraId="345B5455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Crear usuarios y asignar roles</w:t>
                      </w:r>
                    </w:p>
                    <w:p w14:paraId="2EBF02F8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Nota: Es necesario reemplazar los valores &lt;nombre_usuario&gt; y &lt;contraseña&gt; según los requisitos</w:t>
                      </w:r>
                    </w:p>
                    <w:p w14:paraId="70E19F82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LOGIN</w:t>
                      </w:r>
                      <w:r>
                        <w:t xml:space="preserve"> UsuarioEstudiante </w:t>
                      </w:r>
                      <w:r>
                        <w:rPr>
                          <w:color w:val="0000FF"/>
                        </w:rPr>
                        <w:t>WITH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PASSWORD</w:t>
                      </w:r>
                      <w: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'Estudiante123!'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AB14001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USER</w:t>
                      </w:r>
                      <w:r>
                        <w:t xml:space="preserve"> UsuarioEstudiante </w:t>
                      </w:r>
                      <w:r>
                        <w:rPr>
                          <w:color w:val="0000FF"/>
                        </w:rPr>
                        <w:t>FOR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LOGIN</w:t>
                      </w:r>
                      <w:r>
                        <w:t xml:space="preserve"> UsuarioEstudiante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CF130E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ALTER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Rol_Estudiante </w:t>
                      </w:r>
                      <w:r>
                        <w:rPr>
                          <w:color w:val="0000FF"/>
                        </w:rPr>
                        <w:t>ADD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MEMBER</w:t>
                      </w:r>
                      <w:r>
                        <w:t xml:space="preserve"> UsuarioEstudiante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BEE76F1" w14:textId="77777777" w:rsidR="008A4BF7" w:rsidRDefault="008A4BF7" w:rsidP="000D608A">
                      <w:pPr>
                        <w:pStyle w:val="cdigo"/>
                      </w:pPr>
                    </w:p>
                    <w:p w14:paraId="3655F80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LOGIN</w:t>
                      </w:r>
                      <w:r w:rsidRPr="008A4BF7">
                        <w:rPr>
                          <w:lang w:val="en-US"/>
                        </w:rPr>
                        <w:t xml:space="preserve"> UsuarioProfesor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WITH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PASSWORD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'Profesor123!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B18335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USER</w:t>
                      </w:r>
                      <w:r w:rsidRPr="008A4BF7">
                        <w:rPr>
                          <w:lang w:val="en-US"/>
                        </w:rPr>
                        <w:t xml:space="preserve"> UsuarioProfesor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FOR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LOGIN</w:t>
                      </w:r>
                      <w:r w:rsidRPr="008A4BF7">
                        <w:rPr>
                          <w:lang w:val="en-US"/>
                        </w:rPr>
                        <w:t xml:space="preserve"> UsuarioProfesor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A75E5C0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ALTER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ROLE</w:t>
                      </w:r>
                      <w:r w:rsidRPr="008A4BF7">
                        <w:rPr>
                          <w:lang w:val="en-US"/>
                        </w:rPr>
                        <w:t xml:space="preserve"> Rol_Profesor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ADD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MEMBER</w:t>
                      </w:r>
                      <w:r w:rsidRPr="008A4BF7">
                        <w:rPr>
                          <w:lang w:val="en-US"/>
                        </w:rPr>
                        <w:t xml:space="preserve"> UsuarioProfesor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7FBAE1F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3D53BE05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LOGIN</w:t>
                      </w:r>
                      <w:r w:rsidRPr="008A4BF7">
                        <w:rPr>
                          <w:lang w:val="en-US"/>
                        </w:rPr>
                        <w:t xml:space="preserve"> UsuarioAdministrador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WITH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PASSWORD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'Admin123!'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0AD88B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USER</w:t>
                      </w:r>
                      <w:r>
                        <w:t xml:space="preserve"> UsuarioAdministrador </w:t>
                      </w:r>
                      <w:r>
                        <w:rPr>
                          <w:color w:val="0000FF"/>
                        </w:rPr>
                        <w:t>FOR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LOGIN</w:t>
                      </w:r>
                      <w:r>
                        <w:t xml:space="preserve"> UsuarioAdministrador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C63294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ALTER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Rol_Administrador </w:t>
                      </w:r>
                      <w:r>
                        <w:rPr>
                          <w:color w:val="0000FF"/>
                        </w:rPr>
                        <w:t>ADD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MEMBER</w:t>
                      </w:r>
                      <w:r>
                        <w:t xml:space="preserve"> UsuarioAdministrador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3335D3C" w14:textId="77777777" w:rsidR="008A4BF7" w:rsidRDefault="008A4BF7" w:rsidP="000D608A">
                      <w:pPr>
                        <w:pStyle w:val="cdigo"/>
                      </w:pPr>
                    </w:p>
                    <w:p w14:paraId="148CBBD6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Revisión de los roles asignados</w:t>
                      </w:r>
                    </w:p>
                    <w:p w14:paraId="760ED017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  <w:r w:rsidRPr="008A4BF7">
                        <w:rPr>
                          <w:lang w:val="en-US"/>
                        </w:rPr>
                        <w:t xml:space="preserve"> Rol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m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  <w:r w:rsidRPr="008A4BF7">
                        <w:rPr>
                          <w:lang w:val="en-US"/>
                        </w:rPr>
                        <w:t xml:space="preserve"> Miembro</w:t>
                      </w:r>
                    </w:p>
                    <w:p w14:paraId="3151E9E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database_role_members</w:t>
                      </w:r>
                      <w:r w:rsidRPr="008A4BF7">
                        <w:rPr>
                          <w:lang w:val="en-US"/>
                        </w:rPr>
                        <w:t xml:space="preserve"> rm</w:t>
                      </w:r>
                    </w:p>
                    <w:p w14:paraId="2E87445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808080"/>
                          <w:lang w:val="en-US"/>
                        </w:rPr>
                        <w:t>JOIN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database_principals</w:t>
                      </w:r>
                      <w:r w:rsidRPr="008A4BF7">
                        <w:rPr>
                          <w:lang w:val="en-US"/>
                        </w:rPr>
                        <w:t xml:space="preserve"> r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ON</w:t>
                      </w:r>
                      <w:r w:rsidRPr="008A4BF7">
                        <w:rPr>
                          <w:lang w:val="en-US"/>
                        </w:rPr>
                        <w:t xml:space="preserve"> rm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lang w:val="en-US"/>
                        </w:rPr>
                        <w:t xml:space="preserve">role_principal_id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lang w:val="en-US"/>
                        </w:rPr>
                        <w:t>principal_id</w:t>
                      </w:r>
                    </w:p>
                    <w:p w14:paraId="1654CBD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808080"/>
                          <w:lang w:val="en-US"/>
                        </w:rPr>
                        <w:t>JOIN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database_principals</w:t>
                      </w:r>
                      <w:r w:rsidRPr="008A4BF7">
                        <w:rPr>
                          <w:lang w:val="en-US"/>
                        </w:rPr>
                        <w:t xml:space="preserve"> m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ON</w:t>
                      </w:r>
                      <w:r w:rsidRPr="008A4BF7">
                        <w:rPr>
                          <w:lang w:val="en-US"/>
                        </w:rPr>
                        <w:t xml:space="preserve"> rm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lang w:val="en-US"/>
                        </w:rPr>
                        <w:t xml:space="preserve">member_principal_id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m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lang w:val="en-US"/>
                        </w:rPr>
                        <w:t>principal_id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E1DC177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03A0EB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----------------------------------------------------------------------</w:t>
                      </w:r>
                    </w:p>
                    <w:p w14:paraId="6E537FAF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--1. Procedimiento para Crear un Usuario y Asignarle el Rol de Estudiante</w:t>
                      </w:r>
                    </w:p>
                    <w:p w14:paraId="14564A6C" w14:textId="77777777" w:rsidR="008A4BF7" w:rsidRPr="000D608A" w:rsidRDefault="008A4BF7" w:rsidP="000D608A">
                      <w:pPr>
                        <w:pStyle w:val="cdigo"/>
                      </w:pPr>
                      <w:r>
                        <w:t>-- Procedimiento para Crear un Usuario y Asignarle el Rol de Estudiante</w:t>
                      </w:r>
                    </w:p>
                    <w:p w14:paraId="4D71CFC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Procedimiento para Crear un Usuario y Asignarle el Rol de Estudiante</w:t>
                      </w:r>
                    </w:p>
                    <w:p w14:paraId="223DB8A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CrearUsuarioEstudiante</w:t>
                      </w:r>
                    </w:p>
                    <w:p w14:paraId="34E19597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@NombreUsuario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4D34A12A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@Contrasena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100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7717A3E4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@Email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60F767A6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@Telefono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20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0E50350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8A4BF7">
                        <w:rPr>
                          <w:lang w:val="en-US"/>
                        </w:rPr>
                        <w:t xml:space="preserve">@Direccion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FF00FF"/>
                          <w:lang w:val="en-US"/>
                        </w:rPr>
                        <w:t>MAX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360F32B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018B8C0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4F74484F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3B06DF22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1AAFA10" w14:textId="77777777" w:rsidR="008A4BF7" w:rsidRDefault="008A4BF7" w:rsidP="000D608A">
                      <w:pPr>
                        <w:pStyle w:val="cdigo"/>
                      </w:pPr>
                    </w:p>
                    <w:p w14:paraId="67480210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usuario no exista como login</w:t>
                      </w:r>
                    </w:p>
                    <w:p w14:paraId="5084203D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server_principals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77D5AABC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5B03E1A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50001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nombre de usuario ya existe como LOGIN.'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EF5EC4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B769411" w14:textId="77777777" w:rsidR="008A4BF7" w:rsidRDefault="008A4BF7" w:rsidP="000D608A">
                      <w:pPr>
                        <w:pStyle w:val="cdigo"/>
                      </w:pPr>
                    </w:p>
                    <w:p w14:paraId="0F1B516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correo no esté duplicado</w:t>
                      </w:r>
                    </w:p>
                    <w:p w14:paraId="260FA92D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Estudiante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correo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41D9F060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0E7623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50002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correo electrónico ya está registrado en la tabla Estudiante.'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7B00C42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7D31ADE" w14:textId="77777777" w:rsidR="008A4BF7" w:rsidRDefault="008A4BF7" w:rsidP="000D608A">
                      <w:pPr>
                        <w:pStyle w:val="cdigo"/>
                      </w:pPr>
                    </w:p>
                    <w:p w14:paraId="68BA76C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teléfono no esté duplicado</w:t>
                      </w:r>
                    </w:p>
                    <w:p w14:paraId="546BE97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Estudiante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telefono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@Telefono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4AE76785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2A7B407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50003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número de teléfono ya está registrado en la tabla Estudiante.'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566002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521DFD1" w14:textId="77777777" w:rsidR="008A4BF7" w:rsidRDefault="008A4BF7" w:rsidP="000D608A">
                      <w:pPr>
                        <w:pStyle w:val="cdigo"/>
                      </w:pPr>
                    </w:p>
                    <w:p w14:paraId="3F943F7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Crear el login y el usuario</w:t>
                      </w:r>
                    </w:p>
                    <w:p w14:paraId="3553EA09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FF00FF"/>
                          <w:lang w:val="en-US"/>
                        </w:rPr>
                        <w:t>MAX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6F46366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SET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'CREATE LOGIN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 WITH PASSWORD = '''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@Contrasena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''', CHECK_POLICY = ON;'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73A122A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EXEC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lang w:val="en-US"/>
                        </w:rPr>
                        <w:t>@SQL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07BAF41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A32588B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SET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'CREATE USER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 FOR LOGIN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']; ALTER ROLE Estudiante ADD MEMBER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'];'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87B8597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EXEC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@SQL</w:t>
                      </w:r>
                      <w:r>
                        <w:rPr>
                          <w:color w:val="808080"/>
                        </w:rPr>
                        <w:t>);</w:t>
                      </w:r>
                    </w:p>
                    <w:p w14:paraId="65C0DB6D" w14:textId="77777777" w:rsidR="008A4BF7" w:rsidRDefault="008A4BF7" w:rsidP="000D608A">
                      <w:pPr>
                        <w:pStyle w:val="cdigo"/>
                      </w:pPr>
                    </w:p>
                    <w:p w14:paraId="32AEE22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Insertar datos en la tabla Estudiante</w:t>
                      </w:r>
                    </w:p>
                    <w:p w14:paraId="7A27C2A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t xml:space="preserve"> Estudiante</w:t>
                      </w:r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nombre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correo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telefono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direccion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626410A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lang w:val="en-US"/>
                        </w:rPr>
                        <w:t>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@Telefono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@Direccion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33DFE4A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F53E2E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03400D9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26114B4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0813FA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7973BC3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THROW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809507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85FF42A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2426C56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7E70BC16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45ECA1DC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EXEC CrearUsuarioEstudiante</w:t>
                      </w:r>
                    </w:p>
                    <w:p w14:paraId="220A5728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@NombreUsuario = 'estudiante01',</w:t>
                      </w:r>
                    </w:p>
                    <w:p w14:paraId="01BE5208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@Contrasena = 'Segura123!',</w:t>
                      </w:r>
                    </w:p>
                    <w:p w14:paraId="7D5DAEB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@Email = 'estudiante01@techacademy.com',</w:t>
                      </w:r>
                    </w:p>
                    <w:p w14:paraId="0E05342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@Telefono = '987654321',</w:t>
                      </w:r>
                    </w:p>
                    <w:p w14:paraId="78AD614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@Direccion = 'Av. Siempre Viva 123';</w:t>
                      </w:r>
                    </w:p>
                    <w:p w14:paraId="2E7AB13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33EDA110" w14:textId="77777777" w:rsidR="008A4BF7" w:rsidRDefault="008A4BF7" w:rsidP="000D608A">
                      <w:pPr>
                        <w:pStyle w:val="cdigo"/>
                      </w:pPr>
                    </w:p>
                    <w:p w14:paraId="3E48B5FC" w14:textId="77777777" w:rsidR="008A4BF7" w:rsidRDefault="008A4BF7" w:rsidP="000D608A">
                      <w:pPr>
                        <w:pStyle w:val="cdigo"/>
                      </w:pPr>
                    </w:p>
                    <w:p w14:paraId="067A4FD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--2. Procedimiento para Crear un Usuario y Asignarle el Rol de Profesor</w:t>
                      </w:r>
                    </w:p>
                    <w:p w14:paraId="1D5626B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CrearUsuarioProfesor</w:t>
                      </w:r>
                    </w:p>
                    <w:p w14:paraId="0D1880D2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@NombreUsuario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0012A434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@Contrasena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100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6631FCE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@Email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26C156D0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@Telefono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20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622C1F96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@Direccion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FF00FF"/>
                        </w:rPr>
                        <w:t>MAX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51C495E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8A4BF7">
                        <w:rPr>
                          <w:lang w:val="en-US"/>
                        </w:rPr>
                        <w:t xml:space="preserve">@DepartamentoId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7DB7CC0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F1A43B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7DA3A48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09ECD1D4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D3A5767" w14:textId="77777777" w:rsidR="008A4BF7" w:rsidRDefault="008A4BF7" w:rsidP="000D608A">
                      <w:pPr>
                        <w:pStyle w:val="cdigo"/>
                      </w:pPr>
                    </w:p>
                    <w:p w14:paraId="2237FCC3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usuario no exista como login</w:t>
                      </w:r>
                    </w:p>
                    <w:p w14:paraId="58E87F5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server_principals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6A6AC0F0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1C78B332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50001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nombre de usuario ya existe como LOGIN.'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D7F503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8363482" w14:textId="77777777" w:rsidR="008A4BF7" w:rsidRDefault="008A4BF7" w:rsidP="000D608A">
                      <w:pPr>
                        <w:pStyle w:val="cdigo"/>
                      </w:pPr>
                    </w:p>
                    <w:p w14:paraId="52896533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correo no esté duplicado</w:t>
                      </w:r>
                    </w:p>
                    <w:p w14:paraId="7BFC26A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Profesor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correo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136489D3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13082884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50002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correo electrónico ya está registrado en la tabla Profesor.'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B0700A8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6B1096C" w14:textId="77777777" w:rsidR="008A4BF7" w:rsidRDefault="008A4BF7" w:rsidP="000D608A">
                      <w:pPr>
                        <w:pStyle w:val="cdigo"/>
                      </w:pPr>
                    </w:p>
                    <w:p w14:paraId="20C3264A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teléfono no esté duplicado</w:t>
                      </w:r>
                    </w:p>
                    <w:p w14:paraId="79A0A53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Profesor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telefono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@Telefono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22F03CDA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755B3E73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50003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número de teléfono ya está registrado en la tabla Profesor.'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877B804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3DB3D35" w14:textId="77777777" w:rsidR="008A4BF7" w:rsidRDefault="008A4BF7" w:rsidP="000D608A">
                      <w:pPr>
                        <w:pStyle w:val="cdigo"/>
                      </w:pPr>
                    </w:p>
                    <w:p w14:paraId="7CC7E63A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Departamento exista</w:t>
                      </w:r>
                    </w:p>
                    <w:p w14:paraId="1BD8465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NOT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Departamento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departamento_id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@DepartamentoId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530E6605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A6CAA6D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50004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Departamento especificado no existe.'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5D304E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B7085BB" w14:textId="77777777" w:rsidR="008A4BF7" w:rsidRDefault="008A4BF7" w:rsidP="000D608A">
                      <w:pPr>
                        <w:pStyle w:val="cdigo"/>
                      </w:pPr>
                    </w:p>
                    <w:p w14:paraId="56C75962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Crear el login y el usuario</w:t>
                      </w:r>
                    </w:p>
                    <w:p w14:paraId="38BCE795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FF00FF"/>
                          <w:lang w:val="en-US"/>
                        </w:rPr>
                        <w:t>MAX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420D16F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SET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'CREATE LOGIN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 WITH PASSWORD = '''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@Contrasena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''', CHECK_POLICY = ON;'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B361743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EXEC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lang w:val="en-US"/>
                        </w:rPr>
                        <w:t>@SQL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3527148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374C02F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SET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'CREATE USER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 FOR LOGIN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']; ALTER ROLE Profesor ADD MEMBER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'];'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7A1AC233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EXEC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@SQL</w:t>
                      </w:r>
                      <w:r>
                        <w:rPr>
                          <w:color w:val="808080"/>
                        </w:rPr>
                        <w:t>);</w:t>
                      </w:r>
                    </w:p>
                    <w:p w14:paraId="6F99241F" w14:textId="77777777" w:rsidR="008A4BF7" w:rsidRDefault="008A4BF7" w:rsidP="000D608A">
                      <w:pPr>
                        <w:pStyle w:val="cdigo"/>
                      </w:pPr>
                    </w:p>
                    <w:p w14:paraId="610BB45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Insertar datos en la tabla Profesor</w:t>
                      </w:r>
                    </w:p>
                    <w:p w14:paraId="191364C6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t xml:space="preserve"> Profesor</w:t>
                      </w:r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nombre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correo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telefono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direccion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departamento_id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180DC59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lang w:val="en-US"/>
                        </w:rPr>
                        <w:t>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@Telefono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@Direccion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@DepartamentoId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6362EF06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6578B4F6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2C31DE7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725F0D4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38CEE8D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10A87303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THROW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29510120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23A4E39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7BC163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55ABEC5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--Ejecución</w:t>
                      </w:r>
                    </w:p>
                    <w:p w14:paraId="3F972C6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EXEC CrearUsuarioProfesor</w:t>
                      </w:r>
                    </w:p>
                    <w:p w14:paraId="258E96D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@NombreUsuario = 'profesor01',</w:t>
                      </w:r>
                    </w:p>
                    <w:p w14:paraId="6A3CF3B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@Contrasena = 'DocenteSeguro!',</w:t>
                      </w:r>
                    </w:p>
                    <w:p w14:paraId="3F5EB63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@Email = 'profesor01@techacademy.com',</w:t>
                      </w:r>
                    </w:p>
                    <w:p w14:paraId="2F81CDD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@Telefono = '987654322',</w:t>
                      </w:r>
                    </w:p>
                    <w:p w14:paraId="21C2E49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@Direccion = 'Calle Principal 456',</w:t>
                      </w:r>
                    </w:p>
                    <w:p w14:paraId="4CC71CE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@DepartamentoId = 1;</w:t>
                      </w:r>
                    </w:p>
                    <w:p w14:paraId="0DAD041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4183B4D6" w14:textId="77777777" w:rsidR="008A4BF7" w:rsidRDefault="008A4BF7" w:rsidP="000D608A">
                      <w:pPr>
                        <w:pStyle w:val="cdigo"/>
                      </w:pPr>
                    </w:p>
                    <w:p w14:paraId="74BD4996" w14:textId="77777777" w:rsidR="008A4BF7" w:rsidRDefault="008A4BF7" w:rsidP="000D608A">
                      <w:pPr>
                        <w:pStyle w:val="cdigo"/>
                      </w:pPr>
                    </w:p>
                    <w:p w14:paraId="1CBCE326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--3. Procedimiento para Crear un Usuario y Asignarle el Rol de Administrador</w:t>
                      </w:r>
                    </w:p>
                    <w:p w14:paraId="1562F2C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CrearUsuarioAdministrador</w:t>
                      </w:r>
                    </w:p>
                    <w:p w14:paraId="1007E10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@NombreUsuario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1950C09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@Contrasena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100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49F9C5D6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@Email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0E27802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@Telefono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20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1C6D2B9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8A4BF7">
                        <w:rPr>
                          <w:lang w:val="en-US"/>
                        </w:rPr>
                        <w:t xml:space="preserve">@Direccion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FF00FF"/>
                          <w:lang w:val="en-US"/>
                        </w:rPr>
                        <w:t>MAX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232E399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3F651C3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24F9590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0CDA4275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C344A36" w14:textId="77777777" w:rsidR="008A4BF7" w:rsidRDefault="008A4BF7" w:rsidP="000D608A">
                      <w:pPr>
                        <w:pStyle w:val="cdigo"/>
                      </w:pPr>
                    </w:p>
                    <w:p w14:paraId="6D0FCCE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usuario no exista como login</w:t>
                      </w:r>
                    </w:p>
                    <w:p w14:paraId="1235EC6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server_principals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39BBF853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7B32631D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50001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nombre de usuario ya existe como LOGIN.'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7113D01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B5E37BD" w14:textId="77777777" w:rsidR="008A4BF7" w:rsidRDefault="008A4BF7" w:rsidP="000D608A">
                      <w:pPr>
                        <w:pStyle w:val="cdigo"/>
                      </w:pPr>
                    </w:p>
                    <w:p w14:paraId="788D2878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correo no esté duplicado</w:t>
                      </w:r>
                    </w:p>
                    <w:p w14:paraId="5A56897D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44E57107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Estudiante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correo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@Email </w:t>
                      </w:r>
                    </w:p>
                    <w:p w14:paraId="312DF39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ALL</w:t>
                      </w:r>
                    </w:p>
                    <w:p w14:paraId="4AE767E3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Profesor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correo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</w:p>
                    <w:p w14:paraId="2A893C7E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6DE27D1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24E6F5D1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50002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correo electrónico ya está registrado.'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B71079A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A3D6D05" w14:textId="77777777" w:rsidR="008A4BF7" w:rsidRDefault="008A4BF7" w:rsidP="000D608A">
                      <w:pPr>
                        <w:pStyle w:val="cdigo"/>
                      </w:pPr>
                    </w:p>
                    <w:p w14:paraId="318C3CF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teléfono no esté duplicado</w:t>
                      </w:r>
                    </w:p>
                    <w:p w14:paraId="6C0CD6DB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439B6FB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Estudiante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telefono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@Telefono </w:t>
                      </w:r>
                    </w:p>
                    <w:p w14:paraId="3D18B4F0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ALL</w:t>
                      </w:r>
                    </w:p>
                    <w:p w14:paraId="77E23AA5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762013">
                        <w:rPr>
                          <w:lang w:val="en-US"/>
                        </w:rPr>
                        <w:t xml:space="preserve"> 1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762013">
                        <w:rPr>
                          <w:lang w:val="en-US"/>
                        </w:rPr>
                        <w:t xml:space="preserve"> Profesor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762013">
                        <w:rPr>
                          <w:lang w:val="en-US"/>
                        </w:rPr>
                        <w:t xml:space="preserve"> telefono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=</w:t>
                      </w:r>
                      <w:r w:rsidRPr="00762013">
                        <w:rPr>
                          <w:lang w:val="en-US"/>
                        </w:rPr>
                        <w:t xml:space="preserve"> @Telefono</w:t>
                      </w:r>
                    </w:p>
                    <w:p w14:paraId="3CF0B584" w14:textId="77777777" w:rsidR="008A4BF7" w:rsidRDefault="008A4BF7" w:rsidP="000D608A">
                      <w:pPr>
                        <w:pStyle w:val="cdigo"/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7970603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7291BD0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50003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número de teléfono ya está registrado.'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F1CECF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3BC1AAD" w14:textId="77777777" w:rsidR="008A4BF7" w:rsidRDefault="008A4BF7" w:rsidP="000D608A">
                      <w:pPr>
                        <w:pStyle w:val="cdigo"/>
                      </w:pPr>
                    </w:p>
                    <w:p w14:paraId="625808E1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Crear el login y el usuario</w:t>
                      </w:r>
                    </w:p>
                    <w:p w14:paraId="66599C1E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762013">
                        <w:rPr>
                          <w:lang w:val="en-US"/>
                        </w:rPr>
                        <w:t xml:space="preserve"> @SQL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(</w:t>
                      </w:r>
                      <w:r w:rsidRPr="00762013">
                        <w:rPr>
                          <w:color w:val="FF00FF"/>
                          <w:lang w:val="en-US"/>
                        </w:rPr>
                        <w:t>MAX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16C718D2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SET</w:t>
                      </w:r>
                      <w:r w:rsidRPr="00762013">
                        <w:rPr>
                          <w:lang w:val="en-US"/>
                        </w:rPr>
                        <w:t xml:space="preserve"> @SQL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=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'CREATE LOGIN ['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@NombreUsuario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'] WITH PASSWORD = '''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@Contrasena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''', CHECK_POLICY = ON;'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F0FF5AC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EXEC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(</w:t>
                      </w:r>
                      <w:r w:rsidRPr="00762013">
                        <w:rPr>
                          <w:lang w:val="en-US"/>
                        </w:rPr>
                        <w:t>@SQL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5250A8F7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7B6EF1B4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SET</w:t>
                      </w:r>
                      <w:r w:rsidRPr="00762013">
                        <w:rPr>
                          <w:lang w:val="en-US"/>
                        </w:rPr>
                        <w:t xml:space="preserve"> @SQL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=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'CREATE USER ['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@NombreUsuario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'] FOR LOGIN ['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@NombreUsuario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']; ALTER ROLE Administrador ADD MEMBER ['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@NombreUsuario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'];'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A3B8EC2" w14:textId="77777777" w:rsidR="008A4BF7" w:rsidRDefault="008A4BF7" w:rsidP="000D608A">
                      <w:pPr>
                        <w:pStyle w:val="cdigo"/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EXEC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@SQL</w:t>
                      </w:r>
                      <w:r>
                        <w:rPr>
                          <w:color w:val="808080"/>
                        </w:rPr>
                        <w:t>);</w:t>
                      </w:r>
                    </w:p>
                    <w:p w14:paraId="09E098CC" w14:textId="77777777" w:rsidR="008A4BF7" w:rsidRDefault="008A4BF7" w:rsidP="000D608A">
                      <w:pPr>
                        <w:pStyle w:val="cdigo"/>
                      </w:pPr>
                    </w:p>
                    <w:p w14:paraId="0852884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Opcional: Insertar datos en tabla de Administradores</w:t>
                      </w:r>
                    </w:p>
                    <w:p w14:paraId="6143C2A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INSERT INTO Administrador (nombre, correo, telefono, direccion)</w:t>
                      </w:r>
                    </w:p>
                    <w:p w14:paraId="7F900C02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762013">
                        <w:rPr>
                          <w:color w:val="008000"/>
                          <w:lang w:val="en-US"/>
                        </w:rPr>
                        <w:t>-- VALUES (@NombreUsuario, @Email, @Telefono, @Direccion);</w:t>
                      </w:r>
                    </w:p>
                    <w:p w14:paraId="5429AC86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5DCC7E00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90AA05E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END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77B6EBDE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F83ACEB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98D8438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THROW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51631D0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END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F81A765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color w:val="0000FF"/>
                          <w:lang w:val="en-US"/>
                        </w:rPr>
                        <w:t>END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BFF9552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47105D81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--Ejecución</w:t>
                      </w:r>
                    </w:p>
                    <w:p w14:paraId="59DFFB4C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EXEC CrearUsuarioAdministrador</w:t>
                      </w:r>
                    </w:p>
                    <w:p w14:paraId="00B87FDC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@NombreUsuario = 'admin01',</w:t>
                      </w:r>
                    </w:p>
                    <w:p w14:paraId="410DC7F4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@Contrasena = 'AdminSeguro!',</w:t>
                      </w:r>
                    </w:p>
                    <w:p w14:paraId="48BCBBD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@Email = 'admin01@techacademy.com',</w:t>
                      </w:r>
                    </w:p>
                    <w:p w14:paraId="0B7F61D5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@Telefono = '987654323',</w:t>
                      </w:r>
                    </w:p>
                    <w:p w14:paraId="30D8CE5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@Direccion = 'Av. Administración 789';</w:t>
                      </w:r>
                    </w:p>
                    <w:p w14:paraId="0871C98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5B71E4B4" w14:textId="77777777" w:rsidR="001B407E" w:rsidRPr="00B4204D" w:rsidRDefault="001B407E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0DAB480" w14:textId="351EB2BF" w:rsidR="00567E58" w:rsidRDefault="00567E58" w:rsidP="00567E58">
      <w:pPr>
        <w:pStyle w:val="Ttulo1"/>
        <w:numPr>
          <w:ilvl w:val="0"/>
          <w:numId w:val="0"/>
        </w:numPr>
        <w:ind w:left="431"/>
        <w:rPr>
          <w:lang w:val="es-PE"/>
        </w:rPr>
      </w:pPr>
      <w:bookmarkStart w:id="25" w:name="_Toc184318117"/>
      <w:r>
        <w:rPr>
          <w:lang w:val="es-PE"/>
        </w:rPr>
        <w:br w:type="page"/>
      </w:r>
    </w:p>
    <w:p w14:paraId="346E7BCD" w14:textId="4D4FFE46" w:rsidR="003F1E47" w:rsidRDefault="003F1E47" w:rsidP="001B407E">
      <w:pPr>
        <w:pStyle w:val="Ttulo1"/>
        <w:rPr>
          <w:lang w:val="es-PE"/>
        </w:rPr>
      </w:pPr>
      <w:r>
        <w:rPr>
          <w:lang w:val="es-PE"/>
        </w:rPr>
        <w:t>Conclusión</w:t>
      </w:r>
      <w:bookmarkEnd w:id="25"/>
    </w:p>
    <w:p w14:paraId="58B6EAE8" w14:textId="7506F5DA" w:rsidR="00B922B5" w:rsidRDefault="006613E0" w:rsidP="00B922B5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El Sistema de Gestión Académica para "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TechAcademy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>" mejora la eficiencia y precisión en la administración de inscripciones y evaluaciones. Con una base de datos bien normalizada, consultas avanzadas y robusta gestión de transacciones, el sistema es confiable, seguro y adaptable a futuras necesidades.</w:t>
      </w:r>
    </w:p>
    <w:p w14:paraId="4AD1D5C0" w14:textId="06948D2E" w:rsidR="00B922B5" w:rsidRPr="00255F23" w:rsidRDefault="00B922B5" w:rsidP="00255F23">
      <w:pPr>
        <w:pStyle w:val="Ttulodeseccin"/>
      </w:pPr>
      <w:bookmarkStart w:id="26" w:name="_Toc184318118"/>
      <w:r w:rsidRPr="00255F23">
        <w:t>ANEXOS</w:t>
      </w:r>
      <w:bookmarkEnd w:id="26"/>
    </w:p>
    <w:p w14:paraId="04054406" w14:textId="1E5021AB" w:rsidR="00B603E5" w:rsidRDefault="00B922B5" w:rsidP="003951E5">
      <w:pPr>
        <w:pStyle w:val="Ttulo"/>
        <w:rPr>
          <w:lang w:val="es-PE"/>
        </w:rPr>
      </w:pPr>
      <w:r>
        <w:rPr>
          <w:lang w:val="es-PE"/>
        </w:rPr>
        <w:t>Diccionario de Datos</w:t>
      </w:r>
    </w:p>
    <w:p w14:paraId="218511FE" w14:textId="77777777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>1. Tabla: Estudiante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590"/>
        <w:gridCol w:w="2283"/>
        <w:gridCol w:w="3093"/>
        <w:gridCol w:w="3228"/>
      </w:tblGrid>
      <w:tr w:rsidR="003951E5" w:rsidRPr="003951E5" w14:paraId="2891762C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00A14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475F5BB6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304E22AB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4094D3E3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00934502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6F2D21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estudiante_id</w:t>
            </w:r>
            <w:proofErr w:type="spellEnd"/>
          </w:p>
        </w:tc>
        <w:tc>
          <w:tcPr>
            <w:tcW w:w="0" w:type="auto"/>
            <w:hideMark/>
          </w:tcPr>
          <w:p w14:paraId="17233F34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3E3C7D3D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del estudiante.</w:t>
            </w:r>
          </w:p>
        </w:tc>
        <w:tc>
          <w:tcPr>
            <w:tcW w:w="0" w:type="auto"/>
            <w:hideMark/>
          </w:tcPr>
          <w:p w14:paraId="319D74B6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951E5" w14:paraId="05EFF1BB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CB1DDE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id_nacional</w:t>
            </w:r>
            <w:proofErr w:type="spellEnd"/>
          </w:p>
        </w:tc>
        <w:tc>
          <w:tcPr>
            <w:tcW w:w="0" w:type="auto"/>
            <w:hideMark/>
          </w:tcPr>
          <w:p w14:paraId="074593B6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CHAR(9)</w:t>
            </w:r>
          </w:p>
        </w:tc>
        <w:tc>
          <w:tcPr>
            <w:tcW w:w="0" w:type="auto"/>
            <w:hideMark/>
          </w:tcPr>
          <w:p w14:paraId="134065BB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Documento Nacional de Identidad del estudiante.</w:t>
            </w:r>
          </w:p>
        </w:tc>
        <w:tc>
          <w:tcPr>
            <w:tcW w:w="0" w:type="auto"/>
            <w:hideMark/>
          </w:tcPr>
          <w:p w14:paraId="288B6009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UNIQUE, NOT NULL</w:t>
            </w:r>
          </w:p>
        </w:tc>
      </w:tr>
      <w:tr w:rsidR="003951E5" w:rsidRPr="003951E5" w14:paraId="0E95922A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195475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nombre</w:t>
            </w:r>
          </w:p>
        </w:tc>
        <w:tc>
          <w:tcPr>
            <w:tcW w:w="0" w:type="auto"/>
            <w:hideMark/>
          </w:tcPr>
          <w:p w14:paraId="23C9F392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NVARCHAR(100)</w:t>
            </w:r>
          </w:p>
        </w:tc>
        <w:tc>
          <w:tcPr>
            <w:tcW w:w="0" w:type="auto"/>
            <w:hideMark/>
          </w:tcPr>
          <w:p w14:paraId="1591E8C8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Nombre del estudiante.</w:t>
            </w:r>
          </w:p>
        </w:tc>
        <w:tc>
          <w:tcPr>
            <w:tcW w:w="0" w:type="auto"/>
            <w:hideMark/>
          </w:tcPr>
          <w:p w14:paraId="199BF1BD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NOT NULL</w:t>
            </w:r>
          </w:p>
        </w:tc>
      </w:tr>
      <w:tr w:rsidR="003951E5" w:rsidRPr="003951E5" w14:paraId="6D7B7A9F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151912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apellidos</w:t>
            </w:r>
          </w:p>
        </w:tc>
        <w:tc>
          <w:tcPr>
            <w:tcW w:w="0" w:type="auto"/>
            <w:hideMark/>
          </w:tcPr>
          <w:p w14:paraId="136F89C7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NVARCHAR(100)</w:t>
            </w:r>
          </w:p>
        </w:tc>
        <w:tc>
          <w:tcPr>
            <w:tcW w:w="0" w:type="auto"/>
            <w:hideMark/>
          </w:tcPr>
          <w:p w14:paraId="390560A6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Apellidos del estudiante.</w:t>
            </w:r>
          </w:p>
        </w:tc>
        <w:tc>
          <w:tcPr>
            <w:tcW w:w="0" w:type="auto"/>
            <w:hideMark/>
          </w:tcPr>
          <w:p w14:paraId="1E59937A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NOT NULL</w:t>
            </w:r>
          </w:p>
        </w:tc>
      </w:tr>
      <w:tr w:rsidR="003951E5" w:rsidRPr="003951E5" w14:paraId="36D35830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C14A8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correo</w:t>
            </w:r>
          </w:p>
        </w:tc>
        <w:tc>
          <w:tcPr>
            <w:tcW w:w="0" w:type="auto"/>
            <w:hideMark/>
          </w:tcPr>
          <w:p w14:paraId="11514448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NVARCHAR(150)</w:t>
            </w:r>
          </w:p>
        </w:tc>
        <w:tc>
          <w:tcPr>
            <w:tcW w:w="0" w:type="auto"/>
            <w:hideMark/>
          </w:tcPr>
          <w:p w14:paraId="75B52A10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Correo electrónico del estudiante.</w:t>
            </w:r>
          </w:p>
        </w:tc>
        <w:tc>
          <w:tcPr>
            <w:tcW w:w="0" w:type="auto"/>
            <w:hideMark/>
          </w:tcPr>
          <w:p w14:paraId="421B9296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UNIQUE, NOT NULL</w:t>
            </w:r>
          </w:p>
        </w:tc>
      </w:tr>
      <w:tr w:rsidR="003951E5" w:rsidRPr="003951E5" w14:paraId="5A55475E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EAFF27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telefono</w:t>
            </w:r>
            <w:proofErr w:type="spellEnd"/>
          </w:p>
        </w:tc>
        <w:tc>
          <w:tcPr>
            <w:tcW w:w="0" w:type="auto"/>
            <w:hideMark/>
          </w:tcPr>
          <w:p w14:paraId="264B7394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NVARCHAR(20)</w:t>
            </w:r>
          </w:p>
        </w:tc>
        <w:tc>
          <w:tcPr>
            <w:tcW w:w="0" w:type="auto"/>
            <w:hideMark/>
          </w:tcPr>
          <w:p w14:paraId="379DCAA2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Número de teléfono del estudiante.</w:t>
            </w:r>
          </w:p>
        </w:tc>
        <w:tc>
          <w:tcPr>
            <w:tcW w:w="0" w:type="auto"/>
            <w:hideMark/>
          </w:tcPr>
          <w:p w14:paraId="3B7388D6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NULL</w:t>
            </w:r>
          </w:p>
        </w:tc>
      </w:tr>
      <w:tr w:rsidR="003951E5" w:rsidRPr="003951E5" w14:paraId="32E52833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9FC1E2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direccion</w:t>
            </w:r>
            <w:proofErr w:type="spellEnd"/>
          </w:p>
        </w:tc>
        <w:tc>
          <w:tcPr>
            <w:tcW w:w="0" w:type="auto"/>
            <w:hideMark/>
          </w:tcPr>
          <w:p w14:paraId="4FDDC1AF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NVARCHAR(MAX)</w:t>
            </w:r>
          </w:p>
        </w:tc>
        <w:tc>
          <w:tcPr>
            <w:tcW w:w="0" w:type="auto"/>
            <w:hideMark/>
          </w:tcPr>
          <w:p w14:paraId="095C3477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Dirección del estudiante.</w:t>
            </w:r>
          </w:p>
        </w:tc>
        <w:tc>
          <w:tcPr>
            <w:tcW w:w="0" w:type="auto"/>
            <w:hideMark/>
          </w:tcPr>
          <w:p w14:paraId="31555D33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NULL</w:t>
            </w:r>
          </w:p>
        </w:tc>
      </w:tr>
    </w:tbl>
    <w:p w14:paraId="1C43E89F" w14:textId="77777777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>2. Tabla: Departamento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976"/>
        <w:gridCol w:w="2083"/>
        <w:gridCol w:w="2786"/>
        <w:gridCol w:w="3349"/>
      </w:tblGrid>
      <w:tr w:rsidR="003951E5" w:rsidRPr="003951E5" w14:paraId="6851202B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FE929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52E0BC16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129C6AF1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15BF55F4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35C9D9C5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4C0A1C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departamento_id</w:t>
            </w:r>
            <w:proofErr w:type="spellEnd"/>
          </w:p>
        </w:tc>
        <w:tc>
          <w:tcPr>
            <w:tcW w:w="0" w:type="auto"/>
            <w:hideMark/>
          </w:tcPr>
          <w:p w14:paraId="7F2C8AA4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6ACFB7CD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del departamento.</w:t>
            </w:r>
          </w:p>
        </w:tc>
        <w:tc>
          <w:tcPr>
            <w:tcW w:w="0" w:type="auto"/>
            <w:hideMark/>
          </w:tcPr>
          <w:p w14:paraId="3DCB27FD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951E5" w14:paraId="4B49CEF3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B431A3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nombre</w:t>
            </w:r>
          </w:p>
        </w:tc>
        <w:tc>
          <w:tcPr>
            <w:tcW w:w="0" w:type="auto"/>
            <w:hideMark/>
          </w:tcPr>
          <w:p w14:paraId="6AE0F03C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NVARCHAR(100)</w:t>
            </w:r>
          </w:p>
        </w:tc>
        <w:tc>
          <w:tcPr>
            <w:tcW w:w="0" w:type="auto"/>
            <w:hideMark/>
          </w:tcPr>
          <w:p w14:paraId="526D2C93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Nombre del departamento.</w:t>
            </w:r>
          </w:p>
        </w:tc>
        <w:tc>
          <w:tcPr>
            <w:tcW w:w="0" w:type="auto"/>
            <w:hideMark/>
          </w:tcPr>
          <w:p w14:paraId="4153EA21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UNIQUE, NOT NULL</w:t>
            </w:r>
          </w:p>
        </w:tc>
      </w:tr>
      <w:tr w:rsidR="003951E5" w:rsidRPr="003951E5" w14:paraId="3BED1DDE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952DBF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descripcion</w:t>
            </w:r>
            <w:proofErr w:type="spellEnd"/>
          </w:p>
        </w:tc>
        <w:tc>
          <w:tcPr>
            <w:tcW w:w="0" w:type="auto"/>
            <w:hideMark/>
          </w:tcPr>
          <w:p w14:paraId="1B08E0B1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NVARCHAR(255)</w:t>
            </w:r>
          </w:p>
        </w:tc>
        <w:tc>
          <w:tcPr>
            <w:tcW w:w="0" w:type="auto"/>
            <w:hideMark/>
          </w:tcPr>
          <w:p w14:paraId="3EA093C8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 del departamento.</w:t>
            </w:r>
          </w:p>
        </w:tc>
        <w:tc>
          <w:tcPr>
            <w:tcW w:w="0" w:type="auto"/>
            <w:hideMark/>
          </w:tcPr>
          <w:p w14:paraId="31524350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NULL</w:t>
            </w:r>
          </w:p>
        </w:tc>
      </w:tr>
    </w:tbl>
    <w:p w14:paraId="129FA445" w14:textId="38DD6A5F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>3. Tabla: Profesor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976"/>
        <w:gridCol w:w="2283"/>
        <w:gridCol w:w="2375"/>
        <w:gridCol w:w="3560"/>
      </w:tblGrid>
      <w:tr w:rsidR="003951E5" w:rsidRPr="002B44C8" w14:paraId="44F292C0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D9DA5" w14:textId="77777777" w:rsidR="003951E5" w:rsidRPr="002B44C8" w:rsidRDefault="003951E5" w:rsidP="002B44C8">
            <w:pPr>
              <w:pStyle w:val="Sinespaciado"/>
            </w:pPr>
            <w:r w:rsidRPr="002B44C8">
              <w:t>Columna</w:t>
            </w:r>
          </w:p>
        </w:tc>
        <w:tc>
          <w:tcPr>
            <w:tcW w:w="0" w:type="auto"/>
            <w:hideMark/>
          </w:tcPr>
          <w:p w14:paraId="35458DB9" w14:textId="77777777" w:rsidR="003951E5" w:rsidRPr="002B44C8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Tipo de Dato</w:t>
            </w:r>
          </w:p>
        </w:tc>
        <w:tc>
          <w:tcPr>
            <w:tcW w:w="0" w:type="auto"/>
            <w:hideMark/>
          </w:tcPr>
          <w:p w14:paraId="485AB053" w14:textId="77777777" w:rsidR="003951E5" w:rsidRPr="002B44C8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Descripción</w:t>
            </w:r>
          </w:p>
        </w:tc>
        <w:tc>
          <w:tcPr>
            <w:tcW w:w="0" w:type="auto"/>
            <w:hideMark/>
          </w:tcPr>
          <w:p w14:paraId="5A2B29E1" w14:textId="77777777" w:rsidR="003951E5" w:rsidRPr="002B44C8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Restricciones</w:t>
            </w:r>
          </w:p>
        </w:tc>
      </w:tr>
      <w:tr w:rsidR="003951E5" w:rsidRPr="002B44C8" w14:paraId="43B2B0D8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4ACD0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profesor_id</w:t>
            </w:r>
            <w:proofErr w:type="spellEnd"/>
          </w:p>
        </w:tc>
        <w:tc>
          <w:tcPr>
            <w:tcW w:w="0" w:type="auto"/>
            <w:hideMark/>
          </w:tcPr>
          <w:p w14:paraId="4D9671F7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INT</w:t>
            </w:r>
          </w:p>
        </w:tc>
        <w:tc>
          <w:tcPr>
            <w:tcW w:w="0" w:type="auto"/>
            <w:hideMark/>
          </w:tcPr>
          <w:p w14:paraId="1F9EF8BC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Identificador único del profesor.</w:t>
            </w:r>
          </w:p>
        </w:tc>
        <w:tc>
          <w:tcPr>
            <w:tcW w:w="0" w:type="auto"/>
            <w:hideMark/>
          </w:tcPr>
          <w:p w14:paraId="30B8FC45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PRIMARY KEY, AUTO_INCREMENT</w:t>
            </w:r>
          </w:p>
        </w:tc>
      </w:tr>
      <w:tr w:rsidR="003951E5" w:rsidRPr="002B44C8" w14:paraId="11EF23DA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3716C6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id_nacional</w:t>
            </w:r>
            <w:proofErr w:type="spellEnd"/>
          </w:p>
        </w:tc>
        <w:tc>
          <w:tcPr>
            <w:tcW w:w="0" w:type="auto"/>
            <w:hideMark/>
          </w:tcPr>
          <w:p w14:paraId="11718EA3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VARCHAR(12)</w:t>
            </w:r>
          </w:p>
        </w:tc>
        <w:tc>
          <w:tcPr>
            <w:tcW w:w="0" w:type="auto"/>
            <w:hideMark/>
          </w:tcPr>
          <w:p w14:paraId="4C79BB7C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Documento Nacional de Identidad del profesor.</w:t>
            </w:r>
          </w:p>
        </w:tc>
        <w:tc>
          <w:tcPr>
            <w:tcW w:w="0" w:type="auto"/>
            <w:hideMark/>
          </w:tcPr>
          <w:p w14:paraId="751A6DB1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UNIQUE, NOT NULL</w:t>
            </w:r>
          </w:p>
        </w:tc>
      </w:tr>
      <w:tr w:rsidR="003951E5" w:rsidRPr="002B44C8" w14:paraId="2B5BBB3F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F221D" w14:textId="77777777" w:rsidR="003951E5" w:rsidRPr="002B44C8" w:rsidRDefault="003951E5" w:rsidP="002B44C8">
            <w:pPr>
              <w:pStyle w:val="Sinespaciado"/>
            </w:pPr>
            <w:r w:rsidRPr="002B44C8">
              <w:t>nombre</w:t>
            </w:r>
          </w:p>
        </w:tc>
        <w:tc>
          <w:tcPr>
            <w:tcW w:w="0" w:type="auto"/>
            <w:hideMark/>
          </w:tcPr>
          <w:p w14:paraId="770C63AF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NVARCHAR(100)</w:t>
            </w:r>
          </w:p>
        </w:tc>
        <w:tc>
          <w:tcPr>
            <w:tcW w:w="0" w:type="auto"/>
            <w:hideMark/>
          </w:tcPr>
          <w:p w14:paraId="315936C6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Nombre del profesor.</w:t>
            </w:r>
          </w:p>
        </w:tc>
        <w:tc>
          <w:tcPr>
            <w:tcW w:w="0" w:type="auto"/>
            <w:hideMark/>
          </w:tcPr>
          <w:p w14:paraId="469709B2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NOT NULL</w:t>
            </w:r>
          </w:p>
        </w:tc>
      </w:tr>
      <w:tr w:rsidR="003951E5" w:rsidRPr="002B44C8" w14:paraId="1EC960BC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2B2198" w14:textId="77777777" w:rsidR="003951E5" w:rsidRPr="002B44C8" w:rsidRDefault="003951E5" w:rsidP="002B44C8">
            <w:pPr>
              <w:pStyle w:val="Sinespaciado"/>
            </w:pPr>
            <w:r w:rsidRPr="002B44C8">
              <w:t>apellidos</w:t>
            </w:r>
          </w:p>
        </w:tc>
        <w:tc>
          <w:tcPr>
            <w:tcW w:w="0" w:type="auto"/>
            <w:hideMark/>
          </w:tcPr>
          <w:p w14:paraId="06B4CFE4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NVARCHAR(100)</w:t>
            </w:r>
          </w:p>
        </w:tc>
        <w:tc>
          <w:tcPr>
            <w:tcW w:w="0" w:type="auto"/>
            <w:hideMark/>
          </w:tcPr>
          <w:p w14:paraId="6198011E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Apellidos del profesor.</w:t>
            </w:r>
          </w:p>
        </w:tc>
        <w:tc>
          <w:tcPr>
            <w:tcW w:w="0" w:type="auto"/>
            <w:hideMark/>
          </w:tcPr>
          <w:p w14:paraId="1F6FCAF2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NOT NULL</w:t>
            </w:r>
          </w:p>
        </w:tc>
      </w:tr>
      <w:tr w:rsidR="003951E5" w:rsidRPr="00325183" w14:paraId="1886C36B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90D654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departamento_id</w:t>
            </w:r>
            <w:proofErr w:type="spellEnd"/>
          </w:p>
        </w:tc>
        <w:tc>
          <w:tcPr>
            <w:tcW w:w="0" w:type="auto"/>
            <w:hideMark/>
          </w:tcPr>
          <w:p w14:paraId="057B19AE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INT</w:t>
            </w:r>
          </w:p>
        </w:tc>
        <w:tc>
          <w:tcPr>
            <w:tcW w:w="0" w:type="auto"/>
            <w:hideMark/>
          </w:tcPr>
          <w:p w14:paraId="5E94CE6C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Identificador del departamento al que pertenece el profesor.</w:t>
            </w:r>
          </w:p>
        </w:tc>
        <w:tc>
          <w:tcPr>
            <w:tcW w:w="0" w:type="auto"/>
            <w:hideMark/>
          </w:tcPr>
          <w:p w14:paraId="0DBFF781" w14:textId="77777777" w:rsidR="003951E5" w:rsidRPr="00325183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25183">
              <w:rPr>
                <w:lang w:val="en-US"/>
              </w:rPr>
              <w:t>NULL, FOREIGN KEY (REFERENCIA a Departamento) ON DELETE SET NULL</w:t>
            </w:r>
          </w:p>
        </w:tc>
      </w:tr>
      <w:tr w:rsidR="003951E5" w:rsidRPr="002B44C8" w14:paraId="2E1DD353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039227" w14:textId="77777777" w:rsidR="003951E5" w:rsidRPr="002B44C8" w:rsidRDefault="003951E5" w:rsidP="002B44C8">
            <w:pPr>
              <w:pStyle w:val="Sinespaciado"/>
            </w:pPr>
            <w:r w:rsidRPr="002B44C8">
              <w:t>correo</w:t>
            </w:r>
          </w:p>
        </w:tc>
        <w:tc>
          <w:tcPr>
            <w:tcW w:w="0" w:type="auto"/>
            <w:hideMark/>
          </w:tcPr>
          <w:p w14:paraId="750A9112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NVARCHAR(150)</w:t>
            </w:r>
          </w:p>
        </w:tc>
        <w:tc>
          <w:tcPr>
            <w:tcW w:w="0" w:type="auto"/>
            <w:hideMark/>
          </w:tcPr>
          <w:p w14:paraId="316C5481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Correo electrónico del profesor.</w:t>
            </w:r>
          </w:p>
        </w:tc>
        <w:tc>
          <w:tcPr>
            <w:tcW w:w="0" w:type="auto"/>
            <w:hideMark/>
          </w:tcPr>
          <w:p w14:paraId="23F2A12C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UNIQUE, NOT NULL</w:t>
            </w:r>
          </w:p>
        </w:tc>
      </w:tr>
      <w:tr w:rsidR="003951E5" w:rsidRPr="002B44C8" w14:paraId="264517AF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0F5C9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telefono</w:t>
            </w:r>
            <w:proofErr w:type="spellEnd"/>
          </w:p>
        </w:tc>
        <w:tc>
          <w:tcPr>
            <w:tcW w:w="0" w:type="auto"/>
            <w:hideMark/>
          </w:tcPr>
          <w:p w14:paraId="5C2209AB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VARCHAR(9)</w:t>
            </w:r>
          </w:p>
        </w:tc>
        <w:tc>
          <w:tcPr>
            <w:tcW w:w="0" w:type="auto"/>
            <w:hideMark/>
          </w:tcPr>
          <w:p w14:paraId="20D9C34F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Número de teléfono del profesor.</w:t>
            </w:r>
          </w:p>
        </w:tc>
        <w:tc>
          <w:tcPr>
            <w:tcW w:w="0" w:type="auto"/>
            <w:hideMark/>
          </w:tcPr>
          <w:p w14:paraId="5D266D89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UNIQUE, NOT NULL</w:t>
            </w:r>
          </w:p>
        </w:tc>
      </w:tr>
      <w:tr w:rsidR="003951E5" w:rsidRPr="002B44C8" w14:paraId="2047EF21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AA522A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direccion</w:t>
            </w:r>
            <w:proofErr w:type="spellEnd"/>
          </w:p>
        </w:tc>
        <w:tc>
          <w:tcPr>
            <w:tcW w:w="0" w:type="auto"/>
            <w:hideMark/>
          </w:tcPr>
          <w:p w14:paraId="781EFAEF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NVARCHAR(MAX)</w:t>
            </w:r>
          </w:p>
        </w:tc>
        <w:tc>
          <w:tcPr>
            <w:tcW w:w="0" w:type="auto"/>
            <w:hideMark/>
          </w:tcPr>
          <w:p w14:paraId="578D8F52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Dirección del profesor.</w:t>
            </w:r>
          </w:p>
        </w:tc>
        <w:tc>
          <w:tcPr>
            <w:tcW w:w="0" w:type="auto"/>
            <w:hideMark/>
          </w:tcPr>
          <w:p w14:paraId="6CC0173A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NULL</w:t>
            </w:r>
          </w:p>
        </w:tc>
      </w:tr>
    </w:tbl>
    <w:p w14:paraId="039DCC14" w14:textId="512005CB" w:rsidR="002B44C8" w:rsidRDefault="002B44C8" w:rsidP="00396C9D">
      <w:pPr>
        <w:ind w:left="432" w:firstLine="0"/>
        <w:rPr>
          <w:b/>
          <w:bCs/>
          <w:lang w:val="es-PE"/>
        </w:rPr>
      </w:pPr>
      <w:r>
        <w:rPr>
          <w:b/>
          <w:bCs/>
          <w:lang w:val="es-PE"/>
        </w:rPr>
        <w:br w:type="page"/>
      </w:r>
    </w:p>
    <w:p w14:paraId="02AD7D90" w14:textId="1980F759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>4. Tabla: Curso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163"/>
        <w:gridCol w:w="2083"/>
        <w:gridCol w:w="2946"/>
        <w:gridCol w:w="4002"/>
      </w:tblGrid>
      <w:tr w:rsidR="003951E5" w:rsidRPr="003951E5" w14:paraId="4DE8ACBF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B6B61B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00751DE1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2807F2B8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53F7363D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7F22A02B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37F0CD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curso_id</w:t>
            </w:r>
            <w:proofErr w:type="spellEnd"/>
          </w:p>
        </w:tc>
        <w:tc>
          <w:tcPr>
            <w:tcW w:w="0" w:type="auto"/>
            <w:hideMark/>
          </w:tcPr>
          <w:p w14:paraId="671DEB5F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01DB81F1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del curso.</w:t>
            </w:r>
          </w:p>
        </w:tc>
        <w:tc>
          <w:tcPr>
            <w:tcW w:w="0" w:type="auto"/>
            <w:hideMark/>
          </w:tcPr>
          <w:p w14:paraId="5D14B9A4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951E5" w14:paraId="77E60F3E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678F6C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nombre</w:t>
            </w:r>
          </w:p>
        </w:tc>
        <w:tc>
          <w:tcPr>
            <w:tcW w:w="0" w:type="auto"/>
            <w:hideMark/>
          </w:tcPr>
          <w:p w14:paraId="15F6218A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NVARCHAR(150)</w:t>
            </w:r>
          </w:p>
        </w:tc>
        <w:tc>
          <w:tcPr>
            <w:tcW w:w="0" w:type="auto"/>
            <w:hideMark/>
          </w:tcPr>
          <w:p w14:paraId="1E7175FD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Nombre del curso.</w:t>
            </w:r>
          </w:p>
        </w:tc>
        <w:tc>
          <w:tcPr>
            <w:tcW w:w="0" w:type="auto"/>
            <w:hideMark/>
          </w:tcPr>
          <w:p w14:paraId="01C83000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NOT NULL</w:t>
            </w:r>
          </w:p>
        </w:tc>
      </w:tr>
      <w:tr w:rsidR="003951E5" w:rsidRPr="003951E5" w14:paraId="1260127B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3B3E9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creditos</w:t>
            </w:r>
            <w:proofErr w:type="spellEnd"/>
          </w:p>
        </w:tc>
        <w:tc>
          <w:tcPr>
            <w:tcW w:w="0" w:type="auto"/>
            <w:hideMark/>
          </w:tcPr>
          <w:p w14:paraId="6D79E242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77E9FE67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Número de créditos del curso.</w:t>
            </w:r>
          </w:p>
        </w:tc>
        <w:tc>
          <w:tcPr>
            <w:tcW w:w="0" w:type="auto"/>
            <w:hideMark/>
          </w:tcPr>
          <w:p w14:paraId="66D19C2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CHECK (</w:t>
            </w:r>
            <w:proofErr w:type="spellStart"/>
            <w:r w:rsidRPr="003951E5">
              <w:rPr>
                <w:lang w:val="es-PE"/>
              </w:rPr>
              <w:t>creditos</w:t>
            </w:r>
            <w:proofErr w:type="spellEnd"/>
            <w:r w:rsidRPr="003951E5">
              <w:rPr>
                <w:lang w:val="es-PE"/>
              </w:rPr>
              <w:t xml:space="preserve"> &gt; 0), NOT NULL</w:t>
            </w:r>
          </w:p>
        </w:tc>
      </w:tr>
    </w:tbl>
    <w:p w14:paraId="0AB1C6C3" w14:textId="77777777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 xml:space="preserve">5. Tabla: </w:t>
      </w:r>
      <w:proofErr w:type="spellStart"/>
      <w:r w:rsidRPr="003951E5">
        <w:rPr>
          <w:b/>
          <w:bCs/>
          <w:lang w:val="es-PE"/>
        </w:rPr>
        <w:t>Prerequisito</w:t>
      </w:r>
      <w:proofErr w:type="spellEnd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790"/>
        <w:gridCol w:w="1081"/>
        <w:gridCol w:w="2429"/>
        <w:gridCol w:w="4894"/>
      </w:tblGrid>
      <w:tr w:rsidR="003951E5" w:rsidRPr="003951E5" w14:paraId="10F33AC0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22E4A7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12AAD541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3EC3D862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7A510329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25183" w14:paraId="501B1734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219F28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curso_id</w:t>
            </w:r>
            <w:proofErr w:type="spellEnd"/>
          </w:p>
        </w:tc>
        <w:tc>
          <w:tcPr>
            <w:tcW w:w="0" w:type="auto"/>
            <w:hideMark/>
          </w:tcPr>
          <w:p w14:paraId="4AE39F57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1964B65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del curso.</w:t>
            </w:r>
          </w:p>
        </w:tc>
        <w:tc>
          <w:tcPr>
            <w:tcW w:w="0" w:type="auto"/>
            <w:hideMark/>
          </w:tcPr>
          <w:p w14:paraId="47B399AB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1E5">
              <w:rPr>
                <w:lang w:val="en-US"/>
              </w:rPr>
              <w:t xml:space="preserve">PRIMARY KEY, FOREIGN KEY (REFERENCIA a </w:t>
            </w:r>
            <w:proofErr w:type="spellStart"/>
            <w:r w:rsidRPr="003951E5">
              <w:rPr>
                <w:lang w:val="en-US"/>
              </w:rPr>
              <w:t>Curso</w:t>
            </w:r>
            <w:proofErr w:type="spellEnd"/>
            <w:r w:rsidRPr="003951E5">
              <w:rPr>
                <w:lang w:val="en-US"/>
              </w:rPr>
              <w:t>) ON DELETE NO ACTION</w:t>
            </w:r>
          </w:p>
        </w:tc>
      </w:tr>
      <w:tr w:rsidR="003951E5" w:rsidRPr="00325183" w14:paraId="228A3675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55F6D0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prerequisito_id</w:t>
            </w:r>
            <w:proofErr w:type="spellEnd"/>
          </w:p>
        </w:tc>
        <w:tc>
          <w:tcPr>
            <w:tcW w:w="0" w:type="auto"/>
            <w:hideMark/>
          </w:tcPr>
          <w:p w14:paraId="0EEA6A00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51F12CB5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 xml:space="preserve">Identificador del curso </w:t>
            </w:r>
            <w:proofErr w:type="spellStart"/>
            <w:r w:rsidRPr="003951E5">
              <w:rPr>
                <w:lang w:val="es-PE"/>
              </w:rPr>
              <w:t>prerequisito</w:t>
            </w:r>
            <w:proofErr w:type="spellEnd"/>
            <w:r w:rsidRPr="003951E5">
              <w:rPr>
                <w:lang w:val="es-PE"/>
              </w:rPr>
              <w:t>.</w:t>
            </w:r>
          </w:p>
        </w:tc>
        <w:tc>
          <w:tcPr>
            <w:tcW w:w="0" w:type="auto"/>
            <w:hideMark/>
          </w:tcPr>
          <w:p w14:paraId="2C4D0A20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1E5">
              <w:rPr>
                <w:lang w:val="en-US"/>
              </w:rPr>
              <w:t xml:space="preserve">PRIMARY KEY, FOREIGN KEY (REFERENCIA a </w:t>
            </w:r>
            <w:proofErr w:type="spellStart"/>
            <w:r w:rsidRPr="003951E5">
              <w:rPr>
                <w:lang w:val="en-US"/>
              </w:rPr>
              <w:t>Curso</w:t>
            </w:r>
            <w:proofErr w:type="spellEnd"/>
            <w:r w:rsidRPr="003951E5">
              <w:rPr>
                <w:lang w:val="en-US"/>
              </w:rPr>
              <w:t>) ON DELETE NO ACTION</w:t>
            </w:r>
          </w:p>
        </w:tc>
      </w:tr>
    </w:tbl>
    <w:p w14:paraId="2B57EF43" w14:textId="7743CF36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 xml:space="preserve">6. Tabla: </w:t>
      </w:r>
      <w:proofErr w:type="spellStart"/>
      <w:r w:rsidRPr="003951E5">
        <w:rPr>
          <w:b/>
          <w:bCs/>
          <w:lang w:val="es-PE"/>
        </w:rPr>
        <w:t>Curso_Profesor</w:t>
      </w:r>
      <w:proofErr w:type="spellEnd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521"/>
        <w:gridCol w:w="521"/>
        <w:gridCol w:w="521"/>
        <w:gridCol w:w="521"/>
        <w:gridCol w:w="1006"/>
        <w:gridCol w:w="2765"/>
        <w:gridCol w:w="4339"/>
      </w:tblGrid>
      <w:tr w:rsidR="003951E5" w:rsidRPr="003951E5" w14:paraId="36D14FCE" w14:textId="77777777" w:rsidTr="00396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67829F20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191F7AE6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67BA8F16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7B102E68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6BD84023" w14:textId="77777777" w:rsidTr="0039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16EF6DC7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curso_profesor_id</w:t>
            </w:r>
            <w:proofErr w:type="spellEnd"/>
          </w:p>
        </w:tc>
        <w:tc>
          <w:tcPr>
            <w:tcW w:w="0" w:type="auto"/>
            <w:hideMark/>
          </w:tcPr>
          <w:p w14:paraId="7A5319E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611565A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 la asignación curso-profesor.</w:t>
            </w:r>
          </w:p>
        </w:tc>
        <w:tc>
          <w:tcPr>
            <w:tcW w:w="0" w:type="auto"/>
            <w:hideMark/>
          </w:tcPr>
          <w:p w14:paraId="0CE943BC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25183" w14:paraId="5A8F0DD1" w14:textId="77777777" w:rsidTr="00396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62216B6F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curso_id</w:t>
            </w:r>
            <w:proofErr w:type="spellEnd"/>
          </w:p>
        </w:tc>
        <w:tc>
          <w:tcPr>
            <w:tcW w:w="0" w:type="auto"/>
            <w:hideMark/>
          </w:tcPr>
          <w:p w14:paraId="372370BE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65A906AF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del curso asignado.</w:t>
            </w:r>
          </w:p>
        </w:tc>
        <w:tc>
          <w:tcPr>
            <w:tcW w:w="0" w:type="auto"/>
            <w:hideMark/>
          </w:tcPr>
          <w:p w14:paraId="2072435D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1E5">
              <w:rPr>
                <w:lang w:val="en-US"/>
              </w:rPr>
              <w:t xml:space="preserve">UNIQUE, FOREIGN KEY (REFERENCIA a </w:t>
            </w:r>
            <w:proofErr w:type="spellStart"/>
            <w:r w:rsidRPr="003951E5">
              <w:rPr>
                <w:lang w:val="en-US"/>
              </w:rPr>
              <w:t>Curso</w:t>
            </w:r>
            <w:proofErr w:type="spellEnd"/>
            <w:r w:rsidRPr="003951E5">
              <w:rPr>
                <w:lang w:val="en-US"/>
              </w:rPr>
              <w:t>) ON DELETE CASCADE</w:t>
            </w:r>
          </w:p>
        </w:tc>
      </w:tr>
      <w:tr w:rsidR="003951E5" w:rsidRPr="00325183" w14:paraId="2051EF7C" w14:textId="77777777" w:rsidTr="0039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3D11EC42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profesor_id</w:t>
            </w:r>
            <w:proofErr w:type="spellEnd"/>
          </w:p>
        </w:tc>
        <w:tc>
          <w:tcPr>
            <w:tcW w:w="0" w:type="auto"/>
            <w:hideMark/>
          </w:tcPr>
          <w:p w14:paraId="73A177F1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14833BD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del profesor asignado.</w:t>
            </w:r>
          </w:p>
        </w:tc>
        <w:tc>
          <w:tcPr>
            <w:tcW w:w="0" w:type="auto"/>
            <w:hideMark/>
          </w:tcPr>
          <w:p w14:paraId="099B27C9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1E5">
              <w:rPr>
                <w:lang w:val="en-US"/>
              </w:rPr>
              <w:t xml:space="preserve">FOREIGN KEY (REFERENCIA a </w:t>
            </w:r>
            <w:proofErr w:type="spellStart"/>
            <w:r w:rsidRPr="003951E5">
              <w:rPr>
                <w:lang w:val="en-US"/>
              </w:rPr>
              <w:t>Profesor</w:t>
            </w:r>
            <w:proofErr w:type="spellEnd"/>
            <w:r w:rsidRPr="003951E5">
              <w:rPr>
                <w:lang w:val="en-US"/>
              </w:rPr>
              <w:t>) ON DELETE CASCADE</w:t>
            </w:r>
          </w:p>
        </w:tc>
      </w:tr>
      <w:tr w:rsidR="00396C9D" w:rsidRPr="00325183" w14:paraId="2BBF40BD" w14:textId="77777777" w:rsidTr="00396C9D">
        <w:trPr>
          <w:gridAfter w:val="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FEEBF6" w14:textId="77777777" w:rsidR="00396C9D" w:rsidRPr="00325183" w:rsidRDefault="00396C9D" w:rsidP="002B44C8">
            <w:pPr>
              <w:pStyle w:val="Sinespaciado"/>
              <w:rPr>
                <w:lang w:val="en-US"/>
              </w:rPr>
            </w:pPr>
          </w:p>
        </w:tc>
        <w:tc>
          <w:tcPr>
            <w:tcW w:w="0" w:type="auto"/>
          </w:tcPr>
          <w:p w14:paraId="63AEFDDA" w14:textId="77777777" w:rsidR="00396C9D" w:rsidRPr="00325183" w:rsidRDefault="00396C9D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0" w:type="auto"/>
          </w:tcPr>
          <w:p w14:paraId="4B4D8AF5" w14:textId="77777777" w:rsidR="00396C9D" w:rsidRPr="00325183" w:rsidRDefault="00396C9D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0" w:type="auto"/>
          </w:tcPr>
          <w:p w14:paraId="78D8AF05" w14:textId="77777777" w:rsidR="00396C9D" w:rsidRPr="003951E5" w:rsidRDefault="00396C9D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025D3AFF" w14:textId="77777777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 xml:space="preserve">7. Tabla: </w:t>
      </w:r>
      <w:proofErr w:type="spellStart"/>
      <w:r w:rsidRPr="003951E5">
        <w:rPr>
          <w:b/>
          <w:bCs/>
          <w:lang w:val="es-PE"/>
        </w:rPr>
        <w:t>Inscripcion</w:t>
      </w:r>
      <w:proofErr w:type="spellEnd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083"/>
        <w:gridCol w:w="1107"/>
        <w:gridCol w:w="2648"/>
        <w:gridCol w:w="4356"/>
      </w:tblGrid>
      <w:tr w:rsidR="003951E5" w:rsidRPr="003951E5" w14:paraId="2F0FA4B3" w14:textId="77777777" w:rsidTr="00396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CFF09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00C0D12B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00252163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2B7E8060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212D6856" w14:textId="77777777" w:rsidTr="0039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E2F7D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inscripcion_id</w:t>
            </w:r>
            <w:proofErr w:type="spellEnd"/>
          </w:p>
        </w:tc>
        <w:tc>
          <w:tcPr>
            <w:tcW w:w="0" w:type="auto"/>
            <w:hideMark/>
          </w:tcPr>
          <w:p w14:paraId="34E07453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21DB6A8C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 la inscripción.</w:t>
            </w:r>
          </w:p>
        </w:tc>
        <w:tc>
          <w:tcPr>
            <w:tcW w:w="0" w:type="auto"/>
            <w:hideMark/>
          </w:tcPr>
          <w:p w14:paraId="799340E4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951E5" w14:paraId="0EB43A06" w14:textId="77777777" w:rsidTr="00396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08684F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fecha_inscripcion</w:t>
            </w:r>
            <w:proofErr w:type="spellEnd"/>
          </w:p>
        </w:tc>
        <w:tc>
          <w:tcPr>
            <w:tcW w:w="0" w:type="auto"/>
            <w:hideMark/>
          </w:tcPr>
          <w:p w14:paraId="6B9679F6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DATE</w:t>
            </w:r>
          </w:p>
        </w:tc>
        <w:tc>
          <w:tcPr>
            <w:tcW w:w="0" w:type="auto"/>
            <w:hideMark/>
          </w:tcPr>
          <w:p w14:paraId="06D1B55A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Fecha de inscripción del estudiante en el curso.</w:t>
            </w:r>
          </w:p>
        </w:tc>
        <w:tc>
          <w:tcPr>
            <w:tcW w:w="0" w:type="auto"/>
            <w:hideMark/>
          </w:tcPr>
          <w:p w14:paraId="3626EF39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NOT NULL, DEFAULT GETDATE()</w:t>
            </w:r>
          </w:p>
        </w:tc>
      </w:tr>
      <w:tr w:rsidR="003951E5" w:rsidRPr="003951E5" w14:paraId="7554D186" w14:textId="77777777" w:rsidTr="0039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2A344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estudiante_id</w:t>
            </w:r>
            <w:proofErr w:type="spellEnd"/>
          </w:p>
        </w:tc>
        <w:tc>
          <w:tcPr>
            <w:tcW w:w="0" w:type="auto"/>
            <w:hideMark/>
          </w:tcPr>
          <w:p w14:paraId="52DE2C30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30520807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del estudiante inscrito.</w:t>
            </w:r>
          </w:p>
        </w:tc>
        <w:tc>
          <w:tcPr>
            <w:tcW w:w="0" w:type="auto"/>
            <w:hideMark/>
          </w:tcPr>
          <w:p w14:paraId="560ABF2C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FOREIGN KEY (REFERENCIA a Estudiante) ON DELETE CASCADE</w:t>
            </w:r>
          </w:p>
        </w:tc>
      </w:tr>
      <w:tr w:rsidR="003951E5" w:rsidRPr="003951E5" w14:paraId="189F10DF" w14:textId="77777777" w:rsidTr="00396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F6FA04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curso_profesor_id</w:t>
            </w:r>
            <w:proofErr w:type="spellEnd"/>
          </w:p>
        </w:tc>
        <w:tc>
          <w:tcPr>
            <w:tcW w:w="0" w:type="auto"/>
            <w:hideMark/>
          </w:tcPr>
          <w:p w14:paraId="0AE23A82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23EB328B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 la asignación curso-profesor.</w:t>
            </w:r>
          </w:p>
        </w:tc>
        <w:tc>
          <w:tcPr>
            <w:tcW w:w="0" w:type="auto"/>
            <w:hideMark/>
          </w:tcPr>
          <w:p w14:paraId="10FEC382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 xml:space="preserve">FOREIGN KEY (REFERENCIA a </w:t>
            </w:r>
            <w:proofErr w:type="spellStart"/>
            <w:r w:rsidRPr="003951E5">
              <w:rPr>
                <w:lang w:val="es-PE"/>
              </w:rPr>
              <w:t>Curso_Profesor</w:t>
            </w:r>
            <w:proofErr w:type="spellEnd"/>
            <w:r w:rsidRPr="003951E5">
              <w:rPr>
                <w:lang w:val="es-PE"/>
              </w:rPr>
              <w:t>) ON DELETE CASCADE</w:t>
            </w:r>
          </w:p>
        </w:tc>
      </w:tr>
    </w:tbl>
    <w:p w14:paraId="4A017736" w14:textId="052585D4" w:rsidR="002B44C8" w:rsidRDefault="002B44C8" w:rsidP="002B44C8">
      <w:pPr>
        <w:ind w:left="432" w:firstLine="0"/>
        <w:rPr>
          <w:b/>
          <w:bCs/>
          <w:lang w:val="es-PE"/>
        </w:rPr>
      </w:pPr>
      <w:r>
        <w:rPr>
          <w:b/>
          <w:bCs/>
          <w:lang w:val="es-PE"/>
        </w:rPr>
        <w:br w:type="page"/>
      </w:r>
    </w:p>
    <w:p w14:paraId="0877F91F" w14:textId="137D53B8" w:rsidR="002B44C8" w:rsidRPr="002B44C8" w:rsidRDefault="002B44C8" w:rsidP="002B44C8">
      <w:pPr>
        <w:ind w:left="432" w:firstLine="0"/>
        <w:rPr>
          <w:b/>
          <w:bCs/>
          <w:lang w:val="es-PE"/>
        </w:rPr>
      </w:pPr>
      <w:r w:rsidRPr="002B44C8">
        <w:rPr>
          <w:b/>
          <w:bCs/>
          <w:lang w:val="es-PE"/>
        </w:rPr>
        <w:t xml:space="preserve">8. Tabla: </w:t>
      </w:r>
      <w:proofErr w:type="spellStart"/>
      <w:r w:rsidRPr="002B44C8">
        <w:rPr>
          <w:b/>
          <w:bCs/>
          <w:lang w:val="es-PE"/>
        </w:rPr>
        <w:t>Evaluacion</w:t>
      </w:r>
      <w:proofErr w:type="spellEnd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083"/>
        <w:gridCol w:w="1643"/>
        <w:gridCol w:w="2553"/>
        <w:gridCol w:w="3915"/>
      </w:tblGrid>
      <w:tr w:rsidR="002B44C8" w:rsidRPr="002B44C8" w14:paraId="1F420C5B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CCCD6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r w:rsidRPr="002B44C8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036B1EE3" w14:textId="77777777" w:rsidR="002B44C8" w:rsidRPr="002B44C8" w:rsidRDefault="002B44C8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3F8CA8BB" w14:textId="77777777" w:rsidR="002B44C8" w:rsidRPr="002B44C8" w:rsidRDefault="002B44C8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1231E59A" w14:textId="77777777" w:rsidR="002B44C8" w:rsidRPr="002B44C8" w:rsidRDefault="002B44C8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Restricciones</w:t>
            </w:r>
          </w:p>
        </w:tc>
      </w:tr>
      <w:tr w:rsidR="002B44C8" w:rsidRPr="002B44C8" w14:paraId="3F87C61A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E0B681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proofErr w:type="spellStart"/>
            <w:r w:rsidRPr="002B44C8">
              <w:rPr>
                <w:lang w:val="es-PE"/>
              </w:rPr>
              <w:t>evaluacion_id</w:t>
            </w:r>
            <w:proofErr w:type="spellEnd"/>
          </w:p>
        </w:tc>
        <w:tc>
          <w:tcPr>
            <w:tcW w:w="0" w:type="auto"/>
            <w:hideMark/>
          </w:tcPr>
          <w:p w14:paraId="1EC65C97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3ADACBA5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Identificador único de la evaluación.</w:t>
            </w:r>
          </w:p>
        </w:tc>
        <w:tc>
          <w:tcPr>
            <w:tcW w:w="0" w:type="auto"/>
            <w:hideMark/>
          </w:tcPr>
          <w:p w14:paraId="76C35B05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PRIMARY KEY, AUTO_INCREMENT</w:t>
            </w:r>
          </w:p>
        </w:tc>
      </w:tr>
      <w:tr w:rsidR="002B44C8" w:rsidRPr="00325183" w14:paraId="3CFB2EC5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C7B3E1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r w:rsidRPr="002B44C8">
              <w:rPr>
                <w:lang w:val="es-PE"/>
              </w:rPr>
              <w:t>nota</w:t>
            </w:r>
          </w:p>
        </w:tc>
        <w:tc>
          <w:tcPr>
            <w:tcW w:w="0" w:type="auto"/>
            <w:hideMark/>
          </w:tcPr>
          <w:p w14:paraId="464C8FD0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DECIMAL(5, 2)</w:t>
            </w:r>
          </w:p>
        </w:tc>
        <w:tc>
          <w:tcPr>
            <w:tcW w:w="0" w:type="auto"/>
            <w:hideMark/>
          </w:tcPr>
          <w:p w14:paraId="0235E693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Nota de la evaluación (rango de 0 a 20).</w:t>
            </w:r>
          </w:p>
        </w:tc>
        <w:tc>
          <w:tcPr>
            <w:tcW w:w="0" w:type="auto"/>
            <w:hideMark/>
          </w:tcPr>
          <w:p w14:paraId="68DB37DE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B44C8">
              <w:rPr>
                <w:lang w:val="en-US"/>
              </w:rPr>
              <w:t>CHECK (nota BETWEEN 0 AND 20), NOT NULL</w:t>
            </w:r>
          </w:p>
        </w:tc>
      </w:tr>
      <w:tr w:rsidR="002B44C8" w:rsidRPr="002B44C8" w14:paraId="0CD4D997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3E145C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proofErr w:type="spellStart"/>
            <w:r w:rsidRPr="002B44C8">
              <w:rPr>
                <w:lang w:val="es-PE"/>
              </w:rPr>
              <w:t>fecha_evaluacion</w:t>
            </w:r>
            <w:proofErr w:type="spellEnd"/>
          </w:p>
        </w:tc>
        <w:tc>
          <w:tcPr>
            <w:tcW w:w="0" w:type="auto"/>
            <w:hideMark/>
          </w:tcPr>
          <w:p w14:paraId="679FCA43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DATE</w:t>
            </w:r>
          </w:p>
        </w:tc>
        <w:tc>
          <w:tcPr>
            <w:tcW w:w="0" w:type="auto"/>
            <w:hideMark/>
          </w:tcPr>
          <w:p w14:paraId="781F590F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Fecha en la que se realizó la evaluación.</w:t>
            </w:r>
          </w:p>
        </w:tc>
        <w:tc>
          <w:tcPr>
            <w:tcW w:w="0" w:type="auto"/>
            <w:hideMark/>
          </w:tcPr>
          <w:p w14:paraId="65A883CA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NOT NULL, DEFAULT GETDATE()</w:t>
            </w:r>
          </w:p>
        </w:tc>
      </w:tr>
      <w:tr w:rsidR="002B44C8" w:rsidRPr="002B44C8" w14:paraId="4463DF9D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AC3D56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proofErr w:type="spellStart"/>
            <w:r w:rsidRPr="002B44C8">
              <w:rPr>
                <w:lang w:val="es-PE"/>
              </w:rPr>
              <w:t>estudiante_id</w:t>
            </w:r>
            <w:proofErr w:type="spellEnd"/>
          </w:p>
        </w:tc>
        <w:tc>
          <w:tcPr>
            <w:tcW w:w="0" w:type="auto"/>
            <w:hideMark/>
          </w:tcPr>
          <w:p w14:paraId="56B9F105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3660326C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Identificador del estudiante que recibió la evaluación.</w:t>
            </w:r>
          </w:p>
        </w:tc>
        <w:tc>
          <w:tcPr>
            <w:tcW w:w="0" w:type="auto"/>
            <w:hideMark/>
          </w:tcPr>
          <w:p w14:paraId="237B1867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FOREIGN KEY (REFERENCIA a Estudiante) ON DELETE CASCADE</w:t>
            </w:r>
          </w:p>
        </w:tc>
      </w:tr>
      <w:tr w:rsidR="002B44C8" w:rsidRPr="002B44C8" w14:paraId="405E3E1D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66CB7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proofErr w:type="spellStart"/>
            <w:r w:rsidRPr="002B44C8">
              <w:rPr>
                <w:lang w:val="es-PE"/>
              </w:rPr>
              <w:t>curso_profesor_id</w:t>
            </w:r>
            <w:proofErr w:type="spellEnd"/>
          </w:p>
        </w:tc>
        <w:tc>
          <w:tcPr>
            <w:tcW w:w="0" w:type="auto"/>
            <w:hideMark/>
          </w:tcPr>
          <w:p w14:paraId="2E058ACA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25AA26D9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Identificador de la asignación curso-profesor.</w:t>
            </w:r>
          </w:p>
        </w:tc>
        <w:tc>
          <w:tcPr>
            <w:tcW w:w="0" w:type="auto"/>
            <w:hideMark/>
          </w:tcPr>
          <w:p w14:paraId="0BA126E8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 xml:space="preserve">FOREIGN KEY (REFERENCIA a </w:t>
            </w:r>
            <w:proofErr w:type="spellStart"/>
            <w:r w:rsidRPr="002B44C8">
              <w:rPr>
                <w:lang w:val="es-PE"/>
              </w:rPr>
              <w:t>Curso_Profesor</w:t>
            </w:r>
            <w:proofErr w:type="spellEnd"/>
            <w:r w:rsidRPr="002B44C8">
              <w:rPr>
                <w:lang w:val="es-PE"/>
              </w:rPr>
              <w:t>) ON DELETE CASCADE</w:t>
            </w:r>
          </w:p>
        </w:tc>
      </w:tr>
    </w:tbl>
    <w:p w14:paraId="3BBE30B8" w14:textId="1BB5EAD5" w:rsidR="00B603E5" w:rsidRDefault="00B603E5" w:rsidP="00B603E5">
      <w:pPr>
        <w:rPr>
          <w:lang w:val="es-PE"/>
        </w:rPr>
      </w:pPr>
      <w:r>
        <w:rPr>
          <w:lang w:val="es-PE"/>
        </w:rPr>
        <w:br w:type="page"/>
      </w:r>
    </w:p>
    <w:p w14:paraId="5A8BEA7A" w14:textId="77E0E9B1" w:rsidR="00B922B5" w:rsidRPr="00B922B5" w:rsidRDefault="00B922B5" w:rsidP="00B603E5">
      <w:pPr>
        <w:pStyle w:val="Ttulo"/>
        <w:rPr>
          <w:lang w:val="es-PE"/>
        </w:rPr>
      </w:pPr>
      <w:r>
        <w:rPr>
          <w:lang w:val="es-PE"/>
        </w:rPr>
        <w:t>Manual del Sistema</w:t>
      </w:r>
    </w:p>
    <w:p w14:paraId="72910A58" w14:textId="77777777" w:rsidR="00705DAE" w:rsidRDefault="00705DAE" w:rsidP="00B603E5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Instrucciones para el uso y mantenimiento del sistema.</w:t>
      </w:r>
    </w:p>
    <w:p w14:paraId="580BC704" w14:textId="5DC04E96" w:rsidR="00705DAE" w:rsidRPr="005F5D9B" w:rsidRDefault="00705DAE" w:rsidP="66D6A74B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</w:p>
    <w:sectPr w:rsidR="00705DAE" w:rsidRPr="005F5D9B" w:rsidSect="00B4204D">
      <w:footnotePr>
        <w:pos w:val="beneathText"/>
      </w:footnotePr>
      <w:pgSz w:w="11906" w:h="16838" w:code="9"/>
      <w:pgMar w:top="851" w:right="851" w:bottom="851" w:left="851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C4C69C" w14:textId="77777777" w:rsidR="00CB6886" w:rsidRDefault="00CB6886">
      <w:r>
        <w:separator/>
      </w:r>
    </w:p>
    <w:p w14:paraId="34042BCF" w14:textId="77777777" w:rsidR="00CB6886" w:rsidRDefault="00CB6886"/>
  </w:endnote>
  <w:endnote w:type="continuationSeparator" w:id="0">
    <w:p w14:paraId="7BD845EA" w14:textId="77777777" w:rsidR="00CB6886" w:rsidRDefault="00CB6886">
      <w:r>
        <w:continuationSeparator/>
      </w:r>
    </w:p>
    <w:p w14:paraId="32FF2715" w14:textId="77777777" w:rsidR="00CB6886" w:rsidRDefault="00CB6886"/>
  </w:endnote>
  <w:endnote w:type="continuationNotice" w:id="1">
    <w:p w14:paraId="50932A2A" w14:textId="77777777" w:rsidR="00CB6886" w:rsidRDefault="00CB68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ËÎÌå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ºÚÌå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36A46" w14:textId="4E42157B" w:rsidR="000B14B7" w:rsidRPr="008F63C2" w:rsidRDefault="008F63C2" w:rsidP="008F63C2">
    <w:pPr>
      <w:pStyle w:val="Piedepgina"/>
      <w:ind w:firstLine="0"/>
      <w:rPr>
        <w:lang w:val="es-PE"/>
      </w:rPr>
    </w:pPr>
    <w:r>
      <w:rPr>
        <w:lang w:val="es-PE"/>
      </w:rPr>
      <w:fldChar w:fldCharType="begin"/>
    </w:r>
    <w:r>
      <w:rPr>
        <w:lang w:val="es-PE"/>
      </w:rPr>
      <w:instrText xml:space="preserve"> TIME \@ "dddd, d 'de' MMMM 'de' yyyy" </w:instrText>
    </w:r>
    <w:r>
      <w:rPr>
        <w:lang w:val="es-PE"/>
      </w:rPr>
      <w:fldChar w:fldCharType="separate"/>
    </w:r>
    <w:r w:rsidR="00325183">
      <w:rPr>
        <w:noProof/>
        <w:lang w:val="es-PE"/>
      </w:rPr>
      <w:t>viernes, 6 de Diciembre de 2024</w:t>
    </w:r>
    <w:r>
      <w:rPr>
        <w:lang w:val="es-P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F37AAA" w14:textId="77777777" w:rsidR="00CB6886" w:rsidRDefault="00CB6886">
      <w:r>
        <w:separator/>
      </w:r>
    </w:p>
    <w:p w14:paraId="72B586CC" w14:textId="77777777" w:rsidR="00CB6886" w:rsidRDefault="00CB6886"/>
  </w:footnote>
  <w:footnote w:type="continuationSeparator" w:id="0">
    <w:p w14:paraId="00D08605" w14:textId="77777777" w:rsidR="00CB6886" w:rsidRDefault="00CB6886">
      <w:r>
        <w:continuationSeparator/>
      </w:r>
    </w:p>
    <w:p w14:paraId="5AB21C1F" w14:textId="77777777" w:rsidR="00CB6886" w:rsidRDefault="00CB6886"/>
  </w:footnote>
  <w:footnote w:type="continuationNotice" w:id="1">
    <w:p w14:paraId="233F90C5" w14:textId="77777777" w:rsidR="00CB6886" w:rsidRDefault="00CB68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"/>
    </w:tblPr>
    <w:tblGrid>
      <w:gridCol w:w="7989"/>
      <w:gridCol w:w="1037"/>
    </w:tblGrid>
    <w:tr w:rsidR="004D6B86" w14:paraId="1A404E99" w14:textId="77777777">
      <w:tc>
        <w:tcPr>
          <w:tcW w:w="8280" w:type="dxa"/>
        </w:tcPr>
        <w:sdt>
          <w:sdtPr>
            <w:alias w:val="Escriba el título abreviado:"/>
            <w:tag w:val="Escriba el título abreviado:"/>
            <w:id w:val="-582528332"/>
            <w:placeholder>
              <w:docPart w:val="9E94AD2E72EE49F0B506527660D45FE0"/>
            </w:placeholder>
            <w15:dataBinding w:prefixMappings="xmlns:ns0='http://schemas.microsoft.com/temp/samples' " w:xpath="/ns0:employees[1]/ns0:employee[1]/ns0:CustomerName[1]" w:storeItemID="{B98E728A-96FF-4995-885C-5AF887AB0C35}" w16sdtdh:storeItemChecksum="hWWm/A=="/>
            <w15:appearance w15:val="hidden"/>
          </w:sdtPr>
          <w:sdtContent>
            <w:p w14:paraId="5CD05E12" w14:textId="4F0A5308" w:rsidR="004D6B86" w:rsidRPr="00170521" w:rsidRDefault="008F63C2" w:rsidP="000B14B7">
              <w:pPr>
                <w:pStyle w:val="Ttulo21"/>
                <w:jc w:val="left"/>
              </w:pPr>
              <w:r w:rsidRPr="008F63C2">
                <w:rPr>
                  <w:bCs/>
                </w:rPr>
                <w:t>Base de Datos</w:t>
              </w:r>
              <w:r w:rsidR="000B14B7" w:rsidRPr="008F63C2">
                <w:rPr>
                  <w:bCs/>
                </w:rPr>
                <w:t xml:space="preserve"> </w:t>
              </w:r>
              <w:r w:rsidRPr="008F63C2">
                <w:rPr>
                  <w:bCs/>
                </w:rPr>
                <w:t>–</w:t>
              </w:r>
              <w:r w:rsidR="000B14B7" w:rsidRPr="008F63C2">
                <w:rPr>
                  <w:bCs/>
                </w:rPr>
                <w:t xml:space="preserve"> </w:t>
              </w:r>
              <w:r w:rsidRPr="008F63C2">
                <w:rPr>
                  <w:bCs/>
                  <w:i/>
                  <w:iCs/>
                </w:rPr>
                <w:t xml:space="preserve">39104: </w:t>
              </w:r>
              <w:r w:rsidR="00ED2494">
                <w:rPr>
                  <w:i/>
                  <w:iCs/>
                </w:rPr>
                <w:t>Informe de Caso: “</w:t>
              </w:r>
              <w:proofErr w:type="spellStart"/>
              <w:r w:rsidR="00ED2494" w:rsidRPr="00ED2494">
                <w:rPr>
                  <w:i/>
                  <w:iCs/>
                </w:rPr>
                <w:t>TechAcademy</w:t>
              </w:r>
              <w:proofErr w:type="spellEnd"/>
              <w:r w:rsidR="00ED2494">
                <w:rPr>
                  <w:i/>
                  <w:iCs/>
                </w:rPr>
                <w:t>”</w:t>
              </w:r>
            </w:p>
          </w:sdtContent>
        </w:sdt>
      </w:tc>
      <w:tc>
        <w:tcPr>
          <w:tcW w:w="1080" w:type="dxa"/>
        </w:tcPr>
        <w:p w14:paraId="40B5D1D9" w14:textId="77777777" w:rsidR="004D6B86" w:rsidRDefault="00345333">
          <w:pPr>
            <w:pStyle w:val="Encabezado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 \* MERGEFORMAT </w:instrText>
          </w:r>
          <w:r>
            <w:rPr>
              <w:lang w:bidi="es-ES"/>
            </w:rPr>
            <w:fldChar w:fldCharType="separate"/>
          </w:r>
          <w:r w:rsidR="00F86369">
            <w:rPr>
              <w:noProof/>
              <w:lang w:bidi="es-ES"/>
            </w:rPr>
            <w:t>2</w:t>
          </w:r>
          <w:r>
            <w:rPr>
              <w:noProof/>
              <w:lang w:bidi="es-ES"/>
            </w:rPr>
            <w:fldChar w:fldCharType="end"/>
          </w:r>
        </w:p>
      </w:tc>
    </w:tr>
  </w:tbl>
  <w:p w14:paraId="3013F21D" w14:textId="77777777" w:rsidR="004D6B86" w:rsidRDefault="004D6B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"/>
    </w:tblPr>
    <w:tblGrid>
      <w:gridCol w:w="7984"/>
      <w:gridCol w:w="1042"/>
    </w:tblGrid>
    <w:tr w:rsidR="004D6B86" w14:paraId="04F08498" w14:textId="77777777">
      <w:tc>
        <w:tcPr>
          <w:tcW w:w="8280" w:type="dxa"/>
        </w:tcPr>
        <w:p w14:paraId="03F14DDF" w14:textId="04611B02" w:rsidR="004D6B86" w:rsidRPr="009F0414" w:rsidRDefault="004D6B86" w:rsidP="00504F88">
          <w:pPr>
            <w:pStyle w:val="Encabezado"/>
          </w:pPr>
        </w:p>
      </w:tc>
      <w:tc>
        <w:tcPr>
          <w:tcW w:w="1080" w:type="dxa"/>
        </w:tcPr>
        <w:p w14:paraId="5B451982" w14:textId="5EC1994F" w:rsidR="004D6B86" w:rsidRDefault="004D6B86">
          <w:pPr>
            <w:pStyle w:val="Encabezado"/>
            <w:jc w:val="right"/>
          </w:pPr>
        </w:p>
      </w:tc>
    </w:tr>
  </w:tbl>
  <w:p w14:paraId="1A1B7212" w14:textId="77777777" w:rsidR="004D6B86" w:rsidRDefault="004D6B86" w:rsidP="002C627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2FA6BB9"/>
    <w:multiLevelType w:val="multilevel"/>
    <w:tmpl w:val="D028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1B79A6"/>
    <w:multiLevelType w:val="multilevel"/>
    <w:tmpl w:val="35B61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E82533"/>
    <w:multiLevelType w:val="multilevel"/>
    <w:tmpl w:val="A030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8227DC"/>
    <w:multiLevelType w:val="multilevel"/>
    <w:tmpl w:val="A1584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5543A3"/>
    <w:multiLevelType w:val="multilevel"/>
    <w:tmpl w:val="056AE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0A43B2"/>
    <w:multiLevelType w:val="multilevel"/>
    <w:tmpl w:val="D8C22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mbria" w:eastAsia="Cambria" w:hAnsi="Cambria" w:cs="Cambria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367362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A714455"/>
    <w:multiLevelType w:val="multilevel"/>
    <w:tmpl w:val="8450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F21322"/>
    <w:multiLevelType w:val="multilevel"/>
    <w:tmpl w:val="6A50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B712FB"/>
    <w:multiLevelType w:val="multilevel"/>
    <w:tmpl w:val="D6088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92171E"/>
    <w:multiLevelType w:val="multilevel"/>
    <w:tmpl w:val="FF74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7E7BC6"/>
    <w:multiLevelType w:val="hybridMultilevel"/>
    <w:tmpl w:val="60DC675E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264593">
    <w:abstractNumId w:val="9"/>
  </w:num>
  <w:num w:numId="2" w16cid:durableId="777220869">
    <w:abstractNumId w:val="7"/>
  </w:num>
  <w:num w:numId="3" w16cid:durableId="851189817">
    <w:abstractNumId w:val="6"/>
  </w:num>
  <w:num w:numId="4" w16cid:durableId="1775318325">
    <w:abstractNumId w:val="5"/>
  </w:num>
  <w:num w:numId="5" w16cid:durableId="737946637">
    <w:abstractNumId w:val="4"/>
  </w:num>
  <w:num w:numId="6" w16cid:durableId="457530442">
    <w:abstractNumId w:val="8"/>
  </w:num>
  <w:num w:numId="7" w16cid:durableId="989944627">
    <w:abstractNumId w:val="3"/>
  </w:num>
  <w:num w:numId="8" w16cid:durableId="517276687">
    <w:abstractNumId w:val="2"/>
  </w:num>
  <w:num w:numId="9" w16cid:durableId="304704446">
    <w:abstractNumId w:val="1"/>
  </w:num>
  <w:num w:numId="10" w16cid:durableId="809244877">
    <w:abstractNumId w:val="0"/>
  </w:num>
  <w:num w:numId="11" w16cid:durableId="1945962110">
    <w:abstractNumId w:val="16"/>
  </w:num>
  <w:num w:numId="12" w16cid:durableId="986860300">
    <w:abstractNumId w:val="10"/>
  </w:num>
  <w:num w:numId="13" w16cid:durableId="540630605">
    <w:abstractNumId w:val="20"/>
  </w:num>
  <w:num w:numId="14" w16cid:durableId="925382646">
    <w:abstractNumId w:val="12"/>
  </w:num>
  <w:num w:numId="15" w16cid:durableId="120734047">
    <w:abstractNumId w:val="14"/>
  </w:num>
  <w:num w:numId="16" w16cid:durableId="1077941526">
    <w:abstractNumId w:val="11"/>
  </w:num>
  <w:num w:numId="17" w16cid:durableId="1734696216">
    <w:abstractNumId w:val="18"/>
  </w:num>
  <w:num w:numId="18" w16cid:durableId="1711568408">
    <w:abstractNumId w:val="17"/>
  </w:num>
  <w:num w:numId="19" w16cid:durableId="627474130">
    <w:abstractNumId w:val="19"/>
  </w:num>
  <w:num w:numId="20" w16cid:durableId="1910654358">
    <w:abstractNumId w:val="15"/>
  </w:num>
  <w:num w:numId="21" w16cid:durableId="1363700788">
    <w:abstractNumId w:val="21"/>
  </w:num>
  <w:num w:numId="22" w16cid:durableId="1659379379">
    <w:abstractNumId w:val="13"/>
  </w:num>
  <w:num w:numId="23" w16cid:durableId="40183375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113"/>
  <w:hyphenationZone w:val="425"/>
  <w:characterSpacingControl w:val="doNotCompress"/>
  <w:savePreviewPicture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4B7"/>
    <w:rsid w:val="000003DD"/>
    <w:rsid w:val="0000125E"/>
    <w:rsid w:val="00003D05"/>
    <w:rsid w:val="00006BBA"/>
    <w:rsid w:val="0001010E"/>
    <w:rsid w:val="000120D3"/>
    <w:rsid w:val="00016164"/>
    <w:rsid w:val="000217F5"/>
    <w:rsid w:val="00022647"/>
    <w:rsid w:val="000268F8"/>
    <w:rsid w:val="00026E65"/>
    <w:rsid w:val="00032229"/>
    <w:rsid w:val="00040078"/>
    <w:rsid w:val="00043842"/>
    <w:rsid w:val="000454BC"/>
    <w:rsid w:val="00045A63"/>
    <w:rsid w:val="00046DF3"/>
    <w:rsid w:val="00050BE4"/>
    <w:rsid w:val="00053D1F"/>
    <w:rsid w:val="000563B1"/>
    <w:rsid w:val="000609ED"/>
    <w:rsid w:val="00062386"/>
    <w:rsid w:val="00062769"/>
    <w:rsid w:val="0006415A"/>
    <w:rsid w:val="00064420"/>
    <w:rsid w:val="00064598"/>
    <w:rsid w:val="0006681E"/>
    <w:rsid w:val="00070770"/>
    <w:rsid w:val="00070A1C"/>
    <w:rsid w:val="00072650"/>
    <w:rsid w:val="00073BD1"/>
    <w:rsid w:val="00075817"/>
    <w:rsid w:val="00075AF8"/>
    <w:rsid w:val="00076728"/>
    <w:rsid w:val="000817BA"/>
    <w:rsid w:val="00081C9D"/>
    <w:rsid w:val="00083F64"/>
    <w:rsid w:val="00086FAF"/>
    <w:rsid w:val="00095982"/>
    <w:rsid w:val="000968D4"/>
    <w:rsid w:val="00097169"/>
    <w:rsid w:val="00097698"/>
    <w:rsid w:val="000A111C"/>
    <w:rsid w:val="000B14B7"/>
    <w:rsid w:val="000B2F9C"/>
    <w:rsid w:val="000B3664"/>
    <w:rsid w:val="000B4F1B"/>
    <w:rsid w:val="000C05A5"/>
    <w:rsid w:val="000C3576"/>
    <w:rsid w:val="000C55EA"/>
    <w:rsid w:val="000C5ACC"/>
    <w:rsid w:val="000D32F5"/>
    <w:rsid w:val="000D608A"/>
    <w:rsid w:val="000D60EC"/>
    <w:rsid w:val="000D673A"/>
    <w:rsid w:val="000D70DA"/>
    <w:rsid w:val="000E0E86"/>
    <w:rsid w:val="000E3B34"/>
    <w:rsid w:val="000F10AF"/>
    <w:rsid w:val="000F3EE6"/>
    <w:rsid w:val="001007F7"/>
    <w:rsid w:val="00102B43"/>
    <w:rsid w:val="00103B0D"/>
    <w:rsid w:val="00103E5B"/>
    <w:rsid w:val="00104C67"/>
    <w:rsid w:val="00104D0C"/>
    <w:rsid w:val="00107E2C"/>
    <w:rsid w:val="00112203"/>
    <w:rsid w:val="00112674"/>
    <w:rsid w:val="00112E76"/>
    <w:rsid w:val="00114BFA"/>
    <w:rsid w:val="00120AB5"/>
    <w:rsid w:val="001217DA"/>
    <w:rsid w:val="00124282"/>
    <w:rsid w:val="001326F7"/>
    <w:rsid w:val="001339FC"/>
    <w:rsid w:val="00134409"/>
    <w:rsid w:val="0013606D"/>
    <w:rsid w:val="00136ECA"/>
    <w:rsid w:val="001408E7"/>
    <w:rsid w:val="001467EF"/>
    <w:rsid w:val="00151F08"/>
    <w:rsid w:val="00155ED3"/>
    <w:rsid w:val="001602E3"/>
    <w:rsid w:val="00160C0C"/>
    <w:rsid w:val="00160CD3"/>
    <w:rsid w:val="001610F7"/>
    <w:rsid w:val="001664A2"/>
    <w:rsid w:val="00167D30"/>
    <w:rsid w:val="00170521"/>
    <w:rsid w:val="00170D06"/>
    <w:rsid w:val="00171DFC"/>
    <w:rsid w:val="00172E09"/>
    <w:rsid w:val="00174D70"/>
    <w:rsid w:val="001766F8"/>
    <w:rsid w:val="00182016"/>
    <w:rsid w:val="00182823"/>
    <w:rsid w:val="00183CA7"/>
    <w:rsid w:val="00184EB0"/>
    <w:rsid w:val="001937DC"/>
    <w:rsid w:val="001A086F"/>
    <w:rsid w:val="001A0BEE"/>
    <w:rsid w:val="001B0435"/>
    <w:rsid w:val="001B2EEB"/>
    <w:rsid w:val="001B407E"/>
    <w:rsid w:val="001B4848"/>
    <w:rsid w:val="001B4B64"/>
    <w:rsid w:val="001B618A"/>
    <w:rsid w:val="001B69CB"/>
    <w:rsid w:val="001B7275"/>
    <w:rsid w:val="001C024C"/>
    <w:rsid w:val="001C2D76"/>
    <w:rsid w:val="001C46B7"/>
    <w:rsid w:val="001C4A59"/>
    <w:rsid w:val="001C6630"/>
    <w:rsid w:val="001D301F"/>
    <w:rsid w:val="001D621B"/>
    <w:rsid w:val="001D6592"/>
    <w:rsid w:val="001E1E5F"/>
    <w:rsid w:val="001E5925"/>
    <w:rsid w:val="001F2C03"/>
    <w:rsid w:val="001F2FEC"/>
    <w:rsid w:val="001F34F9"/>
    <w:rsid w:val="001F447A"/>
    <w:rsid w:val="001F5541"/>
    <w:rsid w:val="001F7399"/>
    <w:rsid w:val="001F7EBA"/>
    <w:rsid w:val="002019FF"/>
    <w:rsid w:val="002023AA"/>
    <w:rsid w:val="00203E10"/>
    <w:rsid w:val="00206A88"/>
    <w:rsid w:val="002075AF"/>
    <w:rsid w:val="0021116B"/>
    <w:rsid w:val="00212319"/>
    <w:rsid w:val="00214C08"/>
    <w:rsid w:val="00220A9D"/>
    <w:rsid w:val="0022182E"/>
    <w:rsid w:val="00222B49"/>
    <w:rsid w:val="00225BE3"/>
    <w:rsid w:val="00232E55"/>
    <w:rsid w:val="00232E7B"/>
    <w:rsid w:val="002345C4"/>
    <w:rsid w:val="002371C5"/>
    <w:rsid w:val="00237BBF"/>
    <w:rsid w:val="002432FD"/>
    <w:rsid w:val="0024375B"/>
    <w:rsid w:val="00247B59"/>
    <w:rsid w:val="00247CAF"/>
    <w:rsid w:val="00253285"/>
    <w:rsid w:val="00255F23"/>
    <w:rsid w:val="002570D9"/>
    <w:rsid w:val="00260A13"/>
    <w:rsid w:val="00267AB0"/>
    <w:rsid w:val="00274445"/>
    <w:rsid w:val="00274E0A"/>
    <w:rsid w:val="00274E63"/>
    <w:rsid w:val="00275D53"/>
    <w:rsid w:val="002816E4"/>
    <w:rsid w:val="00282210"/>
    <w:rsid w:val="0028228D"/>
    <w:rsid w:val="002831C2"/>
    <w:rsid w:val="00284125"/>
    <w:rsid w:val="00285D7E"/>
    <w:rsid w:val="00294B7D"/>
    <w:rsid w:val="00294D0E"/>
    <w:rsid w:val="0029611D"/>
    <w:rsid w:val="002A2DB5"/>
    <w:rsid w:val="002A4EF4"/>
    <w:rsid w:val="002A6ECE"/>
    <w:rsid w:val="002B2806"/>
    <w:rsid w:val="002B3FC5"/>
    <w:rsid w:val="002B44C8"/>
    <w:rsid w:val="002B6153"/>
    <w:rsid w:val="002B7F07"/>
    <w:rsid w:val="002C26BF"/>
    <w:rsid w:val="002C38A7"/>
    <w:rsid w:val="002C5069"/>
    <w:rsid w:val="002C515B"/>
    <w:rsid w:val="002C627C"/>
    <w:rsid w:val="002D2947"/>
    <w:rsid w:val="002D3F79"/>
    <w:rsid w:val="002E24D7"/>
    <w:rsid w:val="002E3C3A"/>
    <w:rsid w:val="002E517E"/>
    <w:rsid w:val="002E7F7E"/>
    <w:rsid w:val="002F214D"/>
    <w:rsid w:val="002F4CDE"/>
    <w:rsid w:val="002F5A32"/>
    <w:rsid w:val="002F5C28"/>
    <w:rsid w:val="002F72BA"/>
    <w:rsid w:val="00300965"/>
    <w:rsid w:val="00300A06"/>
    <w:rsid w:val="00302B0A"/>
    <w:rsid w:val="0030341A"/>
    <w:rsid w:val="00305AA0"/>
    <w:rsid w:val="00307586"/>
    <w:rsid w:val="00310E0C"/>
    <w:rsid w:val="00311F2E"/>
    <w:rsid w:val="00321526"/>
    <w:rsid w:val="00325183"/>
    <w:rsid w:val="00330237"/>
    <w:rsid w:val="00330C44"/>
    <w:rsid w:val="00333F2E"/>
    <w:rsid w:val="003344C4"/>
    <w:rsid w:val="00334C96"/>
    <w:rsid w:val="00335925"/>
    <w:rsid w:val="00336906"/>
    <w:rsid w:val="00336D0E"/>
    <w:rsid w:val="003408FD"/>
    <w:rsid w:val="00341B3B"/>
    <w:rsid w:val="00341FF3"/>
    <w:rsid w:val="00342843"/>
    <w:rsid w:val="00344461"/>
    <w:rsid w:val="00345333"/>
    <w:rsid w:val="0034755D"/>
    <w:rsid w:val="00347AC6"/>
    <w:rsid w:val="00347F0F"/>
    <w:rsid w:val="00350C2A"/>
    <w:rsid w:val="003525B9"/>
    <w:rsid w:val="003554E8"/>
    <w:rsid w:val="0036252F"/>
    <w:rsid w:val="00373106"/>
    <w:rsid w:val="00373F1B"/>
    <w:rsid w:val="00375370"/>
    <w:rsid w:val="00375B1D"/>
    <w:rsid w:val="003776D9"/>
    <w:rsid w:val="003852CB"/>
    <w:rsid w:val="0039364D"/>
    <w:rsid w:val="003944FD"/>
    <w:rsid w:val="003951E5"/>
    <w:rsid w:val="003963A3"/>
    <w:rsid w:val="00396C9D"/>
    <w:rsid w:val="003A019E"/>
    <w:rsid w:val="003A06C6"/>
    <w:rsid w:val="003A10B5"/>
    <w:rsid w:val="003A2EAF"/>
    <w:rsid w:val="003A30C9"/>
    <w:rsid w:val="003A3CC8"/>
    <w:rsid w:val="003A44CD"/>
    <w:rsid w:val="003A556E"/>
    <w:rsid w:val="003A6593"/>
    <w:rsid w:val="003B23D3"/>
    <w:rsid w:val="003B2E10"/>
    <w:rsid w:val="003B4BC0"/>
    <w:rsid w:val="003C0A89"/>
    <w:rsid w:val="003C1274"/>
    <w:rsid w:val="003C2504"/>
    <w:rsid w:val="003C5723"/>
    <w:rsid w:val="003C77C5"/>
    <w:rsid w:val="003D23E0"/>
    <w:rsid w:val="003D6F4F"/>
    <w:rsid w:val="003DF160"/>
    <w:rsid w:val="003E0039"/>
    <w:rsid w:val="003E36B1"/>
    <w:rsid w:val="003E410F"/>
    <w:rsid w:val="003E4162"/>
    <w:rsid w:val="003F103E"/>
    <w:rsid w:val="003F13B6"/>
    <w:rsid w:val="003F1E47"/>
    <w:rsid w:val="003F2DC5"/>
    <w:rsid w:val="003F52A6"/>
    <w:rsid w:val="003F7350"/>
    <w:rsid w:val="003F7CBD"/>
    <w:rsid w:val="0040088B"/>
    <w:rsid w:val="00400966"/>
    <w:rsid w:val="0040210F"/>
    <w:rsid w:val="00407258"/>
    <w:rsid w:val="00407286"/>
    <w:rsid w:val="00410D31"/>
    <w:rsid w:val="004115B8"/>
    <w:rsid w:val="00411A89"/>
    <w:rsid w:val="0041219F"/>
    <w:rsid w:val="0041594A"/>
    <w:rsid w:val="00422FC0"/>
    <w:rsid w:val="004248AF"/>
    <w:rsid w:val="00426876"/>
    <w:rsid w:val="00427DB2"/>
    <w:rsid w:val="0043026B"/>
    <w:rsid w:val="00431B7D"/>
    <w:rsid w:val="00432924"/>
    <w:rsid w:val="004336D6"/>
    <w:rsid w:val="00435437"/>
    <w:rsid w:val="0043625F"/>
    <w:rsid w:val="00440312"/>
    <w:rsid w:val="00442743"/>
    <w:rsid w:val="00443B1A"/>
    <w:rsid w:val="004523D9"/>
    <w:rsid w:val="00452EDF"/>
    <w:rsid w:val="00455D1B"/>
    <w:rsid w:val="00460DF6"/>
    <w:rsid w:val="00461187"/>
    <w:rsid w:val="00461AB3"/>
    <w:rsid w:val="00462634"/>
    <w:rsid w:val="0046266F"/>
    <w:rsid w:val="00473395"/>
    <w:rsid w:val="00474BC2"/>
    <w:rsid w:val="00474F67"/>
    <w:rsid w:val="00477C25"/>
    <w:rsid w:val="00480E6D"/>
    <w:rsid w:val="00481CF8"/>
    <w:rsid w:val="00483147"/>
    <w:rsid w:val="00485B82"/>
    <w:rsid w:val="00485E63"/>
    <w:rsid w:val="0048706E"/>
    <w:rsid w:val="00487476"/>
    <w:rsid w:val="00487995"/>
    <w:rsid w:val="004906E8"/>
    <w:rsid w:val="00492C2D"/>
    <w:rsid w:val="00496B80"/>
    <w:rsid w:val="004A2866"/>
    <w:rsid w:val="004A3D87"/>
    <w:rsid w:val="004B09B5"/>
    <w:rsid w:val="004B18A9"/>
    <w:rsid w:val="004B23F9"/>
    <w:rsid w:val="004B2AE3"/>
    <w:rsid w:val="004B32F4"/>
    <w:rsid w:val="004C051C"/>
    <w:rsid w:val="004C5903"/>
    <w:rsid w:val="004C5FD3"/>
    <w:rsid w:val="004C66BB"/>
    <w:rsid w:val="004C7053"/>
    <w:rsid w:val="004D0B64"/>
    <w:rsid w:val="004D4F8C"/>
    <w:rsid w:val="004D54D7"/>
    <w:rsid w:val="004D6B86"/>
    <w:rsid w:val="004E22C6"/>
    <w:rsid w:val="004E2728"/>
    <w:rsid w:val="004E4DA3"/>
    <w:rsid w:val="004E5B71"/>
    <w:rsid w:val="004E648D"/>
    <w:rsid w:val="004E79EE"/>
    <w:rsid w:val="004F100A"/>
    <w:rsid w:val="004F57A6"/>
    <w:rsid w:val="004F68C9"/>
    <w:rsid w:val="0050243A"/>
    <w:rsid w:val="00504028"/>
    <w:rsid w:val="00504F88"/>
    <w:rsid w:val="00513834"/>
    <w:rsid w:val="00513A90"/>
    <w:rsid w:val="00514C68"/>
    <w:rsid w:val="00515219"/>
    <w:rsid w:val="00521BB8"/>
    <w:rsid w:val="00522C71"/>
    <w:rsid w:val="00531AD0"/>
    <w:rsid w:val="00532585"/>
    <w:rsid w:val="00534954"/>
    <w:rsid w:val="00535D58"/>
    <w:rsid w:val="0054445A"/>
    <w:rsid w:val="00544FFF"/>
    <w:rsid w:val="00545706"/>
    <w:rsid w:val="00547AB4"/>
    <w:rsid w:val="00547B85"/>
    <w:rsid w:val="00550066"/>
    <w:rsid w:val="0055242C"/>
    <w:rsid w:val="00563E38"/>
    <w:rsid w:val="005645D7"/>
    <w:rsid w:val="00565CB9"/>
    <w:rsid w:val="00567E58"/>
    <w:rsid w:val="00571F6B"/>
    <w:rsid w:val="00574B9C"/>
    <w:rsid w:val="0057503D"/>
    <w:rsid w:val="005757E4"/>
    <w:rsid w:val="0058213D"/>
    <w:rsid w:val="005840B0"/>
    <w:rsid w:val="00586CF1"/>
    <w:rsid w:val="00591136"/>
    <w:rsid w:val="00591D2C"/>
    <w:rsid w:val="00595412"/>
    <w:rsid w:val="00597D8D"/>
    <w:rsid w:val="005A0A40"/>
    <w:rsid w:val="005A21EE"/>
    <w:rsid w:val="005A3AB3"/>
    <w:rsid w:val="005A3CD7"/>
    <w:rsid w:val="005A4002"/>
    <w:rsid w:val="005A611A"/>
    <w:rsid w:val="005A75B2"/>
    <w:rsid w:val="005A7C1B"/>
    <w:rsid w:val="005B1DFA"/>
    <w:rsid w:val="005B23E5"/>
    <w:rsid w:val="005B2422"/>
    <w:rsid w:val="005B3F7F"/>
    <w:rsid w:val="005B667E"/>
    <w:rsid w:val="005B7F08"/>
    <w:rsid w:val="005C18ED"/>
    <w:rsid w:val="005C253A"/>
    <w:rsid w:val="005C3D6B"/>
    <w:rsid w:val="005C431A"/>
    <w:rsid w:val="005C732C"/>
    <w:rsid w:val="005D011D"/>
    <w:rsid w:val="005D3BFC"/>
    <w:rsid w:val="005D45E5"/>
    <w:rsid w:val="005E012D"/>
    <w:rsid w:val="005F14CE"/>
    <w:rsid w:val="005F47B8"/>
    <w:rsid w:val="005F51AD"/>
    <w:rsid w:val="005F5D9B"/>
    <w:rsid w:val="005F6D47"/>
    <w:rsid w:val="0060010A"/>
    <w:rsid w:val="00602357"/>
    <w:rsid w:val="00605A98"/>
    <w:rsid w:val="00605BFD"/>
    <w:rsid w:val="00616AB6"/>
    <w:rsid w:val="0061747E"/>
    <w:rsid w:val="00620980"/>
    <w:rsid w:val="00620D27"/>
    <w:rsid w:val="00624EC8"/>
    <w:rsid w:val="006278C5"/>
    <w:rsid w:val="00630618"/>
    <w:rsid w:val="006339C6"/>
    <w:rsid w:val="00633B0A"/>
    <w:rsid w:val="00641876"/>
    <w:rsid w:val="00643106"/>
    <w:rsid w:val="00645290"/>
    <w:rsid w:val="006477F7"/>
    <w:rsid w:val="00650962"/>
    <w:rsid w:val="00652BF4"/>
    <w:rsid w:val="006613E0"/>
    <w:rsid w:val="0066357A"/>
    <w:rsid w:val="00664251"/>
    <w:rsid w:val="0066506A"/>
    <w:rsid w:val="00666058"/>
    <w:rsid w:val="00666542"/>
    <w:rsid w:val="00666C7D"/>
    <w:rsid w:val="00671F36"/>
    <w:rsid w:val="006777D0"/>
    <w:rsid w:val="00683054"/>
    <w:rsid w:val="0068339D"/>
    <w:rsid w:val="00684B06"/>
    <w:rsid w:val="00686195"/>
    <w:rsid w:val="00687E94"/>
    <w:rsid w:val="006917D8"/>
    <w:rsid w:val="00691F23"/>
    <w:rsid w:val="006950CB"/>
    <w:rsid w:val="00696F57"/>
    <w:rsid w:val="006B015B"/>
    <w:rsid w:val="006B1177"/>
    <w:rsid w:val="006B2859"/>
    <w:rsid w:val="006B3149"/>
    <w:rsid w:val="006B5894"/>
    <w:rsid w:val="006C162F"/>
    <w:rsid w:val="006C2266"/>
    <w:rsid w:val="006C66A5"/>
    <w:rsid w:val="006C7041"/>
    <w:rsid w:val="006D0176"/>
    <w:rsid w:val="006D2139"/>
    <w:rsid w:val="006D43E8"/>
    <w:rsid w:val="006D587D"/>
    <w:rsid w:val="006D644A"/>
    <w:rsid w:val="006D7EE9"/>
    <w:rsid w:val="006E0665"/>
    <w:rsid w:val="006E1C20"/>
    <w:rsid w:val="006E3289"/>
    <w:rsid w:val="006E3735"/>
    <w:rsid w:val="006F0320"/>
    <w:rsid w:val="006F2CF4"/>
    <w:rsid w:val="006F72F9"/>
    <w:rsid w:val="00701A12"/>
    <w:rsid w:val="007026FC"/>
    <w:rsid w:val="00703E4C"/>
    <w:rsid w:val="007046AD"/>
    <w:rsid w:val="00705553"/>
    <w:rsid w:val="0070566C"/>
    <w:rsid w:val="00705DAE"/>
    <w:rsid w:val="00706F58"/>
    <w:rsid w:val="00707F86"/>
    <w:rsid w:val="007126EF"/>
    <w:rsid w:val="00713064"/>
    <w:rsid w:val="00715AA2"/>
    <w:rsid w:val="007200F9"/>
    <w:rsid w:val="00721C51"/>
    <w:rsid w:val="007240E1"/>
    <w:rsid w:val="007244DE"/>
    <w:rsid w:val="007258BD"/>
    <w:rsid w:val="007262D1"/>
    <w:rsid w:val="00726356"/>
    <w:rsid w:val="007333B4"/>
    <w:rsid w:val="007420AA"/>
    <w:rsid w:val="007435DB"/>
    <w:rsid w:val="007507F8"/>
    <w:rsid w:val="00750A76"/>
    <w:rsid w:val="00752289"/>
    <w:rsid w:val="0075421B"/>
    <w:rsid w:val="00757530"/>
    <w:rsid w:val="00760D66"/>
    <w:rsid w:val="00760D80"/>
    <w:rsid w:val="00762013"/>
    <w:rsid w:val="0076422D"/>
    <w:rsid w:val="00767D8A"/>
    <w:rsid w:val="00770D94"/>
    <w:rsid w:val="00774FD5"/>
    <w:rsid w:val="0077719D"/>
    <w:rsid w:val="0078073E"/>
    <w:rsid w:val="00782B82"/>
    <w:rsid w:val="007836E6"/>
    <w:rsid w:val="00783E75"/>
    <w:rsid w:val="0078414F"/>
    <w:rsid w:val="00784365"/>
    <w:rsid w:val="00787D5B"/>
    <w:rsid w:val="007902E0"/>
    <w:rsid w:val="00791136"/>
    <w:rsid w:val="007918EB"/>
    <w:rsid w:val="00793374"/>
    <w:rsid w:val="00793841"/>
    <w:rsid w:val="0079622A"/>
    <w:rsid w:val="00796545"/>
    <w:rsid w:val="007A159A"/>
    <w:rsid w:val="007A245B"/>
    <w:rsid w:val="007A2941"/>
    <w:rsid w:val="007A5273"/>
    <w:rsid w:val="007A64E8"/>
    <w:rsid w:val="007B7C8E"/>
    <w:rsid w:val="007C132F"/>
    <w:rsid w:val="007C357A"/>
    <w:rsid w:val="007D3493"/>
    <w:rsid w:val="007D527F"/>
    <w:rsid w:val="007D5E3D"/>
    <w:rsid w:val="007E09AB"/>
    <w:rsid w:val="007E2833"/>
    <w:rsid w:val="007E389B"/>
    <w:rsid w:val="007E6276"/>
    <w:rsid w:val="007E75D5"/>
    <w:rsid w:val="007F27E0"/>
    <w:rsid w:val="007F49A6"/>
    <w:rsid w:val="007F5E38"/>
    <w:rsid w:val="007F607C"/>
    <w:rsid w:val="0080161C"/>
    <w:rsid w:val="00806D34"/>
    <w:rsid w:val="00810815"/>
    <w:rsid w:val="008120B8"/>
    <w:rsid w:val="008135A3"/>
    <w:rsid w:val="0081372F"/>
    <w:rsid w:val="0081390C"/>
    <w:rsid w:val="00814CDE"/>
    <w:rsid w:val="0081553E"/>
    <w:rsid w:val="00816831"/>
    <w:rsid w:val="00817C06"/>
    <w:rsid w:val="00830104"/>
    <w:rsid w:val="0083312A"/>
    <w:rsid w:val="00833D48"/>
    <w:rsid w:val="0083475A"/>
    <w:rsid w:val="00837D67"/>
    <w:rsid w:val="008421B0"/>
    <w:rsid w:val="00842F26"/>
    <w:rsid w:val="00843187"/>
    <w:rsid w:val="008464C3"/>
    <w:rsid w:val="00862012"/>
    <w:rsid w:val="00863876"/>
    <w:rsid w:val="00866AB4"/>
    <w:rsid w:val="00867F5E"/>
    <w:rsid w:val="008747E8"/>
    <w:rsid w:val="00874A19"/>
    <w:rsid w:val="0087752A"/>
    <w:rsid w:val="008823E2"/>
    <w:rsid w:val="00884B1C"/>
    <w:rsid w:val="008869FF"/>
    <w:rsid w:val="008901CD"/>
    <w:rsid w:val="008906E8"/>
    <w:rsid w:val="00893D42"/>
    <w:rsid w:val="00894066"/>
    <w:rsid w:val="00894239"/>
    <w:rsid w:val="008975B8"/>
    <w:rsid w:val="008A1C56"/>
    <w:rsid w:val="008A2A83"/>
    <w:rsid w:val="008A31EA"/>
    <w:rsid w:val="008A4BF7"/>
    <w:rsid w:val="008A72B1"/>
    <w:rsid w:val="008B04FE"/>
    <w:rsid w:val="008B07E5"/>
    <w:rsid w:val="008B3189"/>
    <w:rsid w:val="008B3D5F"/>
    <w:rsid w:val="008B52A5"/>
    <w:rsid w:val="008B54CD"/>
    <w:rsid w:val="008B76B3"/>
    <w:rsid w:val="008C081E"/>
    <w:rsid w:val="008C115B"/>
    <w:rsid w:val="008C6101"/>
    <w:rsid w:val="008D3D0F"/>
    <w:rsid w:val="008D42E4"/>
    <w:rsid w:val="008D5984"/>
    <w:rsid w:val="008E1FF6"/>
    <w:rsid w:val="008E5507"/>
    <w:rsid w:val="008E78BB"/>
    <w:rsid w:val="008F2F9C"/>
    <w:rsid w:val="008F3374"/>
    <w:rsid w:val="008F63C2"/>
    <w:rsid w:val="009003B6"/>
    <w:rsid w:val="00900D28"/>
    <w:rsid w:val="0090552E"/>
    <w:rsid w:val="009055F6"/>
    <w:rsid w:val="00906A8C"/>
    <w:rsid w:val="00906F34"/>
    <w:rsid w:val="00910F0E"/>
    <w:rsid w:val="00913BCD"/>
    <w:rsid w:val="0091522B"/>
    <w:rsid w:val="0092038D"/>
    <w:rsid w:val="0092233B"/>
    <w:rsid w:val="00925F7F"/>
    <w:rsid w:val="009279E0"/>
    <w:rsid w:val="00930F24"/>
    <w:rsid w:val="0093215A"/>
    <w:rsid w:val="00934BEE"/>
    <w:rsid w:val="00934D85"/>
    <w:rsid w:val="00936D88"/>
    <w:rsid w:val="00937039"/>
    <w:rsid w:val="00937D8C"/>
    <w:rsid w:val="00942CCD"/>
    <w:rsid w:val="00944146"/>
    <w:rsid w:val="00944E6A"/>
    <w:rsid w:val="00946683"/>
    <w:rsid w:val="00946ABA"/>
    <w:rsid w:val="00947A6F"/>
    <w:rsid w:val="009509CF"/>
    <w:rsid w:val="00954CFC"/>
    <w:rsid w:val="00956140"/>
    <w:rsid w:val="00960043"/>
    <w:rsid w:val="00961AE5"/>
    <w:rsid w:val="00962254"/>
    <w:rsid w:val="0096280F"/>
    <w:rsid w:val="00970851"/>
    <w:rsid w:val="00971AB4"/>
    <w:rsid w:val="009721C4"/>
    <w:rsid w:val="00975D6B"/>
    <w:rsid w:val="0098202E"/>
    <w:rsid w:val="0098464A"/>
    <w:rsid w:val="009878B9"/>
    <w:rsid w:val="0099115D"/>
    <w:rsid w:val="00996D89"/>
    <w:rsid w:val="009A2C38"/>
    <w:rsid w:val="009B163B"/>
    <w:rsid w:val="009B6726"/>
    <w:rsid w:val="009C6FD5"/>
    <w:rsid w:val="009D55D0"/>
    <w:rsid w:val="009D57E3"/>
    <w:rsid w:val="009D5E2F"/>
    <w:rsid w:val="009D6706"/>
    <w:rsid w:val="009D72D1"/>
    <w:rsid w:val="009E05DB"/>
    <w:rsid w:val="009E5CED"/>
    <w:rsid w:val="009E76B5"/>
    <w:rsid w:val="009F0414"/>
    <w:rsid w:val="009F1073"/>
    <w:rsid w:val="009F1B02"/>
    <w:rsid w:val="009F1FB2"/>
    <w:rsid w:val="009F2F74"/>
    <w:rsid w:val="009F6108"/>
    <w:rsid w:val="00A018F3"/>
    <w:rsid w:val="00A03C7E"/>
    <w:rsid w:val="00A03D12"/>
    <w:rsid w:val="00A0402C"/>
    <w:rsid w:val="00A0494D"/>
    <w:rsid w:val="00A10A24"/>
    <w:rsid w:val="00A10E12"/>
    <w:rsid w:val="00A13102"/>
    <w:rsid w:val="00A14233"/>
    <w:rsid w:val="00A143A8"/>
    <w:rsid w:val="00A16B71"/>
    <w:rsid w:val="00A17FEF"/>
    <w:rsid w:val="00A2030A"/>
    <w:rsid w:val="00A23AAB"/>
    <w:rsid w:val="00A248B8"/>
    <w:rsid w:val="00A320A1"/>
    <w:rsid w:val="00A350FD"/>
    <w:rsid w:val="00A362BD"/>
    <w:rsid w:val="00A378FA"/>
    <w:rsid w:val="00A4190B"/>
    <w:rsid w:val="00A4261C"/>
    <w:rsid w:val="00A43715"/>
    <w:rsid w:val="00A4616D"/>
    <w:rsid w:val="00A464C0"/>
    <w:rsid w:val="00A474F4"/>
    <w:rsid w:val="00A4757D"/>
    <w:rsid w:val="00A475D3"/>
    <w:rsid w:val="00A47BE8"/>
    <w:rsid w:val="00A53635"/>
    <w:rsid w:val="00A538EB"/>
    <w:rsid w:val="00A54E32"/>
    <w:rsid w:val="00A56B6F"/>
    <w:rsid w:val="00A66A62"/>
    <w:rsid w:val="00A674CE"/>
    <w:rsid w:val="00A7018F"/>
    <w:rsid w:val="00A7029C"/>
    <w:rsid w:val="00A734B4"/>
    <w:rsid w:val="00A75CD6"/>
    <w:rsid w:val="00A777C8"/>
    <w:rsid w:val="00A77CB1"/>
    <w:rsid w:val="00A77F6B"/>
    <w:rsid w:val="00A81BB2"/>
    <w:rsid w:val="00A83962"/>
    <w:rsid w:val="00A86467"/>
    <w:rsid w:val="00A86A4E"/>
    <w:rsid w:val="00A926EE"/>
    <w:rsid w:val="00A95594"/>
    <w:rsid w:val="00A972DF"/>
    <w:rsid w:val="00AA2AEF"/>
    <w:rsid w:val="00AA5C05"/>
    <w:rsid w:val="00AB087E"/>
    <w:rsid w:val="00AB1211"/>
    <w:rsid w:val="00AB1293"/>
    <w:rsid w:val="00AB3CCB"/>
    <w:rsid w:val="00AB559B"/>
    <w:rsid w:val="00AB7007"/>
    <w:rsid w:val="00AB7605"/>
    <w:rsid w:val="00AB77FB"/>
    <w:rsid w:val="00AC00BC"/>
    <w:rsid w:val="00AC1ECB"/>
    <w:rsid w:val="00AD0F18"/>
    <w:rsid w:val="00AD1156"/>
    <w:rsid w:val="00AD4091"/>
    <w:rsid w:val="00AD570E"/>
    <w:rsid w:val="00AD5FF3"/>
    <w:rsid w:val="00AD745A"/>
    <w:rsid w:val="00AE1E19"/>
    <w:rsid w:val="00AE38FF"/>
    <w:rsid w:val="00AE4998"/>
    <w:rsid w:val="00AE5625"/>
    <w:rsid w:val="00AE5AA3"/>
    <w:rsid w:val="00AF2054"/>
    <w:rsid w:val="00AF3C06"/>
    <w:rsid w:val="00AF43EA"/>
    <w:rsid w:val="00AF6535"/>
    <w:rsid w:val="00AF672A"/>
    <w:rsid w:val="00AF7CB1"/>
    <w:rsid w:val="00B033F7"/>
    <w:rsid w:val="00B07DAB"/>
    <w:rsid w:val="00B10C3A"/>
    <w:rsid w:val="00B23531"/>
    <w:rsid w:val="00B2699D"/>
    <w:rsid w:val="00B27DE8"/>
    <w:rsid w:val="00B342F2"/>
    <w:rsid w:val="00B405C2"/>
    <w:rsid w:val="00B4204D"/>
    <w:rsid w:val="00B44A04"/>
    <w:rsid w:val="00B46036"/>
    <w:rsid w:val="00B46BF9"/>
    <w:rsid w:val="00B50388"/>
    <w:rsid w:val="00B51EAE"/>
    <w:rsid w:val="00B5550D"/>
    <w:rsid w:val="00B56F6A"/>
    <w:rsid w:val="00B601AB"/>
    <w:rsid w:val="00B603E5"/>
    <w:rsid w:val="00B61875"/>
    <w:rsid w:val="00B62496"/>
    <w:rsid w:val="00B66BC9"/>
    <w:rsid w:val="00B709F1"/>
    <w:rsid w:val="00B80DF4"/>
    <w:rsid w:val="00B8451A"/>
    <w:rsid w:val="00B85B91"/>
    <w:rsid w:val="00B86723"/>
    <w:rsid w:val="00B9074E"/>
    <w:rsid w:val="00B922B5"/>
    <w:rsid w:val="00B922BC"/>
    <w:rsid w:val="00B956F4"/>
    <w:rsid w:val="00B96BF4"/>
    <w:rsid w:val="00BA52B5"/>
    <w:rsid w:val="00BA5711"/>
    <w:rsid w:val="00BA5728"/>
    <w:rsid w:val="00BB08C7"/>
    <w:rsid w:val="00BB1669"/>
    <w:rsid w:val="00BB19D3"/>
    <w:rsid w:val="00BB4C01"/>
    <w:rsid w:val="00BC02FF"/>
    <w:rsid w:val="00BC192B"/>
    <w:rsid w:val="00BC2723"/>
    <w:rsid w:val="00BC2BEB"/>
    <w:rsid w:val="00BC66A1"/>
    <w:rsid w:val="00BC757D"/>
    <w:rsid w:val="00BE0B69"/>
    <w:rsid w:val="00BE1C61"/>
    <w:rsid w:val="00BE2129"/>
    <w:rsid w:val="00BE26B7"/>
    <w:rsid w:val="00BE4E28"/>
    <w:rsid w:val="00BE568E"/>
    <w:rsid w:val="00BE5F68"/>
    <w:rsid w:val="00BE78E1"/>
    <w:rsid w:val="00BF268F"/>
    <w:rsid w:val="00C06C7B"/>
    <w:rsid w:val="00C22548"/>
    <w:rsid w:val="00C25AE8"/>
    <w:rsid w:val="00C305BD"/>
    <w:rsid w:val="00C30E3B"/>
    <w:rsid w:val="00C3438C"/>
    <w:rsid w:val="00C40822"/>
    <w:rsid w:val="00C437B9"/>
    <w:rsid w:val="00C43F70"/>
    <w:rsid w:val="00C444C4"/>
    <w:rsid w:val="00C46E5F"/>
    <w:rsid w:val="00C47E96"/>
    <w:rsid w:val="00C5115E"/>
    <w:rsid w:val="00C51F71"/>
    <w:rsid w:val="00C543BA"/>
    <w:rsid w:val="00C5686B"/>
    <w:rsid w:val="00C57160"/>
    <w:rsid w:val="00C6035E"/>
    <w:rsid w:val="00C61FF1"/>
    <w:rsid w:val="00C6340B"/>
    <w:rsid w:val="00C67188"/>
    <w:rsid w:val="00C6784E"/>
    <w:rsid w:val="00C701D3"/>
    <w:rsid w:val="00C71988"/>
    <w:rsid w:val="00C71B21"/>
    <w:rsid w:val="00C736CF"/>
    <w:rsid w:val="00C74024"/>
    <w:rsid w:val="00C76FF7"/>
    <w:rsid w:val="00C80D05"/>
    <w:rsid w:val="00C83B15"/>
    <w:rsid w:val="00C83CB1"/>
    <w:rsid w:val="00C925C8"/>
    <w:rsid w:val="00CA3A60"/>
    <w:rsid w:val="00CA5AF1"/>
    <w:rsid w:val="00CB03E1"/>
    <w:rsid w:val="00CB0764"/>
    <w:rsid w:val="00CB0804"/>
    <w:rsid w:val="00CB18B7"/>
    <w:rsid w:val="00CB218E"/>
    <w:rsid w:val="00CB3EE0"/>
    <w:rsid w:val="00CB61BD"/>
    <w:rsid w:val="00CB6886"/>
    <w:rsid w:val="00CB7F84"/>
    <w:rsid w:val="00CC5CE0"/>
    <w:rsid w:val="00CC7B6B"/>
    <w:rsid w:val="00CD3698"/>
    <w:rsid w:val="00CE04B1"/>
    <w:rsid w:val="00CE080F"/>
    <w:rsid w:val="00CE22FA"/>
    <w:rsid w:val="00CE340B"/>
    <w:rsid w:val="00CE4F9E"/>
    <w:rsid w:val="00CE5EC0"/>
    <w:rsid w:val="00CF0428"/>
    <w:rsid w:val="00CF165A"/>
    <w:rsid w:val="00CF1B55"/>
    <w:rsid w:val="00CF34CC"/>
    <w:rsid w:val="00CF5AA5"/>
    <w:rsid w:val="00D026B7"/>
    <w:rsid w:val="00D03630"/>
    <w:rsid w:val="00D038EF"/>
    <w:rsid w:val="00D053FF"/>
    <w:rsid w:val="00D05FA5"/>
    <w:rsid w:val="00D13AE1"/>
    <w:rsid w:val="00D20AE4"/>
    <w:rsid w:val="00D2253C"/>
    <w:rsid w:val="00D233A2"/>
    <w:rsid w:val="00D26A6A"/>
    <w:rsid w:val="00D26A84"/>
    <w:rsid w:val="00D27ED2"/>
    <w:rsid w:val="00D3081E"/>
    <w:rsid w:val="00D331A4"/>
    <w:rsid w:val="00D33FC7"/>
    <w:rsid w:val="00D3428B"/>
    <w:rsid w:val="00D3563F"/>
    <w:rsid w:val="00D402EA"/>
    <w:rsid w:val="00D41748"/>
    <w:rsid w:val="00D41B5D"/>
    <w:rsid w:val="00D510A6"/>
    <w:rsid w:val="00D5543E"/>
    <w:rsid w:val="00D56E3C"/>
    <w:rsid w:val="00D62768"/>
    <w:rsid w:val="00D6395B"/>
    <w:rsid w:val="00D65890"/>
    <w:rsid w:val="00D66A1E"/>
    <w:rsid w:val="00D67E7E"/>
    <w:rsid w:val="00D7098A"/>
    <w:rsid w:val="00D713CF"/>
    <w:rsid w:val="00D757B6"/>
    <w:rsid w:val="00D803CB"/>
    <w:rsid w:val="00D805D5"/>
    <w:rsid w:val="00DA0B07"/>
    <w:rsid w:val="00DA1763"/>
    <w:rsid w:val="00DA1EAD"/>
    <w:rsid w:val="00DA22E5"/>
    <w:rsid w:val="00DA33D3"/>
    <w:rsid w:val="00DA5254"/>
    <w:rsid w:val="00DA58ED"/>
    <w:rsid w:val="00DB01DF"/>
    <w:rsid w:val="00DB2E59"/>
    <w:rsid w:val="00DB2F4D"/>
    <w:rsid w:val="00DB358F"/>
    <w:rsid w:val="00DB5C4A"/>
    <w:rsid w:val="00DB7999"/>
    <w:rsid w:val="00DC2403"/>
    <w:rsid w:val="00DC3160"/>
    <w:rsid w:val="00DC439A"/>
    <w:rsid w:val="00DC44F1"/>
    <w:rsid w:val="00DC5795"/>
    <w:rsid w:val="00DD066C"/>
    <w:rsid w:val="00DD3F47"/>
    <w:rsid w:val="00DD7D29"/>
    <w:rsid w:val="00DE27FB"/>
    <w:rsid w:val="00DE3EB6"/>
    <w:rsid w:val="00DE3F30"/>
    <w:rsid w:val="00DF0537"/>
    <w:rsid w:val="00DF13AC"/>
    <w:rsid w:val="00DF2E02"/>
    <w:rsid w:val="00DF4147"/>
    <w:rsid w:val="00DF474A"/>
    <w:rsid w:val="00DF5976"/>
    <w:rsid w:val="00DF5E25"/>
    <w:rsid w:val="00DF6D26"/>
    <w:rsid w:val="00DF6D34"/>
    <w:rsid w:val="00E00226"/>
    <w:rsid w:val="00E0058E"/>
    <w:rsid w:val="00E03557"/>
    <w:rsid w:val="00E045AA"/>
    <w:rsid w:val="00E06D47"/>
    <w:rsid w:val="00E07132"/>
    <w:rsid w:val="00E107F4"/>
    <w:rsid w:val="00E11540"/>
    <w:rsid w:val="00E17345"/>
    <w:rsid w:val="00E17365"/>
    <w:rsid w:val="00E17DF5"/>
    <w:rsid w:val="00E22A48"/>
    <w:rsid w:val="00E23902"/>
    <w:rsid w:val="00E239C5"/>
    <w:rsid w:val="00E300DA"/>
    <w:rsid w:val="00E3572A"/>
    <w:rsid w:val="00E37A7D"/>
    <w:rsid w:val="00E404C8"/>
    <w:rsid w:val="00E422CA"/>
    <w:rsid w:val="00E424A2"/>
    <w:rsid w:val="00E424D6"/>
    <w:rsid w:val="00E42AAC"/>
    <w:rsid w:val="00E45FE5"/>
    <w:rsid w:val="00E544B0"/>
    <w:rsid w:val="00E56B3A"/>
    <w:rsid w:val="00E608C8"/>
    <w:rsid w:val="00E60E73"/>
    <w:rsid w:val="00E619A0"/>
    <w:rsid w:val="00E6432A"/>
    <w:rsid w:val="00E65DCF"/>
    <w:rsid w:val="00E6722F"/>
    <w:rsid w:val="00E7305D"/>
    <w:rsid w:val="00E73C2D"/>
    <w:rsid w:val="00E73CE4"/>
    <w:rsid w:val="00E74664"/>
    <w:rsid w:val="00E756A7"/>
    <w:rsid w:val="00E82ACD"/>
    <w:rsid w:val="00E8364F"/>
    <w:rsid w:val="00E84553"/>
    <w:rsid w:val="00E84E88"/>
    <w:rsid w:val="00E87472"/>
    <w:rsid w:val="00E90897"/>
    <w:rsid w:val="00E91312"/>
    <w:rsid w:val="00E92BC7"/>
    <w:rsid w:val="00E932DC"/>
    <w:rsid w:val="00E946AD"/>
    <w:rsid w:val="00EA156D"/>
    <w:rsid w:val="00EA780C"/>
    <w:rsid w:val="00EB3FCC"/>
    <w:rsid w:val="00EB5EDE"/>
    <w:rsid w:val="00EB69D3"/>
    <w:rsid w:val="00EB712A"/>
    <w:rsid w:val="00EC01EB"/>
    <w:rsid w:val="00ED2494"/>
    <w:rsid w:val="00ED3A8B"/>
    <w:rsid w:val="00ED48FC"/>
    <w:rsid w:val="00EE1A9D"/>
    <w:rsid w:val="00EE1C45"/>
    <w:rsid w:val="00EE3937"/>
    <w:rsid w:val="00EE3D95"/>
    <w:rsid w:val="00EE5DA0"/>
    <w:rsid w:val="00EE6A72"/>
    <w:rsid w:val="00EE754C"/>
    <w:rsid w:val="00EF13E6"/>
    <w:rsid w:val="00EF19E1"/>
    <w:rsid w:val="00EF3ABF"/>
    <w:rsid w:val="00EF7A68"/>
    <w:rsid w:val="00F00EFA"/>
    <w:rsid w:val="00F028FC"/>
    <w:rsid w:val="00F04452"/>
    <w:rsid w:val="00F05466"/>
    <w:rsid w:val="00F06A00"/>
    <w:rsid w:val="00F12E53"/>
    <w:rsid w:val="00F12EEE"/>
    <w:rsid w:val="00F13108"/>
    <w:rsid w:val="00F1615E"/>
    <w:rsid w:val="00F17C36"/>
    <w:rsid w:val="00F2158C"/>
    <w:rsid w:val="00F25C3D"/>
    <w:rsid w:val="00F26A95"/>
    <w:rsid w:val="00F2764F"/>
    <w:rsid w:val="00F30D83"/>
    <w:rsid w:val="00F31D66"/>
    <w:rsid w:val="00F35CAA"/>
    <w:rsid w:val="00F363EC"/>
    <w:rsid w:val="00F37782"/>
    <w:rsid w:val="00F413AC"/>
    <w:rsid w:val="00F433D9"/>
    <w:rsid w:val="00F46205"/>
    <w:rsid w:val="00F46586"/>
    <w:rsid w:val="00F47CCD"/>
    <w:rsid w:val="00F5094B"/>
    <w:rsid w:val="00F5387C"/>
    <w:rsid w:val="00F555E3"/>
    <w:rsid w:val="00F57492"/>
    <w:rsid w:val="00F57ECE"/>
    <w:rsid w:val="00F649C7"/>
    <w:rsid w:val="00F65E41"/>
    <w:rsid w:val="00F674E5"/>
    <w:rsid w:val="00F72816"/>
    <w:rsid w:val="00F766D9"/>
    <w:rsid w:val="00F77296"/>
    <w:rsid w:val="00F82E37"/>
    <w:rsid w:val="00F8437C"/>
    <w:rsid w:val="00F84D8E"/>
    <w:rsid w:val="00F86369"/>
    <w:rsid w:val="00F91D0B"/>
    <w:rsid w:val="00F940CE"/>
    <w:rsid w:val="00FA3234"/>
    <w:rsid w:val="00FA3621"/>
    <w:rsid w:val="00FB1E08"/>
    <w:rsid w:val="00FB6631"/>
    <w:rsid w:val="00FB7045"/>
    <w:rsid w:val="00FC0B46"/>
    <w:rsid w:val="00FC3512"/>
    <w:rsid w:val="00FC5FCB"/>
    <w:rsid w:val="00FD0D40"/>
    <w:rsid w:val="00FD3655"/>
    <w:rsid w:val="00FD7BE4"/>
    <w:rsid w:val="00FE330C"/>
    <w:rsid w:val="00FE725C"/>
    <w:rsid w:val="00FE76F1"/>
    <w:rsid w:val="00FF020E"/>
    <w:rsid w:val="00FF4FBD"/>
    <w:rsid w:val="00FF6BE7"/>
    <w:rsid w:val="00FF711B"/>
    <w:rsid w:val="04BF88E7"/>
    <w:rsid w:val="056DA4CD"/>
    <w:rsid w:val="066B7E4A"/>
    <w:rsid w:val="07288B11"/>
    <w:rsid w:val="07BFF29D"/>
    <w:rsid w:val="11496C02"/>
    <w:rsid w:val="117F4622"/>
    <w:rsid w:val="121FDE4F"/>
    <w:rsid w:val="1245B417"/>
    <w:rsid w:val="146D2B33"/>
    <w:rsid w:val="14892207"/>
    <w:rsid w:val="14DFA513"/>
    <w:rsid w:val="167BA8AF"/>
    <w:rsid w:val="181342B1"/>
    <w:rsid w:val="1A93F088"/>
    <w:rsid w:val="1AA091CB"/>
    <w:rsid w:val="20871BB8"/>
    <w:rsid w:val="2179313C"/>
    <w:rsid w:val="233E159A"/>
    <w:rsid w:val="237164B4"/>
    <w:rsid w:val="2486F7EA"/>
    <w:rsid w:val="24B8973E"/>
    <w:rsid w:val="25121945"/>
    <w:rsid w:val="26B7AEE0"/>
    <w:rsid w:val="27E7F3DB"/>
    <w:rsid w:val="2AD7D084"/>
    <w:rsid w:val="2AF3437F"/>
    <w:rsid w:val="2B6BE661"/>
    <w:rsid w:val="2BE3610F"/>
    <w:rsid w:val="2FFAD095"/>
    <w:rsid w:val="30C27E67"/>
    <w:rsid w:val="31B56E58"/>
    <w:rsid w:val="326189E6"/>
    <w:rsid w:val="34EB3A90"/>
    <w:rsid w:val="36383973"/>
    <w:rsid w:val="376E0972"/>
    <w:rsid w:val="378437DE"/>
    <w:rsid w:val="384327F6"/>
    <w:rsid w:val="39B67ACB"/>
    <w:rsid w:val="3B8E4708"/>
    <w:rsid w:val="3C7D4F29"/>
    <w:rsid w:val="3C935698"/>
    <w:rsid w:val="3E74B33B"/>
    <w:rsid w:val="3FE303C2"/>
    <w:rsid w:val="41134AD2"/>
    <w:rsid w:val="4139397D"/>
    <w:rsid w:val="42D38361"/>
    <w:rsid w:val="460FDC78"/>
    <w:rsid w:val="47EFB52A"/>
    <w:rsid w:val="490B5FCA"/>
    <w:rsid w:val="4B853966"/>
    <w:rsid w:val="4D000E1A"/>
    <w:rsid w:val="4EB2361B"/>
    <w:rsid w:val="4FBACD4F"/>
    <w:rsid w:val="5122FC58"/>
    <w:rsid w:val="545E2139"/>
    <w:rsid w:val="5533F685"/>
    <w:rsid w:val="56B48195"/>
    <w:rsid w:val="5DC5B601"/>
    <w:rsid w:val="5DE6ACFD"/>
    <w:rsid w:val="626D1A19"/>
    <w:rsid w:val="62ACA844"/>
    <w:rsid w:val="6341CCFD"/>
    <w:rsid w:val="634809CE"/>
    <w:rsid w:val="64A6F660"/>
    <w:rsid w:val="6593C4E4"/>
    <w:rsid w:val="65A4890A"/>
    <w:rsid w:val="65DC5BE2"/>
    <w:rsid w:val="66D6A74B"/>
    <w:rsid w:val="67C75B86"/>
    <w:rsid w:val="67FC0D68"/>
    <w:rsid w:val="6C0A9D98"/>
    <w:rsid w:val="6CFC8215"/>
    <w:rsid w:val="6F268081"/>
    <w:rsid w:val="70BC4D62"/>
    <w:rsid w:val="7154EF74"/>
    <w:rsid w:val="7261A8B4"/>
    <w:rsid w:val="7577075F"/>
    <w:rsid w:val="759106C6"/>
    <w:rsid w:val="769A3310"/>
    <w:rsid w:val="7891324D"/>
    <w:rsid w:val="7984DC77"/>
    <w:rsid w:val="7B68509C"/>
    <w:rsid w:val="7DA381AF"/>
    <w:rsid w:val="7F4C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03C927A0"/>
  <w15:chartTrackingRefBased/>
  <w15:docId w15:val="{E4DEDA91-17CE-4E7D-9EF3-0748B5B85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s-E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8AF"/>
    <w:pPr>
      <w:widowControl w:val="0"/>
      <w:spacing w:line="240" w:lineRule="auto"/>
    </w:pPr>
  </w:style>
  <w:style w:type="paragraph" w:styleId="Ttulo1">
    <w:name w:val="heading 1"/>
    <w:basedOn w:val="Normal"/>
    <w:next w:val="Normal"/>
    <w:link w:val="Ttulo1Car"/>
    <w:uiPriority w:val="5"/>
    <w:qFormat/>
    <w:rsid w:val="0058213D"/>
    <w:pPr>
      <w:keepNext/>
      <w:keepLines/>
      <w:numPr>
        <w:numId w:val="11"/>
      </w:numPr>
      <w:spacing w:before="100" w:beforeAutospacing="1" w:after="100" w:afterAutospacing="1"/>
      <w:ind w:left="431" w:hanging="431"/>
      <w:jc w:val="center"/>
      <w:outlineLvl w:val="0"/>
    </w:pPr>
    <w:rPr>
      <w:rFonts w:asciiTheme="majorHAnsi" w:eastAsiaTheme="majorEastAsia" w:hAnsiTheme="majorHAnsi" w:cstheme="majorBidi"/>
      <w:b/>
      <w:bCs/>
      <w:color w:val="002060"/>
      <w:sz w:val="25"/>
    </w:rPr>
  </w:style>
  <w:style w:type="paragraph" w:styleId="Ttulo2">
    <w:name w:val="heading 2"/>
    <w:basedOn w:val="Normal"/>
    <w:next w:val="Normal"/>
    <w:link w:val="Ttulo2Car"/>
    <w:uiPriority w:val="5"/>
    <w:qFormat/>
    <w:rsid w:val="004248AF"/>
    <w:pPr>
      <w:keepNext/>
      <w:keepLines/>
      <w:numPr>
        <w:ilvl w:val="1"/>
        <w:numId w:val="11"/>
      </w:numPr>
      <w:spacing w:before="100" w:beforeAutospacing="1" w:after="100" w:afterAutospacing="1"/>
      <w:ind w:left="578" w:hanging="578"/>
      <w:outlineLvl w:val="1"/>
    </w:pPr>
    <w:rPr>
      <w:rFonts w:asciiTheme="majorHAnsi" w:eastAsiaTheme="majorEastAsia" w:hAnsiTheme="majorHAnsi" w:cstheme="majorBidi"/>
      <w:b/>
      <w:bCs/>
      <w:color w:val="000818"/>
    </w:rPr>
  </w:style>
  <w:style w:type="paragraph" w:styleId="Ttulo3">
    <w:name w:val="heading 3"/>
    <w:basedOn w:val="Normal"/>
    <w:next w:val="Normal"/>
    <w:link w:val="Ttulo3Car"/>
    <w:uiPriority w:val="5"/>
    <w:qFormat/>
    <w:rsid w:val="004248AF"/>
    <w:pPr>
      <w:keepNext/>
      <w:keepLines/>
      <w:numPr>
        <w:ilvl w:val="2"/>
        <w:numId w:val="11"/>
      </w:numPr>
      <w:spacing w:before="100" w:beforeAutospacing="1" w:after="100" w:afterAutospacing="1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5"/>
    <w:qFormat/>
    <w:rsid w:val="00305AA0"/>
    <w:pPr>
      <w:keepNext/>
      <w:keepLines/>
      <w:numPr>
        <w:ilvl w:val="3"/>
        <w:numId w:val="11"/>
      </w:numPr>
      <w:spacing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5"/>
    <w:qFormat/>
    <w:pPr>
      <w:keepNext/>
      <w:keepLines/>
      <w:numPr>
        <w:ilvl w:val="4"/>
        <w:numId w:val="11"/>
      </w:numPr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5"/>
    <w:semiHidden/>
    <w:qFormat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5"/>
    <w:semiHidden/>
    <w:qFormat/>
    <w:rsid w:val="00DA0B07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8">
    <w:name w:val="heading 8"/>
    <w:basedOn w:val="Normal"/>
    <w:next w:val="Normal"/>
    <w:link w:val="Ttulo8Car"/>
    <w:uiPriority w:val="5"/>
    <w:semiHidden/>
    <w:qFormat/>
    <w:rsid w:val="00DA0B07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5"/>
    <w:semiHidden/>
    <w:qFormat/>
    <w:rsid w:val="00DA0B07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next w:val="Normal"/>
    <w:uiPriority w:val="2"/>
    <w:qFormat/>
    <w:rsid w:val="004248AF"/>
    <w:pPr>
      <w:pageBreakBefore/>
      <w:spacing w:line="360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smallCaps/>
    </w:rPr>
  </w:style>
  <w:style w:type="paragraph" w:styleId="Encabezado">
    <w:name w:val="header"/>
    <w:basedOn w:val="Normal"/>
    <w:link w:val="EncabezadoCar"/>
    <w:uiPriority w:val="99"/>
    <w:qFormat/>
    <w:pPr>
      <w:ind w:firstLine="0"/>
    </w:pPr>
  </w:style>
  <w:style w:type="character" w:customStyle="1" w:styleId="EncabezadoCar">
    <w:name w:val="Encabezado Car"/>
    <w:basedOn w:val="Fuentedeprrafopredeter"/>
    <w:link w:val="Encabezado"/>
    <w:uiPriority w:val="99"/>
    <w:rsid w:val="00DB2E59"/>
  </w:style>
  <w:style w:type="character" w:styleId="Textodelmarcadordeposicin">
    <w:name w:val="Placeholder Text"/>
    <w:basedOn w:val="Fuentedeprrafopredeter"/>
    <w:uiPriority w:val="99"/>
    <w:semiHidden/>
    <w:rsid w:val="00EB69D3"/>
    <w:rPr>
      <w:color w:val="000000" w:themeColor="text1"/>
    </w:rPr>
  </w:style>
  <w:style w:type="paragraph" w:styleId="Sinespaciado">
    <w:name w:val="No Spacing"/>
    <w:aliases w:val="Sin sangría"/>
    <w:link w:val="SinespaciadoCar"/>
    <w:uiPriority w:val="1"/>
    <w:qFormat/>
    <w:rsid w:val="00A0494D"/>
    <w:pPr>
      <w:spacing w:line="240" w:lineRule="auto"/>
      <w:ind w:firstLine="0"/>
    </w:pPr>
  </w:style>
  <w:style w:type="character" w:customStyle="1" w:styleId="Ttulo1Car">
    <w:name w:val="Título 1 Car"/>
    <w:basedOn w:val="Fuentedeprrafopredeter"/>
    <w:link w:val="Ttulo1"/>
    <w:uiPriority w:val="5"/>
    <w:rsid w:val="0058213D"/>
    <w:rPr>
      <w:rFonts w:asciiTheme="majorHAnsi" w:eastAsiaTheme="majorEastAsia" w:hAnsiTheme="majorHAnsi" w:cstheme="majorBidi"/>
      <w:b/>
      <w:bCs/>
      <w:color w:val="002060"/>
      <w:sz w:val="25"/>
    </w:rPr>
  </w:style>
  <w:style w:type="character" w:customStyle="1" w:styleId="Ttulo2Car">
    <w:name w:val="Título 2 Car"/>
    <w:basedOn w:val="Fuentedeprrafopredeter"/>
    <w:link w:val="Ttulo2"/>
    <w:uiPriority w:val="5"/>
    <w:rsid w:val="004248AF"/>
    <w:rPr>
      <w:rFonts w:asciiTheme="majorHAnsi" w:eastAsiaTheme="majorEastAsia" w:hAnsiTheme="majorHAnsi" w:cstheme="majorBidi"/>
      <w:b/>
      <w:bCs/>
      <w:color w:val="000818"/>
    </w:rPr>
  </w:style>
  <w:style w:type="paragraph" w:styleId="Ttulo">
    <w:name w:val="Title"/>
    <w:basedOn w:val="Normal"/>
    <w:next w:val="Normal"/>
    <w:link w:val="TtuloCar"/>
    <w:uiPriority w:val="1"/>
    <w:qFormat/>
    <w:rsid w:val="004248AF"/>
    <w:pPr>
      <w:spacing w:before="100" w:beforeAutospacing="1" w:after="100" w:afterAutospacing="1" w:line="360" w:lineRule="auto"/>
      <w:ind w:firstLine="0"/>
      <w:contextualSpacing/>
      <w:jc w:val="center"/>
    </w:pPr>
    <w:rPr>
      <w:rFonts w:asciiTheme="majorHAnsi" w:eastAsiaTheme="majorEastAsia" w:hAnsiTheme="majorHAnsi" w:cstheme="majorBidi"/>
      <w:b/>
      <w:i/>
    </w:rPr>
  </w:style>
  <w:style w:type="character" w:customStyle="1" w:styleId="TtuloCar">
    <w:name w:val="Título Car"/>
    <w:basedOn w:val="Fuentedeprrafopredeter"/>
    <w:link w:val="Ttulo"/>
    <w:uiPriority w:val="1"/>
    <w:rsid w:val="004248AF"/>
    <w:rPr>
      <w:rFonts w:asciiTheme="majorHAnsi" w:eastAsiaTheme="majorEastAsia" w:hAnsiTheme="majorHAnsi" w:cstheme="majorBidi"/>
      <w:b/>
      <w:i/>
    </w:rPr>
  </w:style>
  <w:style w:type="character" w:styleId="nfasis">
    <w:name w:val="Emphasis"/>
    <w:basedOn w:val="Fuentedeprrafopredeter"/>
    <w:uiPriority w:val="4"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5"/>
    <w:rsid w:val="004248AF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5"/>
    <w:rsid w:val="00305AA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69D3"/>
    <w:pPr>
      <w:ind w:firstLine="0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Bibliografa">
    <w:name w:val="Bibliography"/>
    <w:basedOn w:val="Normal"/>
    <w:next w:val="Normal"/>
    <w:uiPriority w:val="6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 w:firstLine="0"/>
    </w:pPr>
    <w:rPr>
      <w:i/>
      <w:iCs/>
      <w:color w:val="000000" w:themeColor="text2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kern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/>
      <w:ind w:firstLine="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kern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B69D3"/>
    <w:pPr>
      <w:spacing w:after="120"/>
      <w:ind w:firstLine="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B69D3"/>
    <w:rPr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kern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 w:firstLine="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kern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kern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/>
      <w:ind w:left="360" w:firstLine="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kern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B69D3"/>
    <w:pPr>
      <w:spacing w:after="120"/>
      <w:ind w:left="360" w:firstLine="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B69D3"/>
    <w:rPr>
      <w:sz w:val="22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B69D3"/>
    <w:pPr>
      <w:spacing w:after="200"/>
      <w:ind w:firstLine="0"/>
    </w:pPr>
    <w:rPr>
      <w:i/>
      <w:iCs/>
      <w:color w:val="000000" w:themeColor="text2"/>
      <w:sz w:val="2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ind w:left="4320" w:firstLine="0"/>
    </w:pPr>
  </w:style>
  <w:style w:type="character" w:customStyle="1" w:styleId="CierreCar">
    <w:name w:val="Cierre Car"/>
    <w:basedOn w:val="Fuentedeprrafopredeter"/>
    <w:link w:val="Cierre"/>
    <w:uiPriority w:val="99"/>
    <w:semiHidden/>
    <w:rPr>
      <w:kern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69D3"/>
    <w:pPr>
      <w:ind w:firstLine="0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69D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69D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69D3"/>
    <w:rPr>
      <w:b/>
      <w:bCs/>
      <w:sz w:val="22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pPr>
      <w:ind w:firstLine="0"/>
    </w:pPr>
  </w:style>
  <w:style w:type="character" w:customStyle="1" w:styleId="FechaCar">
    <w:name w:val="Fecha Car"/>
    <w:basedOn w:val="Fuentedeprrafopredeter"/>
    <w:link w:val="Fecha"/>
    <w:uiPriority w:val="99"/>
    <w:semiHidden/>
    <w:rPr>
      <w:kern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B69D3"/>
    <w:pPr>
      <w:ind w:firstLine="0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Firmadecorreo">
    <w:name w:val="E-mail Signature"/>
    <w:basedOn w:val="Normal"/>
    <w:link w:val="FirmadecorreoCar"/>
    <w:uiPriority w:val="99"/>
    <w:semiHidden/>
    <w:unhideWhenUsed/>
    <w:pPr>
      <w:ind w:firstLine="0"/>
    </w:pPr>
  </w:style>
  <w:style w:type="character" w:customStyle="1" w:styleId="FirmadecorreoCar">
    <w:name w:val="Firma de correo Car"/>
    <w:basedOn w:val="Fuentedeprrafopredeter"/>
    <w:link w:val="Firmadecorreo"/>
    <w:uiPriority w:val="99"/>
    <w:semiHidden/>
    <w:rPr>
      <w:kern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69D3"/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69D3"/>
    <w:rPr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rsid w:val="00EB69D3"/>
    <w:pPr>
      <w:ind w:firstLine="0"/>
    </w:pPr>
    <w:rPr>
      <w:rFonts w:asciiTheme="majorHAnsi" w:eastAsiaTheme="majorEastAsia" w:hAnsiTheme="majorHAnsi" w:cstheme="majorBidi"/>
      <w:sz w:val="22"/>
      <w:szCs w:val="20"/>
    </w:rPr>
  </w:style>
  <w:style w:type="table" w:styleId="Tablaconcuadrcula">
    <w:name w:val="Table Grid"/>
    <w:basedOn w:val="Tabla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DireccinHTML">
    <w:name w:val="HTML Address"/>
    <w:basedOn w:val="Normal"/>
    <w:link w:val="DireccinHTMLCar"/>
    <w:uiPriority w:val="99"/>
    <w:semiHidden/>
    <w:unhideWhenUsed/>
    <w:pPr>
      <w:ind w:firstLine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  <w:kern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69D3"/>
    <w:pPr>
      <w:ind w:firstLine="0"/>
    </w:pPr>
    <w:rPr>
      <w:rFonts w:ascii="Consolas" w:hAnsi="Consolas" w:cs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 w:firstLine="0"/>
      <w:jc w:val="center"/>
    </w:pPr>
    <w:rPr>
      <w:i/>
      <w:iCs/>
      <w:color w:val="6E6E6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69D3"/>
    <w:rPr>
      <w:i/>
      <w:iCs/>
      <w:color w:val="6E6E6E" w:themeColor="accent1" w:themeShade="80"/>
    </w:r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aconvietas">
    <w:name w:val="List Bullet"/>
    <w:basedOn w:val="Normal"/>
    <w:uiPriority w:val="8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aconnmeros">
    <w:name w:val="List Number"/>
    <w:basedOn w:val="Normal"/>
    <w:uiPriority w:val="8"/>
    <w:unhideWhenUsed/>
    <w:qFormat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pPr>
      <w:ind w:firstLine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kern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B69D3"/>
    <w:pPr>
      <w:ind w:firstLine="0"/>
    </w:pPr>
    <w:rPr>
      <w:rFonts w:ascii="Consolas" w:hAnsi="Consolas" w:cs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  <w:kern w:val="24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character" w:customStyle="1" w:styleId="SaludoCar">
    <w:name w:val="Saludo Car"/>
    <w:basedOn w:val="Fuentedeprrafopredeter"/>
    <w:link w:val="Saludo"/>
    <w:uiPriority w:val="99"/>
    <w:semiHidden/>
    <w:rPr>
      <w:kern w:val="24"/>
    </w:rPr>
  </w:style>
  <w:style w:type="paragraph" w:styleId="Firma">
    <w:name w:val="Signature"/>
    <w:basedOn w:val="Normal"/>
    <w:link w:val="FirmaCar"/>
    <w:uiPriority w:val="99"/>
    <w:semiHidden/>
    <w:unhideWhenUsed/>
    <w:pPr>
      <w:ind w:left="4320" w:firstLine="0"/>
    </w:pPr>
  </w:style>
  <w:style w:type="character" w:customStyle="1" w:styleId="FirmaCar">
    <w:name w:val="Firma Car"/>
    <w:basedOn w:val="Fuentedeprrafopredeter"/>
    <w:link w:val="Firma"/>
    <w:uiPriority w:val="99"/>
    <w:semiHidden/>
    <w:rPr>
      <w:kern w:val="24"/>
    </w:rPr>
  </w:style>
  <w:style w:type="paragraph" w:customStyle="1" w:styleId="Ttulo21">
    <w:name w:val="Título 21"/>
    <w:basedOn w:val="Normal"/>
    <w:uiPriority w:val="1"/>
    <w:qFormat/>
    <w:rsid w:val="00255F23"/>
    <w:pPr>
      <w:spacing w:line="360" w:lineRule="auto"/>
      <w:ind w:firstLine="0"/>
      <w:jc w:val="center"/>
    </w:pPr>
    <w:rPr>
      <w:b/>
      <w:smallCaps/>
    </w:r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Refdenotaalpie">
    <w:name w:val="footnote reference"/>
    <w:basedOn w:val="Fuentedeprrafopredeter"/>
    <w:uiPriority w:val="99"/>
    <w:qFormat/>
    <w:rPr>
      <w:vertAlign w:val="superscript"/>
    </w:rPr>
  </w:style>
  <w:style w:type="table" w:customStyle="1" w:styleId="InformeAPA">
    <w:name w:val="Informe APA"/>
    <w:basedOn w:val="Tablanormal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ailustracin">
    <w:name w:val="Tabla/ilustración"/>
    <w:basedOn w:val="Normal"/>
    <w:uiPriority w:val="7"/>
    <w:qFormat/>
    <w:pPr>
      <w:spacing w:before="240"/>
      <w:ind w:firstLine="0"/>
      <w:contextualSpacing/>
    </w:pPr>
  </w:style>
  <w:style w:type="paragraph" w:styleId="Piedepgina">
    <w:name w:val="footer"/>
    <w:basedOn w:val="Normal"/>
    <w:link w:val="PiedepginaCar"/>
    <w:uiPriority w:val="99"/>
    <w:qFormat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B2E59"/>
  </w:style>
  <w:style w:type="character" w:styleId="Refdecomentario">
    <w:name w:val="annotation reference"/>
    <w:basedOn w:val="Fuentedeprrafopredeter"/>
    <w:uiPriority w:val="99"/>
    <w:semiHidden/>
    <w:unhideWhenUsed/>
    <w:rsid w:val="00EB69D3"/>
    <w:rPr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sid w:val="00EB69D3"/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B69D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Referenciaintensa">
    <w:name w:val="Intense Reference"/>
    <w:basedOn w:val="Fuentedeprrafopredeter"/>
    <w:uiPriority w:val="32"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nfasisintenso">
    <w:name w:val="Intense Emphasis"/>
    <w:basedOn w:val="Fuentedeprrafopredeter"/>
    <w:uiPriority w:val="21"/>
    <w:unhideWhenUsed/>
    <w:qFormat/>
    <w:rsid w:val="00EB69D3"/>
    <w:rPr>
      <w:i/>
      <w:iCs/>
      <w:color w:val="6E6E6E" w:themeColor="accent1" w:themeShade="80"/>
    </w:rPr>
  </w:style>
  <w:style w:type="table" w:styleId="Tablaconcuadrcula4-nfasis4">
    <w:name w:val="Grid Table 4 Accent 4"/>
    <w:basedOn w:val="Tablanormal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character" w:customStyle="1" w:styleId="SinespaciadoCar">
    <w:name w:val="Sin espaciado Car"/>
    <w:aliases w:val="Sin sangría Car"/>
    <w:basedOn w:val="Fuentedeprrafopredeter"/>
    <w:link w:val="Sinespaciado"/>
    <w:uiPriority w:val="1"/>
    <w:rsid w:val="00A0494D"/>
  </w:style>
  <w:style w:type="character" w:styleId="Textoennegrita">
    <w:name w:val="Strong"/>
    <w:basedOn w:val="Fuentedeprrafopredeter"/>
    <w:uiPriority w:val="22"/>
    <w:qFormat/>
    <w:rsid w:val="00DF474A"/>
    <w:rPr>
      <w:b/>
      <w:bCs/>
    </w:rPr>
  </w:style>
  <w:style w:type="character" w:customStyle="1" w:styleId="hljs-keyword">
    <w:name w:val="hljs-keyword"/>
    <w:basedOn w:val="Fuentedeprrafopredeter"/>
    <w:rsid w:val="005B1DFA"/>
  </w:style>
  <w:style w:type="character" w:customStyle="1" w:styleId="hljs-operator">
    <w:name w:val="hljs-operator"/>
    <w:basedOn w:val="Fuentedeprrafopredeter"/>
    <w:rsid w:val="005B1DFA"/>
  </w:style>
  <w:style w:type="character" w:customStyle="1" w:styleId="hljs-comment">
    <w:name w:val="hljs-comment"/>
    <w:basedOn w:val="Fuentedeprrafopredeter"/>
    <w:rsid w:val="005B1DFA"/>
  </w:style>
  <w:style w:type="character" w:customStyle="1" w:styleId="Ttulo7Car">
    <w:name w:val="Título 7 Car"/>
    <w:basedOn w:val="Fuentedeprrafopredeter"/>
    <w:link w:val="Ttulo7"/>
    <w:uiPriority w:val="5"/>
    <w:semiHidden/>
    <w:rsid w:val="00DA0B07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5"/>
    <w:semiHidden/>
    <w:rsid w:val="00DA0B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5"/>
    <w:semiHidden/>
    <w:rsid w:val="00DA0B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digo">
    <w:name w:val="código"/>
    <w:basedOn w:val="Normal"/>
    <w:next w:val="Normal"/>
    <w:link w:val="cdigoCar"/>
    <w:qFormat/>
    <w:rsid w:val="000D608A"/>
    <w:pPr>
      <w:tabs>
        <w:tab w:val="left" w:pos="113"/>
      </w:tabs>
      <w:ind w:firstLine="0"/>
    </w:pPr>
    <w:rPr>
      <w:rFonts w:ascii="Courier New" w:eastAsia="Times New Roman" w:hAnsi="Courier New" w:cs="Courier New"/>
      <w:color w:val="75715E"/>
      <w:sz w:val="10"/>
      <w:szCs w:val="12"/>
      <w:lang w:val="es-PE" w:eastAsia="es-PE"/>
    </w:rPr>
  </w:style>
  <w:style w:type="character" w:customStyle="1" w:styleId="cdigoCar">
    <w:name w:val="código Car"/>
    <w:basedOn w:val="Fuentedeprrafopredeter"/>
    <w:link w:val="cdigo"/>
    <w:rsid w:val="000D608A"/>
    <w:rPr>
      <w:rFonts w:ascii="Courier New" w:eastAsia="Times New Roman" w:hAnsi="Courier New" w:cs="Courier New"/>
      <w:color w:val="75715E"/>
      <w:sz w:val="10"/>
      <w:szCs w:val="12"/>
      <w:lang w:val="es-PE" w:eastAsia="es-PE"/>
    </w:rPr>
  </w:style>
  <w:style w:type="character" w:styleId="Hipervnculo">
    <w:name w:val="Hyperlink"/>
    <w:basedOn w:val="Fuentedeprrafopredeter"/>
    <w:uiPriority w:val="99"/>
    <w:unhideWhenUsed/>
    <w:rsid w:val="006613E0"/>
    <w:rPr>
      <w:color w:val="5F5F5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13E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93374"/>
    <w:rPr>
      <w:color w:val="6C6C6C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55F2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55F2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55F23"/>
    <w:pPr>
      <w:spacing w:after="100"/>
      <w:ind w:left="480"/>
    </w:pPr>
  </w:style>
  <w:style w:type="numbering" w:customStyle="1" w:styleId="Sinlista1">
    <w:name w:val="Sin lista1"/>
    <w:next w:val="Sinlista"/>
    <w:uiPriority w:val="99"/>
    <w:semiHidden/>
    <w:unhideWhenUsed/>
    <w:rsid w:val="005E012D"/>
  </w:style>
  <w:style w:type="paragraph" w:customStyle="1" w:styleId="msonormal0">
    <w:name w:val="msonormal"/>
    <w:basedOn w:val="Normal"/>
    <w:rsid w:val="005E012D"/>
    <w:pPr>
      <w:widowControl/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color w:val="auto"/>
      <w:lang w:val="es-PE" w:eastAsia="es-PE"/>
    </w:rPr>
  </w:style>
  <w:style w:type="numbering" w:customStyle="1" w:styleId="Sinlista2">
    <w:name w:val="Sin lista2"/>
    <w:next w:val="Sinlista"/>
    <w:uiPriority w:val="99"/>
    <w:semiHidden/>
    <w:unhideWhenUsed/>
    <w:rsid w:val="00B4204D"/>
  </w:style>
  <w:style w:type="table" w:styleId="Tabladecuadrcula4">
    <w:name w:val="Grid Table 4"/>
    <w:basedOn w:val="Tablanormal"/>
    <w:uiPriority w:val="49"/>
    <w:rsid w:val="00396C9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0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2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86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0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9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26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916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4234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837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462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522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1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81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60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650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851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076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47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09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63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689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03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4751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275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034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72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066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462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2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5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3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43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6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11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8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79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30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4882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7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263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0716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6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314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86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164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43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594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378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0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77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32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3892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66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10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6226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27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334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6553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2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44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82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76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15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881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12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8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2529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2886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163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356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94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372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1571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434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571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307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01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941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1857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2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3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9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94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6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4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70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6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1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4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0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1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3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9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27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14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937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43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117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2856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6249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13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7408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33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48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61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19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248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92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98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29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6821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635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305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5927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10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418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588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43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3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3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2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90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1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47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473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136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1036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88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843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6632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39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8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164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210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68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5778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4586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992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9431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84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79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259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9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8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9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59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38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22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76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10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5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4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5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94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5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3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5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1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13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4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6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1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38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58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2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2676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30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03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3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0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1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16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8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98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62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73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338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885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719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717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674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11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967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54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463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698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003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39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786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91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662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976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511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442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407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32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07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2721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7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6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8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8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7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0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2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4.sv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sv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BK%20Gamer\AppData\Roaming\Microsoft\Templates\Documento%20de%20estilo%20AP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E94AD2E72EE49F0B506527660D45F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FD7F74-AB6A-484C-82F3-44264A578F9B}"/>
      </w:docPartPr>
      <w:docPartBody>
        <w:p w:rsidR="009D24A9" w:rsidRDefault="00334C96" w:rsidP="00334C96">
          <w:pPr>
            <w:pStyle w:val="9E94AD2E72EE49F0B506527660D45FE0"/>
          </w:pPr>
          <w:r>
            <w:rPr>
              <w:lang w:bidi="es-ES"/>
            </w:rPr>
            <w:t>Los dos primeros niveles de título tienen su propio párrafo, como se muestra aquí. Los títulos 3, 4 y 5 son títulos usados al principio del párrafo.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ËÎÌå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ºÚÌå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C96"/>
    <w:rsid w:val="0000125E"/>
    <w:rsid w:val="00037921"/>
    <w:rsid w:val="00045A63"/>
    <w:rsid w:val="00071ACD"/>
    <w:rsid w:val="000968D4"/>
    <w:rsid w:val="001068F0"/>
    <w:rsid w:val="00112674"/>
    <w:rsid w:val="00183CA7"/>
    <w:rsid w:val="001C2D76"/>
    <w:rsid w:val="0021116B"/>
    <w:rsid w:val="00214A97"/>
    <w:rsid w:val="002A2DB5"/>
    <w:rsid w:val="002F0AAC"/>
    <w:rsid w:val="002F5A32"/>
    <w:rsid w:val="00334C96"/>
    <w:rsid w:val="003967A6"/>
    <w:rsid w:val="003F0ADB"/>
    <w:rsid w:val="0047696F"/>
    <w:rsid w:val="00582091"/>
    <w:rsid w:val="006B3DCE"/>
    <w:rsid w:val="00717BBD"/>
    <w:rsid w:val="00792284"/>
    <w:rsid w:val="00802223"/>
    <w:rsid w:val="00971AB4"/>
    <w:rsid w:val="009721C4"/>
    <w:rsid w:val="009D24A9"/>
    <w:rsid w:val="009D6706"/>
    <w:rsid w:val="009F6108"/>
    <w:rsid w:val="00A24065"/>
    <w:rsid w:val="00AE715B"/>
    <w:rsid w:val="00B96BF4"/>
    <w:rsid w:val="00BB08C7"/>
    <w:rsid w:val="00CC7B6B"/>
    <w:rsid w:val="00CE04B1"/>
    <w:rsid w:val="00DA770F"/>
    <w:rsid w:val="00E404C8"/>
    <w:rsid w:val="00E45696"/>
    <w:rsid w:val="00E8364F"/>
    <w:rsid w:val="00E84E88"/>
    <w:rsid w:val="00EA059A"/>
    <w:rsid w:val="00F10FEF"/>
    <w:rsid w:val="00F6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P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5" w:unhideWhenUsed="1" w:qFormat="1"/>
    <w:lsdException w:name="heading 4" w:semiHidden="1" w:uiPriority="5" w:unhideWhenUsed="1" w:qFormat="1"/>
    <w:lsdException w:name="heading 5" w:semiHidden="1" w:uiPriority="5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5"/>
    <w:qFormat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kern w:val="0"/>
      <w:lang w:val="es-ES" w:eastAsia="ja-JP"/>
      <w14:ligatures w14:val="none"/>
    </w:rPr>
  </w:style>
  <w:style w:type="paragraph" w:styleId="Ttulo4">
    <w:name w:val="heading 4"/>
    <w:basedOn w:val="Normal"/>
    <w:next w:val="Normal"/>
    <w:link w:val="Ttulo4Car"/>
    <w:uiPriority w:val="5"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kern w:val="0"/>
      <w:lang w:val="es-ES" w:eastAsia="ja-JP"/>
      <w14:ligatures w14:val="none"/>
    </w:rPr>
  </w:style>
  <w:style w:type="paragraph" w:styleId="Ttulo5">
    <w:name w:val="heading 5"/>
    <w:basedOn w:val="Normal"/>
    <w:next w:val="Normal"/>
    <w:link w:val="Ttulo5Car"/>
    <w:uiPriority w:val="5"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color w:val="000000" w:themeColor="text1"/>
      <w:kern w:val="0"/>
      <w:lang w:val="es-ES" w:eastAsia="ja-JP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4"/>
    <w:qFormat/>
    <w:rPr>
      <w:i/>
      <w:iCs/>
    </w:rPr>
  </w:style>
  <w:style w:type="character" w:styleId="Refdenotaalpie">
    <w:name w:val="footnote reference"/>
    <w:basedOn w:val="Fuentedeprrafopredeter"/>
    <w:uiPriority w:val="99"/>
    <w:qFormat/>
    <w:rPr>
      <w:vertAlign w:val="superscript"/>
    </w:rPr>
  </w:style>
  <w:style w:type="character" w:customStyle="1" w:styleId="Ttulo3Car">
    <w:name w:val="Título 3 Car"/>
    <w:basedOn w:val="Fuentedeprrafopredeter"/>
    <w:link w:val="Ttulo3"/>
    <w:uiPriority w:val="5"/>
    <w:rPr>
      <w:rFonts w:asciiTheme="majorHAnsi" w:eastAsiaTheme="majorEastAsia" w:hAnsiTheme="majorHAnsi" w:cstheme="majorBidi"/>
      <w:b/>
      <w:bCs/>
      <w:color w:val="000000" w:themeColor="text1"/>
      <w:kern w:val="0"/>
      <w:lang w:val="es-ES" w:eastAsia="ja-JP"/>
      <w14:ligatures w14:val="none"/>
    </w:rPr>
  </w:style>
  <w:style w:type="character" w:customStyle="1" w:styleId="Ttulo4Car">
    <w:name w:val="Título 4 Car"/>
    <w:basedOn w:val="Fuentedeprrafopredeter"/>
    <w:link w:val="Ttulo4"/>
    <w:uiPriority w:val="5"/>
    <w:rPr>
      <w:rFonts w:asciiTheme="majorHAnsi" w:eastAsiaTheme="majorEastAsia" w:hAnsiTheme="majorHAnsi" w:cstheme="majorBidi"/>
      <w:b/>
      <w:bCs/>
      <w:i/>
      <w:iCs/>
      <w:color w:val="000000" w:themeColor="text1"/>
      <w:kern w:val="0"/>
      <w:lang w:val="es-ES" w:eastAsia="ja-JP"/>
      <w14:ligatures w14:val="none"/>
    </w:rPr>
  </w:style>
  <w:style w:type="character" w:customStyle="1" w:styleId="Ttulo5Car">
    <w:name w:val="Título 5 Car"/>
    <w:basedOn w:val="Fuentedeprrafopredeter"/>
    <w:link w:val="Ttulo5"/>
    <w:uiPriority w:val="5"/>
    <w:rPr>
      <w:rFonts w:asciiTheme="majorHAnsi" w:eastAsiaTheme="majorEastAsia" w:hAnsiTheme="majorHAnsi" w:cstheme="majorBidi"/>
      <w:i/>
      <w:iCs/>
      <w:color w:val="000000" w:themeColor="text1"/>
      <w:kern w:val="0"/>
      <w:lang w:val="es-ES" w:eastAsia="ja-JP"/>
      <w14:ligatures w14:val="none"/>
    </w:rPr>
  </w:style>
  <w:style w:type="paragraph" w:customStyle="1" w:styleId="9E94AD2E72EE49F0B506527660D45FE0">
    <w:name w:val="9E94AD2E72EE49F0B506527660D45FE0"/>
    <w:rsid w:val="00334C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8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EC82F7-45CD-4676-A802-CBB0B796AF3C}">
  <we:reference id="wa200000113" version="1.0.0.0" store="es-HN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BC4D498D5207429E769166ED0ACEAE" ma:contentTypeVersion="4" ma:contentTypeDescription="Create a new document." ma:contentTypeScope="" ma:versionID="c204b2ee593864bb69436854822224a7">
  <xsd:schema xmlns:xsd="http://www.w3.org/2001/XMLSchema" xmlns:xs="http://www.w3.org/2001/XMLSchema" xmlns:p="http://schemas.microsoft.com/office/2006/metadata/properties" xmlns:ns2="6ac32e2b-d98c-4a4c-9608-c9527292b178" targetNamespace="http://schemas.microsoft.com/office/2006/metadata/properties" ma:root="true" ma:fieldsID="0b5a596c6ae7054ed8c89beb7ebbd823" ns2:_="">
    <xsd:import namespace="6ac32e2b-d98c-4a4c-9608-c9527292b1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c32e2b-d98c-4a4c-9608-c9527292b1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employees xmlns="http://schemas.microsoft.com/temp/samples">
  <employee>
    <Customer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wp14"&gt;&lt;w:body&gt;&lt;w:p w14:paraId="5CD05E12" w14:textId="4F0A5308" w:rsidR="0069023B" w:rsidRDefault="0069023B"&gt;&lt;w:pPr&gt;&lt;w:spacing w:line="360" w:lineRule="auto"/&gt;&lt;w:ind w:firstLine="0"/&gt;&lt;/w:pPr&gt;&lt;w:r w:rsidRPr="008F63C2"&gt;&lt;w:rPr&gt;&lt;w:b/&gt;&lt;w:bCs/&gt;&lt;/w:rPr&gt;&lt;w:t&gt;Base de Datos&lt;/w:t&gt;&lt;/w:r&gt;&lt;w:r w:rsidRPr="008F63C2"&gt;&lt;w:rPr&gt;&lt;w:b/&gt;&lt;w:bCs/&gt;&lt;/w:rPr&gt;&lt;w:t xml:space="preserve"&gt; &lt;/w:t&gt;&lt;/w:r&gt;&lt;w:r w:rsidRPr="008F63C2"&gt;&lt;w:rPr&gt;&lt;w:b/&gt;&lt;w:bCs/&gt;&lt;/w:rPr&gt;&lt;w:t&gt;–&lt;/w:t&gt;&lt;/w:r&gt;&lt;w:r w:rsidRPr="008F63C2"&gt;&lt;w:rPr&gt;&lt;w:b/&gt;&lt;w:bCs/&gt;&lt;/w:rPr&gt;&lt;w:t xml:space="preserve"&gt; &lt;/w:t&gt;&lt;/w:r&gt;&lt;w:r w:rsidRPr="008F63C2"&gt;&lt;w:rPr&gt;&lt;w:b/&gt;&lt;w:bCs/&gt;&lt;/w:rPr&gt;&lt;w:t xml:space="preserve"&gt;39104: &lt;/w:t&gt;&lt;/w:r&gt;&lt;w:r&gt;&lt;w:t&gt;Info&lt;/w:t&gt;&lt;/w:r&gt;&lt;w:r&gt;&lt;w:t xml:space="preserve"&gt;rme de Caso: &lt;/w:t&gt;&lt;/w:r&gt;&lt;w:r&gt;&lt;w:t&gt;“&lt;/w:t&gt;&lt;/w:r&gt;&lt;w:r w:rsidRPr="00ED2494"&gt;&lt;w:t&gt;TechAcademy&lt;/w:t&gt;&lt;/w:r&gt;&lt;w:r&gt;&lt;w:t&gt;”&lt;/w:t&gt;&lt;/w:r&gt;&lt;/w:p&gt;&lt;w:sectPr w:rsidR="009430DB"&gt;&lt;w:pgSz w:w="12240" w:h="15840"/&gt;&lt;w:pgMar w:top="1417" w:right="1701" w:bottom="1417" w:left="1701"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w16du"&gt;&lt;w:docDefaults&gt;&lt;w:rPrDefault&gt;&lt;w:rPr&gt;&lt;w:rFonts w:asciiTheme="minorHAnsi" w:eastAsiaTheme="minorEastAsia" w:hAnsiTheme="minorHAnsi" w:cstheme="minorBidi"/&gt;&lt;w:color w:val="000000" w:themeColor="text1"/&gt;&lt;w:sz w:val="24"/&gt;&lt;w:szCs w:val="24"/&gt;&lt;w:lang w:val="es-ES" w:eastAsia="ja-JP" w:bidi="ar-SA"/&gt;&lt;/w:rPr&gt;&lt;/w:rPrDefault&gt;&lt;w:pPrDefault&gt;&lt;w:pPr&gt;&lt;w:spacing w:line="480" w:lineRule="auto"/&gt;&lt;w:ind w:firstLine="720"/&gt;&lt;/w:pPr&gt;&lt;/w:pPrDefault&gt;&lt;/w:docDefaults&gt;&lt;w:style w:type="paragraph" w:default="1" w:styleId="Normal"&gt;&lt;w:name w:val="Normal"/&gt;&lt;w:qFormat/&gt;&lt;w:rsid w:val="00B21457"/&gt;&lt;w:pPr&gt;&lt;w:widowControl w:val="0"/&gt;&lt;w:spacing w:line="240" w:lineRule="auto"/&gt;&lt;/w:pPr&gt;&lt;/w:style&gt;&lt;w:style w:type="character" w:default="1" w:styleId="Fuentedeprrafopredeter"&gt;&lt;w:name w:val="Default Paragraph Font"/&gt;&lt;w:uiPriority w:val="1"/&gt;&lt;w:semiHidden/&gt;&lt;w:unhideWhenUsed/&gt;&lt;/w:style&gt;&lt;w:style w:type="table" w:default="1" w:styleId="Tablanormal"&gt;&lt;w:name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w:styleId="Sinlista"&gt;&lt;w:name w:val="No List"/&gt;&lt;w:uiPriority w:val="99"/&gt;&lt;w:semiHidden/&gt;&lt;w:unhideWhenUsed/&gt;&lt;/w:style&gt;&lt;/w:styles&gt;&lt;/pkg:xmlData&gt;&lt;/pkg:part&gt;&lt;/pkg:package&gt;
</CustomerName>
    <CompanyName/>
    <SenderAddress/>
    <Address/>
  </employee>
</employees>
</file>

<file path=customXml/itemProps1.xml><?xml version="1.0" encoding="utf-8"?>
<ds:datastoreItem xmlns:ds="http://schemas.openxmlformats.org/officeDocument/2006/customXml" ds:itemID="{8380E956-02AA-401B-8674-47E113BB0F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DE6D2B9-67E0-401C-B03D-FA8597A724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B4A61F-0860-4B85-9B15-C2A91E0EC9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8BF4F6-DFF0-4175-97CA-88C6887395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c32e2b-d98c-4a4c-9608-c9527292b1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de estilo APA.dotx</Template>
  <TotalTime>833</TotalTime>
  <Pages>1</Pages>
  <Words>1814</Words>
  <Characters>9981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26</vt:i4>
      </vt:variant>
    </vt:vector>
  </HeadingPairs>
  <TitlesOfParts>
    <vt:vector size="27" baseType="lpstr">
      <vt:lpstr/>
      <vt:lpstr>Informe de Caso: Sistema de Gestión de Inscripción y Evaluaciones en la Universi</vt:lpstr>
      <vt:lpstr>Introducción</vt:lpstr>
      <vt:lpstr>Presentación del caso</vt:lpstr>
      <vt:lpstr>    Contextualización</vt:lpstr>
      <vt:lpstr>        Objetivos</vt:lpstr>
      <vt:lpstr>    Problemática</vt:lpstr>
      <vt:lpstr>Análisis del Caso</vt:lpstr>
      <vt:lpstr>    Casuística de la Problemática</vt:lpstr>
      <vt:lpstr>    Presentación de Posibles Solución</vt:lpstr>
      <vt:lpstr>    Planteamiento de la Propuesta</vt:lpstr>
      <vt:lpstr>Diseño del Sistema de la Propuesta</vt:lpstr>
      <vt:lpstr>    Modelo Entidad - Relación</vt:lpstr>
      <vt:lpstr>        Entidades y Atributos</vt:lpstr>
      <vt:lpstr>        Relaciones</vt:lpstr>
      <vt:lpstr>    Modelo Lógico Relacional</vt:lpstr>
      <vt:lpstr>Normalización</vt:lpstr>
      <vt:lpstr>    Aplicación de Formas Normales</vt:lpstr>
      <vt:lpstr>Implementación del Sistema</vt:lpstr>
      <vt:lpstr>    Gestión de Base de Datos</vt:lpstr>
      <vt:lpstr>        Comandos SQL</vt:lpstr>
      <vt:lpstr>        Consultas Avanzadas</vt:lpstr>
      <vt:lpstr>    Funciones y Procedimientos almacenados</vt:lpstr>
      <vt:lpstr>    Administración de Backups</vt:lpstr>
      <vt:lpstr>Administración de usuarios</vt:lpstr>
      <vt:lpstr>    Definición de roles de acceso</vt:lpstr>
      <vt:lpstr>ANEXOS</vt:lpstr>
    </vt:vector>
  </TitlesOfParts>
  <Company/>
  <LinksUpToDate>false</LinksUpToDate>
  <CharactersWithSpaces>11772</CharactersWithSpaces>
  <SharedDoc>false</SharedDoc>
  <HLinks>
    <vt:vector size="222" baseType="variant">
      <vt:variant>
        <vt:i4>851995</vt:i4>
      </vt:variant>
      <vt:variant>
        <vt:i4>210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8-conclusi%C3%B3n</vt:lpwstr>
      </vt:variant>
      <vt:variant>
        <vt:i4>5963864</vt:i4>
      </vt:variant>
      <vt:variant>
        <vt:i4>207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nosql</vt:lpwstr>
      </vt:variant>
      <vt:variant>
        <vt:i4>3407926</vt:i4>
      </vt:variant>
      <vt:variant>
        <vt:i4>204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sql</vt:lpwstr>
      </vt:variant>
      <vt:variant>
        <vt:i4>2490495</vt:i4>
      </vt:variant>
      <vt:variant>
        <vt:i4>201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7-comparaci%C3%B3n-sql-vs-nosql</vt:lpwstr>
      </vt:variant>
      <vt:variant>
        <vt:i4>3735615</vt:i4>
      </vt:variant>
      <vt:variant>
        <vt:i4>198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6-documentaci%C3%B3n-y-diccionario-de-datos</vt:lpwstr>
      </vt:variant>
      <vt:variant>
        <vt:i4>1507380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_Toc184298825</vt:lpwstr>
      </vt:variant>
      <vt:variant>
        <vt:i4>1507380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_Toc184298824</vt:lpwstr>
      </vt:variant>
      <vt:variant>
        <vt:i4>1507380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_Toc184298823</vt:lpwstr>
      </vt:variant>
      <vt:variant>
        <vt:i4>1507380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_Toc184298822</vt:lpwstr>
      </vt:variant>
      <vt:variant>
        <vt:i4>1507380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_Toc184298821</vt:lpwstr>
      </vt:variant>
      <vt:variant>
        <vt:i4>1507380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_Toc184298820</vt:lpwstr>
      </vt:variant>
      <vt:variant>
        <vt:i4>1310772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_Toc184298819</vt:lpwstr>
      </vt:variant>
      <vt:variant>
        <vt:i4>1310772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_Toc184298818</vt:lpwstr>
      </vt:variant>
      <vt:variant>
        <vt:i4>1310772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_Toc184298817</vt:lpwstr>
      </vt:variant>
      <vt:variant>
        <vt:i4>1310772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_Toc184298816</vt:lpwstr>
      </vt:variant>
      <vt:variant>
        <vt:i4>1310772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_Toc184298815</vt:lpwstr>
      </vt:variant>
      <vt:variant>
        <vt:i4>1310772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_Toc184298814</vt:lpwstr>
      </vt:variant>
      <vt:variant>
        <vt:i4>1310772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_Toc184298813</vt:lpwstr>
      </vt:variant>
      <vt:variant>
        <vt:i4>1310772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_Toc184298812</vt:lpwstr>
      </vt:variant>
      <vt:variant>
        <vt:i4>1310772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_Toc184298811</vt:lpwstr>
      </vt:variant>
      <vt:variant>
        <vt:i4>1310772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_Toc184298810</vt:lpwstr>
      </vt:variant>
      <vt:variant>
        <vt:i4>1376308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_Toc184298809</vt:lpwstr>
      </vt:variant>
      <vt:variant>
        <vt:i4>1376308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_Toc184298808</vt:lpwstr>
      </vt:variant>
      <vt:variant>
        <vt:i4>1376308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_Toc184298807</vt:lpwstr>
      </vt:variant>
      <vt:variant>
        <vt:i4>1376308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_Toc184298806</vt:lpwstr>
      </vt:variant>
      <vt:variant>
        <vt:i4>1376308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_Toc184298805</vt:lpwstr>
      </vt:variant>
      <vt:variant>
        <vt:i4>1376308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_Toc184298804</vt:lpwstr>
      </vt:variant>
      <vt:variant>
        <vt:i4>1376308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_Toc184298803</vt:lpwstr>
      </vt:variant>
      <vt:variant>
        <vt:i4>1376308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_Toc184298802</vt:lpwstr>
      </vt:variant>
      <vt:variant>
        <vt:i4>1376308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_Toc184298801</vt:lpwstr>
      </vt:variant>
      <vt:variant>
        <vt:i4>1376308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_Toc184298800</vt:lpwstr>
      </vt:variant>
      <vt:variant>
        <vt:i4>1835067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_Toc184298799</vt:lpwstr>
      </vt:variant>
      <vt:variant>
        <vt:i4>1835067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_Toc184298798</vt:lpwstr>
      </vt:variant>
      <vt:variant>
        <vt:i4>1835067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_Toc184298797</vt:lpwstr>
      </vt:variant>
      <vt:variant>
        <vt:i4>1835067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_Toc184298796</vt:lpwstr>
      </vt:variant>
      <vt:variant>
        <vt:i4>1835067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_Toc184298795</vt:lpwstr>
      </vt:variant>
      <vt:variant>
        <vt:i4>1835067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_Toc184298794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Especter</dc:creator>
  <cp:keywords/>
  <dc:description/>
  <cp:lastModifiedBy>Especter</cp:lastModifiedBy>
  <cp:revision>631</cp:revision>
  <cp:lastPrinted>2024-11-07T23:02:00Z</cp:lastPrinted>
  <dcterms:created xsi:type="dcterms:W3CDTF">2024-10-02T21:33:00Z</dcterms:created>
  <dcterms:modified xsi:type="dcterms:W3CDTF">2024-12-07T00:58:00Z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0x01010025BC4D498D5207429E769166ED0ACEAE</vt:lpwstr>
  </property>
</Properties>
</file>