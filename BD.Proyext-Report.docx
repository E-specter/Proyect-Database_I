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thumbnail" Target="docProps/thumbnail.emf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6" Type="http://schemas.openxmlformats.org/officeDocument/2006/relationships/custom-properties" Target="docProps/custom.xml"/><Relationship Id="rId5" Type="http://schemas.openxmlformats.org/officeDocument/2006/relationships/extended-properties" Target="docProps/app.xml"/><Relationship Id="rId4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597303" w14:textId="379EB93F" w:rsidR="001408E7" w:rsidRPr="005F5D9B" w:rsidRDefault="008F63C2" w:rsidP="008F63C2">
      <w:pPr>
        <w:pStyle w:val="Ttulo"/>
        <w:spacing w:before="0"/>
        <w:rPr>
          <w:rFonts w:asciiTheme="minorHAnsi" w:hAnsiTheme="minorHAnsi" w:cstheme="minorHAnsi"/>
          <w:b w:val="0"/>
          <w:bCs/>
          <w:i w:val="0"/>
          <w:iCs/>
        </w:rPr>
      </w:pPr>
      <w:r w:rsidRPr="005F5D9B">
        <w:rPr>
          <w:rFonts w:asciiTheme="minorHAnsi" w:hAnsiTheme="minorHAnsi" w:cstheme="minorHAnsi"/>
          <w:b w:val="0"/>
          <w:bCs/>
          <w:i w:val="0"/>
          <w:iCs/>
          <w:noProof/>
        </w:rPr>
        <mc:AlternateContent>
          <mc:Choice Requires="wps">
            <w:drawing>
              <wp:anchor distT="0" distB="0" distL="114300" distR="114300" simplePos="0" relativeHeight="251658240" behindDoc="0" locked="1" layoutInCell="1" allowOverlap="1" wp14:anchorId="1F15F857" wp14:editId="108227E4">
                <wp:simplePos x="0" y="0"/>
                <wp:positionH relativeFrom="column">
                  <wp:posOffset>2165350</wp:posOffset>
                </wp:positionH>
                <wp:positionV relativeFrom="page">
                  <wp:posOffset>1713230</wp:posOffset>
                </wp:positionV>
                <wp:extent cx="1393825" cy="1397000"/>
                <wp:effectExtent l="0" t="0" r="0" b="0"/>
                <wp:wrapTopAndBottom/>
                <wp:docPr id="1716166932" name="Rectángul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393825" cy="1397000"/>
                        </a:xfrm>
                        <a:prstGeom prst="rect">
                          <a:avLst/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none" lIns="91440" tIns="90000" rIns="91440" bIns="90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a14="http://schemas.microsoft.com/office/drawing/2010/main" xmlns:pic="http://schemas.openxmlformats.org/drawingml/2006/picture" xmlns:arto="http://schemas.microsoft.com/office/word/2006/arto">
            <w:pict>
              <v:rect id="Rectángulo 1" style="position:absolute;margin-left:170.5pt;margin-top:134.9pt;width:109.75pt;height:110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spid="_x0000_s1026" stroked="f" strokeweight="1pt" w14:anchorId="3841C7F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">
                <v:fill type="frame" o:title="" recolor="t" rotate="t" r:id="rId13"/>
                <o:lock v:ext="edit" aspectratio="t"/>
                <v:textbox inset=",2.5mm,,2.5mm"/>
                <w10:wrap type="topAndBottom" anchory="page"/>
                <w10:anchorlock/>
              </v:rect>
            </w:pict>
          </mc:Fallback>
        </mc:AlternateContent>
      </w:r>
      <w:r w:rsidR="001408E7" w:rsidRPr="005F5D9B">
        <w:rPr>
          <w:rFonts w:asciiTheme="minorHAnsi" w:hAnsiTheme="minorHAnsi" w:cstheme="minorHAnsi"/>
          <w:bCs/>
          <w:iCs/>
        </w:rPr>
        <w:t>“Año del Bicentenario, de la consolidación de nuestra Independencia, y de la conmemoración de las Heroicas Batallas de Junín y Ayacucho”</w:t>
      </w:r>
    </w:p>
    <w:p w14:paraId="7D7CC625" w14:textId="77777777" w:rsidR="008F63C2" w:rsidRPr="005F5D9B" w:rsidRDefault="008F63C2" w:rsidP="001408E7">
      <w:pPr>
        <w:pStyle w:val="Ttulo"/>
        <w:rPr>
          <w:rFonts w:asciiTheme="minorHAnsi" w:hAnsiTheme="minorHAnsi" w:cstheme="minorHAnsi"/>
          <w:b w:val="0"/>
          <w:bCs/>
        </w:rPr>
      </w:pPr>
    </w:p>
    <w:p w14:paraId="4625C421" w14:textId="34A01CC7" w:rsidR="000B14B7" w:rsidRPr="005F5D9B" w:rsidRDefault="001408E7" w:rsidP="00CE4F9E">
      <w:pPr>
        <w:pStyle w:val="Ttulo21"/>
      </w:pPr>
      <w:r w:rsidRPr="005F5D9B">
        <w:t>UNIVERSIDAD TECNOLÓGICA DEL PERÚ</w:t>
      </w:r>
    </w:p>
    <w:p w14:paraId="27191A7A" w14:textId="77777777" w:rsidR="00591D2C" w:rsidRPr="005F5D9B" w:rsidRDefault="00591D2C" w:rsidP="00CE4F9E">
      <w:pPr>
        <w:pStyle w:val="Ttulo21"/>
      </w:pPr>
      <w:r w:rsidRPr="005F5D9B">
        <w:t>Facultad de Ingeniería</w:t>
      </w:r>
    </w:p>
    <w:p w14:paraId="7833C1FA" w14:textId="57A82BE4" w:rsidR="00F30D83" w:rsidRPr="005F5D9B" w:rsidRDefault="00F30D83" w:rsidP="00CE4F9E">
      <w:pPr>
        <w:pStyle w:val="Ttulo"/>
      </w:pPr>
      <w:r w:rsidRPr="005F5D9B">
        <w:t xml:space="preserve">Informe de </w:t>
      </w:r>
      <w:r w:rsidR="00ED2494">
        <w:t>Caso</w:t>
      </w:r>
      <w:r w:rsidRPr="005F5D9B">
        <w:t>: Sistema de Gestión de Inscripción y Evaluaciones en la Universidad "</w:t>
      </w:r>
      <w:proofErr w:type="spellStart"/>
      <w:r w:rsidRPr="005F5D9B">
        <w:t>TechAcademy</w:t>
      </w:r>
      <w:proofErr w:type="spellEnd"/>
      <w:r w:rsidRPr="005F5D9B">
        <w:t>"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35"/>
        <w:gridCol w:w="4370"/>
        <w:gridCol w:w="1641"/>
      </w:tblGrid>
      <w:tr w:rsidR="00DA58ED" w:rsidRPr="00934BEE" w14:paraId="161FA635" w14:textId="77777777" w:rsidTr="66D6A74B">
        <w:tc>
          <w:tcPr>
            <w:tcW w:w="2335" w:type="dxa"/>
            <w:vAlign w:val="center"/>
          </w:tcPr>
          <w:p w14:paraId="23E6489B" w14:textId="379CD33E" w:rsidR="00DA58ED" w:rsidRPr="00934BEE" w:rsidRDefault="00DA58ED" w:rsidP="00CE4F9E">
            <w:pPr>
              <w:pStyle w:val="Ttulo"/>
              <w:rPr>
                <w:i w:val="0"/>
                <w:iCs/>
              </w:rPr>
            </w:pPr>
            <w:r w:rsidRPr="00934BEE">
              <w:rPr>
                <w:i w:val="0"/>
                <w:iCs/>
              </w:rPr>
              <w:t>Curso:</w:t>
            </w:r>
          </w:p>
        </w:tc>
        <w:tc>
          <w:tcPr>
            <w:tcW w:w="4370" w:type="dxa"/>
            <w:vAlign w:val="center"/>
          </w:tcPr>
          <w:p w14:paraId="547C3028" w14:textId="706E9533" w:rsidR="00DA58ED" w:rsidRPr="00934BEE" w:rsidRDefault="00DA58ED" w:rsidP="00CE4F9E">
            <w:pPr>
              <w:pStyle w:val="Ttulo"/>
              <w:rPr>
                <w:b w:val="0"/>
                <w:bCs/>
                <w:i w:val="0"/>
                <w:iCs/>
              </w:rPr>
            </w:pPr>
            <w:r w:rsidRPr="00934BEE">
              <w:rPr>
                <w:b w:val="0"/>
                <w:bCs/>
                <w:i w:val="0"/>
                <w:iCs/>
              </w:rPr>
              <w:t>Base de Datos</w:t>
            </w:r>
          </w:p>
        </w:tc>
        <w:tc>
          <w:tcPr>
            <w:tcW w:w="1641" w:type="dxa"/>
            <w:vAlign w:val="center"/>
          </w:tcPr>
          <w:p w14:paraId="3B50642B" w14:textId="029153FF" w:rsidR="00DA58ED" w:rsidRPr="00934BEE" w:rsidRDefault="00DA58ED" w:rsidP="00CE4F9E">
            <w:pPr>
              <w:pStyle w:val="Ttulo"/>
              <w:rPr>
                <w:b w:val="0"/>
                <w:bCs/>
                <w:i w:val="0"/>
                <w:iCs/>
              </w:rPr>
            </w:pPr>
            <w:r w:rsidRPr="00934BEE">
              <w:rPr>
                <w:b w:val="0"/>
                <w:bCs/>
                <w:i w:val="0"/>
                <w:iCs/>
              </w:rPr>
              <w:t>39104</w:t>
            </w:r>
          </w:p>
        </w:tc>
      </w:tr>
      <w:tr w:rsidR="00DA58ED" w:rsidRPr="00934BEE" w14:paraId="73853905" w14:textId="77777777" w:rsidTr="66D6A74B">
        <w:tc>
          <w:tcPr>
            <w:tcW w:w="2335" w:type="dxa"/>
            <w:vAlign w:val="center"/>
          </w:tcPr>
          <w:p w14:paraId="0CC64F2C" w14:textId="18ACA1E9" w:rsidR="00DA58ED" w:rsidRPr="00934BEE" w:rsidRDefault="00DA58ED" w:rsidP="00CE4F9E">
            <w:pPr>
              <w:pStyle w:val="Ttulo"/>
              <w:rPr>
                <w:i w:val="0"/>
                <w:iCs/>
              </w:rPr>
            </w:pPr>
            <w:r w:rsidRPr="00934BEE">
              <w:rPr>
                <w:i w:val="0"/>
                <w:iCs/>
              </w:rPr>
              <w:t>Docente:</w:t>
            </w:r>
          </w:p>
        </w:tc>
        <w:tc>
          <w:tcPr>
            <w:tcW w:w="4370" w:type="dxa"/>
            <w:vAlign w:val="center"/>
          </w:tcPr>
          <w:p w14:paraId="2ED7FC10" w14:textId="7EF2F1BC" w:rsidR="00DA58ED" w:rsidRPr="00934BEE" w:rsidRDefault="008F63C2" w:rsidP="00762013">
            <w:pPr>
              <w:pStyle w:val="Ttulo"/>
              <w:rPr>
                <w:b w:val="0"/>
                <w:bCs/>
                <w:i w:val="0"/>
                <w:iCs/>
              </w:rPr>
            </w:pPr>
            <w:r w:rsidRPr="00934BEE">
              <w:rPr>
                <w:b w:val="0"/>
                <w:bCs/>
                <w:i w:val="0"/>
                <w:iCs/>
              </w:rPr>
              <w:t xml:space="preserve">Núñez Huerta, </w:t>
            </w:r>
            <w:r w:rsidR="00DA58ED" w:rsidRPr="00934BEE">
              <w:rPr>
                <w:b w:val="0"/>
                <w:bCs/>
                <w:i w:val="0"/>
                <w:iCs/>
              </w:rPr>
              <w:t xml:space="preserve">José Adrián </w:t>
            </w:r>
          </w:p>
        </w:tc>
        <w:tc>
          <w:tcPr>
            <w:tcW w:w="1641" w:type="dxa"/>
            <w:vAlign w:val="center"/>
          </w:tcPr>
          <w:p w14:paraId="2EEDCAAE" w14:textId="7D5E1EC2" w:rsidR="00DA58ED" w:rsidRPr="00934BEE" w:rsidRDefault="00B80DF4" w:rsidP="00CE4F9E">
            <w:pPr>
              <w:pStyle w:val="Ttulo"/>
              <w:rPr>
                <w:b w:val="0"/>
                <w:bCs/>
                <w:i w:val="0"/>
                <w:iCs/>
              </w:rPr>
            </w:pPr>
            <w:r w:rsidRPr="00934BEE">
              <w:rPr>
                <w:b w:val="0"/>
                <w:bCs/>
                <w:i w:val="0"/>
                <w:iCs/>
              </w:rPr>
              <w:t>C26008</w:t>
            </w:r>
          </w:p>
        </w:tc>
      </w:tr>
      <w:tr w:rsidR="00477C25" w:rsidRPr="00934BEE" w14:paraId="5A3B02A3" w14:textId="77777777" w:rsidTr="66D6A74B">
        <w:tc>
          <w:tcPr>
            <w:tcW w:w="2335" w:type="dxa"/>
            <w:vAlign w:val="center"/>
          </w:tcPr>
          <w:p w14:paraId="31EBE029" w14:textId="0CE91FBC" w:rsidR="00477C25" w:rsidRPr="00934BEE" w:rsidRDefault="00477C25" w:rsidP="00CE4F9E">
            <w:pPr>
              <w:pStyle w:val="Ttulo"/>
              <w:rPr>
                <w:i w:val="0"/>
                <w:iCs/>
              </w:rPr>
            </w:pPr>
            <w:r w:rsidRPr="00934BEE">
              <w:rPr>
                <w:i w:val="0"/>
                <w:iCs/>
              </w:rPr>
              <w:t>Estudiantes:</w:t>
            </w:r>
          </w:p>
        </w:tc>
        <w:tc>
          <w:tcPr>
            <w:tcW w:w="4370" w:type="dxa"/>
            <w:vAlign w:val="center"/>
          </w:tcPr>
          <w:p w14:paraId="41035BE3" w14:textId="2DE3A157" w:rsidR="00477C25" w:rsidRPr="00934BEE" w:rsidRDefault="00477C25" w:rsidP="00CE4F9E">
            <w:pPr>
              <w:pStyle w:val="Ttulo"/>
              <w:rPr>
                <w:b w:val="0"/>
                <w:bCs/>
                <w:i w:val="0"/>
                <w:iCs/>
              </w:rPr>
            </w:pPr>
          </w:p>
        </w:tc>
        <w:tc>
          <w:tcPr>
            <w:tcW w:w="1641" w:type="dxa"/>
            <w:vAlign w:val="center"/>
          </w:tcPr>
          <w:p w14:paraId="38E8E8E2" w14:textId="3814067D" w:rsidR="00477C25" w:rsidRPr="00934BEE" w:rsidRDefault="00477C25" w:rsidP="00CE4F9E">
            <w:pPr>
              <w:pStyle w:val="Ttulo"/>
              <w:rPr>
                <w:b w:val="0"/>
                <w:bCs/>
                <w:i w:val="0"/>
                <w:iCs/>
              </w:rPr>
            </w:pPr>
          </w:p>
        </w:tc>
      </w:tr>
      <w:tr w:rsidR="00477C25" w:rsidRPr="00934BEE" w14:paraId="27012034" w14:textId="77777777" w:rsidTr="002F51D5">
        <w:tc>
          <w:tcPr>
            <w:tcW w:w="2335" w:type="dxa"/>
            <w:vAlign w:val="center"/>
          </w:tcPr>
          <w:p w14:paraId="54BFFCB2" w14:textId="77777777" w:rsidR="00477C25" w:rsidRPr="00934BEE" w:rsidRDefault="00477C25" w:rsidP="00CE4F9E">
            <w:pPr>
              <w:pStyle w:val="Ttulo"/>
              <w:rPr>
                <w:i w:val="0"/>
                <w:iCs/>
              </w:rPr>
            </w:pPr>
          </w:p>
        </w:tc>
        <w:tc>
          <w:tcPr>
            <w:tcW w:w="4370" w:type="dxa"/>
            <w:vAlign w:val="center"/>
          </w:tcPr>
          <w:p w14:paraId="644E2BD4" w14:textId="54EA161A" w:rsidR="00477C25" w:rsidRPr="00934BEE" w:rsidRDefault="00477C25" w:rsidP="00CE4F9E">
            <w:pPr>
              <w:pStyle w:val="Ttulo"/>
              <w:rPr>
                <w:b w:val="0"/>
                <w:bCs/>
                <w:i w:val="0"/>
                <w:iCs/>
              </w:rPr>
            </w:pPr>
            <w:r>
              <w:rPr>
                <w:b w:val="0"/>
                <w:bCs/>
                <w:i w:val="0"/>
                <w:iCs/>
              </w:rPr>
              <w:t>Díaz Culqui, Nehemías</w:t>
            </w:r>
          </w:p>
        </w:tc>
        <w:tc>
          <w:tcPr>
            <w:tcW w:w="1641" w:type="dxa"/>
            <w:vAlign w:val="center"/>
          </w:tcPr>
          <w:p w14:paraId="25F444D3" w14:textId="335EB844" w:rsidR="00477C25" w:rsidRPr="00934BEE" w:rsidRDefault="00477C25" w:rsidP="00CE4F9E">
            <w:pPr>
              <w:pStyle w:val="Ttulo"/>
              <w:rPr>
                <w:b w:val="0"/>
                <w:bCs/>
                <w:i w:val="0"/>
                <w:iCs/>
              </w:rPr>
            </w:pPr>
            <w:r w:rsidRPr="00934BEE">
              <w:rPr>
                <w:b w:val="0"/>
                <w:bCs/>
                <w:i w:val="0"/>
                <w:iCs/>
              </w:rPr>
              <w:t>U</w:t>
            </w:r>
            <w:r>
              <w:rPr>
                <w:b w:val="0"/>
                <w:bCs/>
                <w:i w:val="0"/>
                <w:iCs/>
              </w:rPr>
              <w:t>22327597</w:t>
            </w:r>
          </w:p>
        </w:tc>
      </w:tr>
      <w:tr w:rsidR="00477C25" w:rsidRPr="00934BEE" w14:paraId="287A6733" w14:textId="77777777" w:rsidTr="008D6FA7">
        <w:tc>
          <w:tcPr>
            <w:tcW w:w="2335" w:type="dxa"/>
            <w:vAlign w:val="center"/>
          </w:tcPr>
          <w:p w14:paraId="41EC7A23" w14:textId="77777777" w:rsidR="00477C25" w:rsidRPr="00934BEE" w:rsidRDefault="00477C25" w:rsidP="00CE4F9E">
            <w:pPr>
              <w:pStyle w:val="Ttulo"/>
              <w:rPr>
                <w:i w:val="0"/>
                <w:iCs/>
              </w:rPr>
            </w:pPr>
          </w:p>
        </w:tc>
        <w:tc>
          <w:tcPr>
            <w:tcW w:w="4370" w:type="dxa"/>
            <w:vAlign w:val="center"/>
          </w:tcPr>
          <w:p w14:paraId="2816556D" w14:textId="53CFD3DB" w:rsidR="00477C25" w:rsidRPr="00934BEE" w:rsidRDefault="00477C25" w:rsidP="00CE4F9E">
            <w:pPr>
              <w:pStyle w:val="Ttulo"/>
              <w:rPr>
                <w:b w:val="0"/>
                <w:bCs/>
                <w:i w:val="0"/>
                <w:iCs/>
              </w:rPr>
            </w:pPr>
            <w:r w:rsidRPr="00934BEE">
              <w:rPr>
                <w:b w:val="0"/>
                <w:bCs/>
                <w:i w:val="0"/>
                <w:iCs/>
              </w:rPr>
              <w:t xml:space="preserve">Jara Herrera, </w:t>
            </w:r>
            <w:proofErr w:type="spellStart"/>
            <w:r w:rsidRPr="00934BEE">
              <w:rPr>
                <w:b w:val="0"/>
                <w:bCs/>
                <w:i w:val="0"/>
                <w:iCs/>
              </w:rPr>
              <w:t>Jhordy</w:t>
            </w:r>
            <w:proofErr w:type="spellEnd"/>
            <w:r w:rsidRPr="00934BEE">
              <w:rPr>
                <w:b w:val="0"/>
                <w:bCs/>
                <w:i w:val="0"/>
                <w:iCs/>
              </w:rPr>
              <w:t xml:space="preserve"> Daniel</w:t>
            </w:r>
          </w:p>
        </w:tc>
        <w:tc>
          <w:tcPr>
            <w:tcW w:w="1641" w:type="dxa"/>
            <w:vAlign w:val="center"/>
          </w:tcPr>
          <w:p w14:paraId="7BD7FFB9" w14:textId="66FF5984" w:rsidR="00477C25" w:rsidRPr="00934BEE" w:rsidRDefault="00477C25" w:rsidP="00CE4F9E">
            <w:pPr>
              <w:pStyle w:val="Ttulo"/>
              <w:rPr>
                <w:b w:val="0"/>
                <w:bCs/>
                <w:i w:val="0"/>
                <w:iCs/>
              </w:rPr>
            </w:pPr>
            <w:r w:rsidRPr="00934BEE">
              <w:rPr>
                <w:b w:val="0"/>
                <w:bCs/>
                <w:i w:val="0"/>
                <w:iCs/>
              </w:rPr>
              <w:t>U18206822</w:t>
            </w:r>
          </w:p>
        </w:tc>
      </w:tr>
      <w:tr w:rsidR="00477C25" w:rsidRPr="00934BEE" w14:paraId="09D6D6D9" w14:textId="77777777" w:rsidTr="0026372A">
        <w:tc>
          <w:tcPr>
            <w:tcW w:w="2335" w:type="dxa"/>
            <w:vAlign w:val="center"/>
          </w:tcPr>
          <w:p w14:paraId="23A53E6F" w14:textId="77777777" w:rsidR="00477C25" w:rsidRPr="00934BEE" w:rsidRDefault="00477C25" w:rsidP="00CE4F9E">
            <w:pPr>
              <w:pStyle w:val="Ttulo"/>
              <w:rPr>
                <w:i w:val="0"/>
                <w:iCs/>
              </w:rPr>
            </w:pPr>
          </w:p>
        </w:tc>
        <w:tc>
          <w:tcPr>
            <w:tcW w:w="4370" w:type="dxa"/>
            <w:vAlign w:val="center"/>
          </w:tcPr>
          <w:p w14:paraId="1558F3C8" w14:textId="6D19F870" w:rsidR="00477C25" w:rsidRPr="00934BEE" w:rsidRDefault="00477C25" w:rsidP="00CE4F9E">
            <w:pPr>
              <w:pStyle w:val="Ttulo"/>
              <w:rPr>
                <w:b w:val="0"/>
                <w:bCs/>
                <w:i w:val="0"/>
                <w:iCs/>
              </w:rPr>
            </w:pPr>
            <w:r w:rsidRPr="00934BEE">
              <w:rPr>
                <w:b w:val="0"/>
                <w:bCs/>
                <w:i w:val="0"/>
                <w:iCs/>
              </w:rPr>
              <w:t>Ortiz Angeles, Eduard Frank</w:t>
            </w:r>
          </w:p>
        </w:tc>
        <w:tc>
          <w:tcPr>
            <w:tcW w:w="1641" w:type="dxa"/>
            <w:vAlign w:val="center"/>
          </w:tcPr>
          <w:p w14:paraId="108CEFC3" w14:textId="185CD893" w:rsidR="00477C25" w:rsidRPr="00934BEE" w:rsidRDefault="00477C25" w:rsidP="00CE4F9E">
            <w:pPr>
              <w:pStyle w:val="Ttulo"/>
              <w:rPr>
                <w:b w:val="0"/>
                <w:bCs/>
                <w:i w:val="0"/>
                <w:iCs/>
              </w:rPr>
            </w:pPr>
            <w:r w:rsidRPr="00934BEE">
              <w:rPr>
                <w:b w:val="0"/>
                <w:bCs/>
                <w:i w:val="0"/>
                <w:iCs/>
              </w:rPr>
              <w:t>U23270119</w:t>
            </w:r>
          </w:p>
        </w:tc>
      </w:tr>
    </w:tbl>
    <w:p w14:paraId="22EDB3C4" w14:textId="74BD91BC" w:rsidR="001D621B" w:rsidRPr="005F5D9B" w:rsidRDefault="001D621B" w:rsidP="00CE4F9E">
      <w:pPr>
        <w:pStyle w:val="Ttulo21"/>
        <w:rPr>
          <w:rFonts w:cstheme="minorHAnsi"/>
        </w:rPr>
      </w:pPr>
    </w:p>
    <w:p w14:paraId="106ED2FA" w14:textId="77777777" w:rsidR="00A018F3" w:rsidRPr="005F5D9B" w:rsidRDefault="00A018F3" w:rsidP="00EF3ABF">
      <w:pPr>
        <w:pStyle w:val="Ttulo21"/>
        <w:rPr>
          <w:rFonts w:cstheme="minorHAnsi"/>
        </w:rPr>
      </w:pPr>
    </w:p>
    <w:p w14:paraId="5507945E" w14:textId="77777777" w:rsidR="00A018F3" w:rsidRPr="005F5D9B" w:rsidRDefault="00A018F3" w:rsidP="00EF3ABF">
      <w:pPr>
        <w:pStyle w:val="Ttulo21"/>
        <w:rPr>
          <w:rFonts w:cstheme="minorHAnsi"/>
        </w:rPr>
      </w:pPr>
    </w:p>
    <w:p w14:paraId="3A22C8CA" w14:textId="77777777" w:rsidR="00A018F3" w:rsidRPr="005F5D9B" w:rsidRDefault="00A018F3" w:rsidP="00EF3ABF">
      <w:pPr>
        <w:pStyle w:val="Ttulo21"/>
        <w:rPr>
          <w:rFonts w:cstheme="minorHAnsi"/>
        </w:rPr>
      </w:pPr>
    </w:p>
    <w:p w14:paraId="3D0991C0" w14:textId="77777777" w:rsidR="00A018F3" w:rsidRPr="005F5D9B" w:rsidRDefault="00A018F3" w:rsidP="00EF3ABF">
      <w:pPr>
        <w:pStyle w:val="Ttulo21"/>
        <w:rPr>
          <w:rFonts w:cstheme="minorHAnsi"/>
        </w:rPr>
      </w:pPr>
    </w:p>
    <w:p w14:paraId="5118DDC9" w14:textId="77777777" w:rsidR="00A018F3" w:rsidRPr="005F5D9B" w:rsidRDefault="00A018F3" w:rsidP="00EF3ABF">
      <w:pPr>
        <w:pStyle w:val="Ttulo21"/>
        <w:rPr>
          <w:rFonts w:cstheme="minorHAnsi"/>
        </w:rPr>
      </w:pPr>
    </w:p>
    <w:p w14:paraId="7D35AEBC" w14:textId="77777777" w:rsidR="00A018F3" w:rsidRPr="005F5D9B" w:rsidRDefault="00A018F3" w:rsidP="00EF3ABF">
      <w:pPr>
        <w:pStyle w:val="Ttulo21"/>
        <w:rPr>
          <w:rFonts w:cstheme="minorHAnsi"/>
        </w:rPr>
      </w:pPr>
    </w:p>
    <w:p w14:paraId="5A1E6451" w14:textId="6727B3CA" w:rsidR="00A018F3" w:rsidRDefault="00A018F3" w:rsidP="00EF3ABF">
      <w:pPr>
        <w:pStyle w:val="Ttulo21"/>
        <w:rPr>
          <w:rFonts w:cstheme="minorHAnsi"/>
        </w:rPr>
      </w:pPr>
    </w:p>
    <w:p w14:paraId="3D300D69" w14:textId="77777777" w:rsidR="00CE4F9E" w:rsidRDefault="00CE4F9E" w:rsidP="00EF3ABF">
      <w:pPr>
        <w:pStyle w:val="Ttulo21"/>
        <w:rPr>
          <w:rFonts w:cstheme="minorHAnsi"/>
        </w:rPr>
      </w:pPr>
    </w:p>
    <w:p w14:paraId="699E6FDF" w14:textId="77777777" w:rsidR="00CE4F9E" w:rsidRDefault="00CE4F9E" w:rsidP="00EF3ABF">
      <w:pPr>
        <w:pStyle w:val="Ttulo21"/>
        <w:rPr>
          <w:rFonts w:cstheme="minorHAnsi"/>
        </w:rPr>
      </w:pPr>
    </w:p>
    <w:p w14:paraId="145D1EF7" w14:textId="77777777" w:rsidR="00CE4F9E" w:rsidRDefault="00CE4F9E" w:rsidP="00EF3ABF">
      <w:pPr>
        <w:pStyle w:val="Ttulo21"/>
        <w:rPr>
          <w:rFonts w:cstheme="minorHAnsi"/>
        </w:rPr>
      </w:pPr>
    </w:p>
    <w:p w14:paraId="7FBE1BD0" w14:textId="77777777" w:rsidR="00CE4F9E" w:rsidRPr="005F5D9B" w:rsidRDefault="00CE4F9E" w:rsidP="00EF3ABF">
      <w:pPr>
        <w:pStyle w:val="Ttulo21"/>
        <w:rPr>
          <w:rFonts w:cstheme="minorHAnsi"/>
        </w:rPr>
      </w:pPr>
    </w:p>
    <w:p w14:paraId="75751A5D" w14:textId="77777777" w:rsidR="00A018F3" w:rsidRPr="005F5D9B" w:rsidRDefault="00A018F3" w:rsidP="00EF3ABF">
      <w:pPr>
        <w:pStyle w:val="Ttulo21"/>
        <w:rPr>
          <w:rFonts w:cstheme="minorHAnsi"/>
        </w:rPr>
      </w:pPr>
    </w:p>
    <w:p w14:paraId="621E09F5" w14:textId="2382A88B" w:rsidR="00EF3ABF" w:rsidRPr="005F5D9B" w:rsidRDefault="00EF3ABF" w:rsidP="001D621B">
      <w:pPr>
        <w:pStyle w:val="Ttulo21"/>
        <w:rPr>
          <w:rFonts w:cstheme="minorHAnsi"/>
        </w:rPr>
      </w:pPr>
    </w:p>
    <w:p w14:paraId="52B56BCD" w14:textId="2E315872" w:rsidR="000B14B7" w:rsidRDefault="000B14B7" w:rsidP="00AA2AEF">
      <w:pPr>
        <w:pStyle w:val="Piedepgina"/>
        <w:ind w:firstLine="0"/>
        <w:rPr>
          <w:rFonts w:cstheme="minorHAnsi"/>
        </w:rPr>
      </w:pPr>
      <w:r w:rsidRPr="005F5D9B">
        <w:rPr>
          <w:rFonts w:cstheme="minorHAnsi"/>
        </w:rPr>
        <w:fldChar w:fldCharType="begin"/>
      </w:r>
      <w:r w:rsidRPr="005F5D9B">
        <w:rPr>
          <w:rFonts w:cstheme="minorHAnsi"/>
          <w:lang w:val="es-PE"/>
        </w:rPr>
        <w:instrText xml:space="preserve"> TIME \@ "dddd, d 'de' MMMM 'de' yyyy" </w:instrText>
      </w:r>
      <w:r w:rsidRPr="005F5D9B">
        <w:rPr>
          <w:rFonts w:cstheme="minorHAnsi"/>
        </w:rPr>
        <w:fldChar w:fldCharType="separate"/>
      </w:r>
      <w:r w:rsidR="008906E8">
        <w:rPr>
          <w:rFonts w:cstheme="minorHAnsi"/>
          <w:noProof/>
          <w:lang w:val="es-PE"/>
        </w:rPr>
        <w:t>jueves, 5 de Diciembre de 2024</w:t>
      </w:r>
      <w:r w:rsidRPr="005F5D9B">
        <w:rPr>
          <w:rFonts w:cstheme="minorHAnsi"/>
        </w:rPr>
        <w:fldChar w:fldCharType="end"/>
      </w:r>
    </w:p>
    <w:sdt>
      <w:sdtPr>
        <w:rPr>
          <w:b w:val="0"/>
          <w:smallCaps w:val="0"/>
          <w:lang w:val="es-MX"/>
        </w:rPr>
        <w:id w:val="10986323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DD0D7A9" w14:textId="0E6D84B5" w:rsidR="00255F23" w:rsidRDefault="00255F23" w:rsidP="00255F23">
          <w:pPr>
            <w:pStyle w:val="Ttulo21"/>
          </w:pPr>
          <w:r>
            <w:rPr>
              <w:lang w:val="es-MX"/>
            </w:rPr>
            <w:t>Índice</w:t>
          </w:r>
        </w:p>
        <w:p w14:paraId="6006E7AE" w14:textId="1C142658" w:rsidR="00762013" w:rsidRDefault="00255F23">
          <w:pPr>
            <w:pStyle w:val="TDC1"/>
            <w:tabs>
              <w:tab w:val="left" w:pos="1200"/>
              <w:tab w:val="right" w:leader="dot" w:pos="9016"/>
            </w:tabs>
            <w:rPr>
              <w:noProof/>
              <w:color w:val="auto"/>
              <w:kern w:val="2"/>
              <w:lang w:val="es-PE" w:eastAsia="es-PE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318092" w:history="1">
            <w:r w:rsidR="00762013" w:rsidRPr="00244443">
              <w:rPr>
                <w:rStyle w:val="Hipervnculo"/>
                <w:noProof/>
                <w:lang w:val="es-PE"/>
              </w:rPr>
              <w:t>1</w:t>
            </w:r>
            <w:r w:rsidR="00762013">
              <w:rPr>
                <w:noProof/>
                <w:color w:val="auto"/>
                <w:kern w:val="2"/>
                <w:lang w:val="es-PE" w:eastAsia="es-PE"/>
                <w14:ligatures w14:val="standardContextual"/>
              </w:rPr>
              <w:tab/>
            </w:r>
            <w:r w:rsidR="00762013" w:rsidRPr="00244443">
              <w:rPr>
                <w:rStyle w:val="Hipervnculo"/>
                <w:noProof/>
                <w:lang w:val="es-PE"/>
              </w:rPr>
              <w:t>Introducción</w:t>
            </w:r>
            <w:r w:rsidR="00762013">
              <w:rPr>
                <w:noProof/>
                <w:webHidden/>
              </w:rPr>
              <w:tab/>
            </w:r>
            <w:r w:rsidR="00762013">
              <w:rPr>
                <w:noProof/>
                <w:webHidden/>
              </w:rPr>
              <w:fldChar w:fldCharType="begin"/>
            </w:r>
            <w:r w:rsidR="00762013">
              <w:rPr>
                <w:noProof/>
                <w:webHidden/>
              </w:rPr>
              <w:instrText xml:space="preserve"> PAGEREF _Toc184318092 \h </w:instrText>
            </w:r>
            <w:r w:rsidR="00762013">
              <w:rPr>
                <w:noProof/>
                <w:webHidden/>
              </w:rPr>
            </w:r>
            <w:r w:rsidR="00762013">
              <w:rPr>
                <w:noProof/>
                <w:webHidden/>
              </w:rPr>
              <w:fldChar w:fldCharType="separate"/>
            </w:r>
            <w:r w:rsidR="00762013">
              <w:rPr>
                <w:noProof/>
                <w:webHidden/>
              </w:rPr>
              <w:t>4</w:t>
            </w:r>
            <w:r w:rsidR="00762013">
              <w:rPr>
                <w:noProof/>
                <w:webHidden/>
              </w:rPr>
              <w:fldChar w:fldCharType="end"/>
            </w:r>
          </w:hyperlink>
        </w:p>
        <w:p w14:paraId="03F2F1D4" w14:textId="3488759D" w:rsidR="00762013" w:rsidRDefault="00762013">
          <w:pPr>
            <w:pStyle w:val="TDC1"/>
            <w:tabs>
              <w:tab w:val="left" w:pos="1200"/>
              <w:tab w:val="right" w:leader="dot" w:pos="9016"/>
            </w:tabs>
            <w:rPr>
              <w:noProof/>
              <w:color w:val="auto"/>
              <w:kern w:val="2"/>
              <w:lang w:val="es-PE" w:eastAsia="es-PE"/>
              <w14:ligatures w14:val="standardContextual"/>
            </w:rPr>
          </w:pPr>
          <w:hyperlink w:anchor="_Toc184318093" w:history="1">
            <w:r w:rsidRPr="00244443">
              <w:rPr>
                <w:rStyle w:val="Hipervnculo"/>
                <w:noProof/>
              </w:rPr>
              <w:t>2</w:t>
            </w:r>
            <w:r>
              <w:rPr>
                <w:noProof/>
                <w:color w:val="auto"/>
                <w:kern w:val="2"/>
                <w:lang w:val="es-PE" w:eastAsia="es-PE"/>
                <w14:ligatures w14:val="standardContextual"/>
              </w:rPr>
              <w:tab/>
            </w:r>
            <w:r w:rsidRPr="00244443">
              <w:rPr>
                <w:rStyle w:val="Hipervnculo"/>
                <w:noProof/>
              </w:rPr>
              <w:t>Presentación del caso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_Toc184318093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40FE9" w14:textId="3CEA0E07" w:rsidR="00762013" w:rsidRDefault="00762013">
          <w:pPr>
            <w:pStyle w:val="TDC2"/>
            <w:tabs>
              <w:tab w:val="left" w:pos="1680"/>
              <w:tab w:val="right" w:leader="dot" w:pos="9016"/>
            </w:tabs>
            <w:rPr>
              <w:noProof/>
              <w:color w:val="auto"/>
              <w:kern w:val="2"/>
              <w:lang w:val="es-PE" w:eastAsia="es-PE"/>
              <w14:ligatures w14:val="standardContextual"/>
            </w:rPr>
          </w:pPr>
          <w:hyperlink w:anchor="_Toc184318094" w:history="1">
            <w:r w:rsidRPr="00244443">
              <w:rPr>
                <w:rStyle w:val="Hipervnculo"/>
                <w:noProof/>
              </w:rPr>
              <w:t>2.1</w:t>
            </w:r>
            <w:r>
              <w:rPr>
                <w:noProof/>
                <w:color w:val="auto"/>
                <w:kern w:val="2"/>
                <w:lang w:val="es-PE" w:eastAsia="es-PE"/>
                <w14:ligatures w14:val="standardContextual"/>
              </w:rPr>
              <w:tab/>
            </w:r>
            <w:r w:rsidRPr="00244443">
              <w:rPr>
                <w:rStyle w:val="Hipervnculo"/>
                <w:noProof/>
              </w:rPr>
              <w:t>Contextualización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_Toc184318094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31278" w14:textId="1A2D0320" w:rsidR="00762013" w:rsidRDefault="00762013">
          <w:pPr>
            <w:pStyle w:val="TDC3"/>
            <w:tabs>
              <w:tab w:val="left" w:pos="1962"/>
              <w:tab w:val="right" w:leader="dot" w:pos="9016"/>
            </w:tabs>
            <w:rPr>
              <w:noProof/>
              <w:color w:val="auto"/>
              <w:kern w:val="2"/>
              <w:lang w:val="es-PE" w:eastAsia="es-PE"/>
              <w14:ligatures w14:val="standardContextual"/>
            </w:rPr>
          </w:pPr>
          <w:hyperlink w:anchor="_Toc184318095" w:history="1">
            <w:r w:rsidRPr="00244443">
              <w:rPr>
                <w:rStyle w:val="Hipervnculo"/>
                <w:noProof/>
                <w:lang w:val="es-PE"/>
              </w:rPr>
              <w:t>2.1.1</w:t>
            </w:r>
            <w:r>
              <w:rPr>
                <w:noProof/>
                <w:color w:val="auto"/>
                <w:kern w:val="2"/>
                <w:lang w:val="es-PE" w:eastAsia="es-PE"/>
                <w14:ligatures w14:val="standardContextual"/>
              </w:rPr>
              <w:tab/>
            </w:r>
            <w:r w:rsidRPr="00244443">
              <w:rPr>
                <w:rStyle w:val="Hipervnculo"/>
                <w:noProof/>
                <w:lang w:val="es-PE"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_Toc184318095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8619B" w14:textId="46384441" w:rsidR="00762013" w:rsidRDefault="00762013">
          <w:pPr>
            <w:pStyle w:val="TDC2"/>
            <w:tabs>
              <w:tab w:val="left" w:pos="1680"/>
              <w:tab w:val="right" w:leader="dot" w:pos="9016"/>
            </w:tabs>
            <w:rPr>
              <w:noProof/>
              <w:color w:val="auto"/>
              <w:kern w:val="2"/>
              <w:lang w:val="es-PE" w:eastAsia="es-PE"/>
              <w14:ligatures w14:val="standardContextual"/>
            </w:rPr>
          </w:pPr>
          <w:hyperlink w:anchor="_Toc184318096" w:history="1">
            <w:r w:rsidRPr="00244443">
              <w:rPr>
                <w:rStyle w:val="Hipervnculo"/>
                <w:noProof/>
                <w:lang w:val="es-PE"/>
              </w:rPr>
              <w:t>2.2</w:t>
            </w:r>
            <w:r>
              <w:rPr>
                <w:noProof/>
                <w:color w:val="auto"/>
                <w:kern w:val="2"/>
                <w:lang w:val="es-PE" w:eastAsia="es-PE"/>
                <w14:ligatures w14:val="standardContextual"/>
              </w:rPr>
              <w:tab/>
            </w:r>
            <w:r w:rsidRPr="00244443">
              <w:rPr>
                <w:rStyle w:val="Hipervnculo"/>
                <w:noProof/>
                <w:lang w:val="es-PE"/>
              </w:rPr>
              <w:t>Problemática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_Toc184318096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5533F" w14:textId="6A0250AC" w:rsidR="00762013" w:rsidRDefault="00762013">
          <w:pPr>
            <w:pStyle w:val="TDC1"/>
            <w:tabs>
              <w:tab w:val="left" w:pos="1200"/>
              <w:tab w:val="right" w:leader="dot" w:pos="9016"/>
            </w:tabs>
            <w:rPr>
              <w:noProof/>
              <w:color w:val="auto"/>
              <w:kern w:val="2"/>
              <w:lang w:val="es-PE" w:eastAsia="es-PE"/>
              <w14:ligatures w14:val="standardContextual"/>
            </w:rPr>
          </w:pPr>
          <w:hyperlink w:anchor="_Toc184318097" w:history="1">
            <w:r w:rsidRPr="00244443">
              <w:rPr>
                <w:rStyle w:val="Hipervnculo"/>
                <w:noProof/>
                <w:lang w:val="es-PE"/>
              </w:rPr>
              <w:t>3</w:t>
            </w:r>
            <w:r>
              <w:rPr>
                <w:noProof/>
                <w:color w:val="auto"/>
                <w:kern w:val="2"/>
                <w:lang w:val="es-PE" w:eastAsia="es-PE"/>
                <w14:ligatures w14:val="standardContextual"/>
              </w:rPr>
              <w:tab/>
            </w:r>
            <w:r w:rsidRPr="00244443">
              <w:rPr>
                <w:rStyle w:val="Hipervnculo"/>
                <w:noProof/>
                <w:lang w:val="es-PE"/>
              </w:rPr>
              <w:t>Análisis del Caso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_Toc184318097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76CDB" w14:textId="69A290AC" w:rsidR="00762013" w:rsidRDefault="00762013">
          <w:pPr>
            <w:pStyle w:val="TDC2"/>
            <w:tabs>
              <w:tab w:val="left" w:pos="1680"/>
              <w:tab w:val="right" w:leader="dot" w:pos="9016"/>
            </w:tabs>
            <w:rPr>
              <w:noProof/>
              <w:color w:val="auto"/>
              <w:kern w:val="2"/>
              <w:lang w:val="es-PE" w:eastAsia="es-PE"/>
              <w14:ligatures w14:val="standardContextual"/>
            </w:rPr>
          </w:pPr>
          <w:hyperlink w:anchor="_Toc184318098" w:history="1">
            <w:r w:rsidRPr="00244443">
              <w:rPr>
                <w:rStyle w:val="Hipervnculo"/>
                <w:noProof/>
                <w:lang w:val="es-PE"/>
              </w:rPr>
              <w:t>3.1</w:t>
            </w:r>
            <w:r>
              <w:rPr>
                <w:noProof/>
                <w:color w:val="auto"/>
                <w:kern w:val="2"/>
                <w:lang w:val="es-PE" w:eastAsia="es-PE"/>
                <w14:ligatures w14:val="standardContextual"/>
              </w:rPr>
              <w:tab/>
            </w:r>
            <w:r w:rsidRPr="00244443">
              <w:rPr>
                <w:rStyle w:val="Hipervnculo"/>
                <w:noProof/>
                <w:lang w:val="es-PE"/>
              </w:rPr>
              <w:t>Causalidad de la Problemática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_Toc184318098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7E6A6" w14:textId="4D9FC993" w:rsidR="00762013" w:rsidRDefault="00762013">
          <w:pPr>
            <w:pStyle w:val="TDC2"/>
            <w:tabs>
              <w:tab w:val="left" w:pos="1680"/>
              <w:tab w:val="right" w:leader="dot" w:pos="9016"/>
            </w:tabs>
            <w:rPr>
              <w:noProof/>
              <w:color w:val="auto"/>
              <w:kern w:val="2"/>
              <w:lang w:val="es-PE" w:eastAsia="es-PE"/>
              <w14:ligatures w14:val="standardContextual"/>
            </w:rPr>
          </w:pPr>
          <w:hyperlink w:anchor="_Toc184318099" w:history="1">
            <w:r w:rsidRPr="00244443">
              <w:rPr>
                <w:rStyle w:val="Hipervnculo"/>
                <w:noProof/>
                <w:lang w:val="es-PE"/>
              </w:rPr>
              <w:t>3.2</w:t>
            </w:r>
            <w:r>
              <w:rPr>
                <w:noProof/>
                <w:color w:val="auto"/>
                <w:kern w:val="2"/>
                <w:lang w:val="es-PE" w:eastAsia="es-PE"/>
                <w14:ligatures w14:val="standardContextual"/>
              </w:rPr>
              <w:tab/>
            </w:r>
            <w:r w:rsidRPr="00244443">
              <w:rPr>
                <w:rStyle w:val="Hipervnculo"/>
                <w:noProof/>
                <w:lang w:val="es-PE"/>
              </w:rPr>
              <w:t>Presentación de Posibles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_Toc184318099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84706" w14:textId="6A7B3317" w:rsidR="00762013" w:rsidRDefault="00762013">
          <w:pPr>
            <w:pStyle w:val="TDC2"/>
            <w:tabs>
              <w:tab w:val="left" w:pos="1680"/>
              <w:tab w:val="right" w:leader="dot" w:pos="9016"/>
            </w:tabs>
            <w:rPr>
              <w:noProof/>
              <w:color w:val="auto"/>
              <w:kern w:val="2"/>
              <w:lang w:val="es-PE" w:eastAsia="es-PE"/>
              <w14:ligatures w14:val="standardContextual"/>
            </w:rPr>
          </w:pPr>
          <w:hyperlink w:anchor="_Toc184318100" w:history="1">
            <w:r w:rsidRPr="00244443">
              <w:rPr>
                <w:rStyle w:val="Hipervnculo"/>
                <w:noProof/>
                <w:lang w:val="es-PE"/>
              </w:rPr>
              <w:t>3.3</w:t>
            </w:r>
            <w:r>
              <w:rPr>
                <w:noProof/>
                <w:color w:val="auto"/>
                <w:kern w:val="2"/>
                <w:lang w:val="es-PE" w:eastAsia="es-PE"/>
                <w14:ligatures w14:val="standardContextual"/>
              </w:rPr>
              <w:tab/>
            </w:r>
            <w:r w:rsidRPr="00244443">
              <w:rPr>
                <w:rStyle w:val="Hipervnculo"/>
                <w:noProof/>
                <w:lang w:val="es-PE"/>
              </w:rPr>
              <w:t>Planteamiento de la Propuesta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_Toc184318100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9670E" w14:textId="35C9E3C3" w:rsidR="00762013" w:rsidRDefault="00762013">
          <w:pPr>
            <w:pStyle w:val="TDC2"/>
            <w:tabs>
              <w:tab w:val="right" w:leader="dot" w:pos="9016"/>
            </w:tabs>
            <w:rPr>
              <w:noProof/>
              <w:color w:val="auto"/>
              <w:kern w:val="2"/>
              <w:lang w:val="es-PE" w:eastAsia="es-PE"/>
              <w14:ligatures w14:val="standardContextual"/>
            </w:rPr>
          </w:pPr>
          <w:hyperlink w:anchor="_Toc184318101" w:history="1">
            <w:r w:rsidRPr="00244443">
              <w:rPr>
                <w:rStyle w:val="Hipervnculo"/>
                <w:noProof/>
                <w:lang w:val="es-PE"/>
              </w:rPr>
              <w:t>Problemática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_Toc184318101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34E91" w14:textId="6EC31C7D" w:rsidR="00762013" w:rsidRDefault="00762013">
          <w:pPr>
            <w:pStyle w:val="TDC2"/>
            <w:tabs>
              <w:tab w:val="right" w:leader="dot" w:pos="9016"/>
            </w:tabs>
            <w:rPr>
              <w:noProof/>
              <w:color w:val="auto"/>
              <w:kern w:val="2"/>
              <w:lang w:val="es-PE" w:eastAsia="es-PE"/>
              <w14:ligatures w14:val="standardContextual"/>
            </w:rPr>
          </w:pPr>
          <w:hyperlink w:anchor="_Toc184318102" w:history="1">
            <w:r w:rsidRPr="00244443">
              <w:rPr>
                <w:rStyle w:val="Hipervnculo"/>
                <w:noProof/>
                <w:lang w:val="es-PE"/>
              </w:rPr>
              <w:t>Solución Propuesta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_Toc184318102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9D948" w14:textId="01723318" w:rsidR="00762013" w:rsidRDefault="00762013">
          <w:pPr>
            <w:pStyle w:val="TDC1"/>
            <w:tabs>
              <w:tab w:val="left" w:pos="1200"/>
              <w:tab w:val="right" w:leader="dot" w:pos="9016"/>
            </w:tabs>
            <w:rPr>
              <w:noProof/>
              <w:color w:val="auto"/>
              <w:kern w:val="2"/>
              <w:lang w:val="es-PE" w:eastAsia="es-PE"/>
              <w14:ligatures w14:val="standardContextual"/>
            </w:rPr>
          </w:pPr>
          <w:hyperlink w:anchor="_Toc184318103" w:history="1">
            <w:r w:rsidRPr="00244443">
              <w:rPr>
                <w:rStyle w:val="Hipervnculo"/>
                <w:noProof/>
                <w:lang w:val="es-PE"/>
              </w:rPr>
              <w:t>4</w:t>
            </w:r>
            <w:r>
              <w:rPr>
                <w:noProof/>
                <w:color w:val="auto"/>
                <w:kern w:val="2"/>
                <w:lang w:val="es-PE" w:eastAsia="es-PE"/>
                <w14:ligatures w14:val="standardContextual"/>
              </w:rPr>
              <w:tab/>
            </w:r>
            <w:r w:rsidRPr="00244443">
              <w:rPr>
                <w:rStyle w:val="Hipervnculo"/>
                <w:noProof/>
                <w:lang w:val="es-PE"/>
              </w:rPr>
              <w:t>Diseño del Sistema de la Propuesta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_Toc184318103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1795F" w14:textId="371D365B" w:rsidR="00762013" w:rsidRDefault="00762013">
          <w:pPr>
            <w:pStyle w:val="TDC2"/>
            <w:tabs>
              <w:tab w:val="left" w:pos="1680"/>
              <w:tab w:val="right" w:leader="dot" w:pos="9016"/>
            </w:tabs>
            <w:rPr>
              <w:noProof/>
              <w:color w:val="auto"/>
              <w:kern w:val="2"/>
              <w:lang w:val="es-PE" w:eastAsia="es-PE"/>
              <w14:ligatures w14:val="standardContextual"/>
            </w:rPr>
          </w:pPr>
          <w:hyperlink w:anchor="_Toc184318104" w:history="1">
            <w:r w:rsidRPr="00244443">
              <w:rPr>
                <w:rStyle w:val="Hipervnculo"/>
                <w:noProof/>
                <w:lang w:val="es-PE"/>
              </w:rPr>
              <w:t>4.1</w:t>
            </w:r>
            <w:r>
              <w:rPr>
                <w:noProof/>
                <w:color w:val="auto"/>
                <w:kern w:val="2"/>
                <w:lang w:val="es-PE" w:eastAsia="es-PE"/>
                <w14:ligatures w14:val="standardContextual"/>
              </w:rPr>
              <w:tab/>
            </w:r>
            <w:r w:rsidRPr="00244443">
              <w:rPr>
                <w:rStyle w:val="Hipervnculo"/>
                <w:noProof/>
                <w:lang w:val="es-PE"/>
              </w:rPr>
              <w:t>Modelo Entidad - 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_Toc184318104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9FFA9" w14:textId="52EC0FA5" w:rsidR="00762013" w:rsidRDefault="00762013">
          <w:pPr>
            <w:pStyle w:val="TDC3"/>
            <w:tabs>
              <w:tab w:val="left" w:pos="1962"/>
              <w:tab w:val="right" w:leader="dot" w:pos="9016"/>
            </w:tabs>
            <w:rPr>
              <w:noProof/>
              <w:color w:val="auto"/>
              <w:kern w:val="2"/>
              <w:lang w:val="es-PE" w:eastAsia="es-PE"/>
              <w14:ligatures w14:val="standardContextual"/>
            </w:rPr>
          </w:pPr>
          <w:hyperlink w:anchor="_Toc184318105" w:history="1">
            <w:r w:rsidRPr="00244443">
              <w:rPr>
                <w:rStyle w:val="Hipervnculo"/>
                <w:noProof/>
                <w:lang w:val="es-PE"/>
              </w:rPr>
              <w:t>4.1.1</w:t>
            </w:r>
            <w:r>
              <w:rPr>
                <w:noProof/>
                <w:color w:val="auto"/>
                <w:kern w:val="2"/>
                <w:lang w:val="es-PE" w:eastAsia="es-PE"/>
                <w14:ligatures w14:val="standardContextual"/>
              </w:rPr>
              <w:tab/>
            </w:r>
            <w:r w:rsidRPr="00244443">
              <w:rPr>
                <w:rStyle w:val="Hipervnculo"/>
                <w:noProof/>
                <w:lang w:val="es-PE"/>
              </w:rPr>
              <w:t>Entidades y 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_Toc184318105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1E18B" w14:textId="1D014988" w:rsidR="00762013" w:rsidRDefault="00762013">
          <w:pPr>
            <w:pStyle w:val="TDC3"/>
            <w:tabs>
              <w:tab w:val="left" w:pos="1962"/>
              <w:tab w:val="right" w:leader="dot" w:pos="9016"/>
            </w:tabs>
            <w:rPr>
              <w:noProof/>
              <w:color w:val="auto"/>
              <w:kern w:val="2"/>
              <w:lang w:val="es-PE" w:eastAsia="es-PE"/>
              <w14:ligatures w14:val="standardContextual"/>
            </w:rPr>
          </w:pPr>
          <w:hyperlink w:anchor="_Toc184318106" w:history="1">
            <w:r w:rsidRPr="00244443">
              <w:rPr>
                <w:rStyle w:val="Hipervnculo"/>
                <w:noProof/>
                <w:lang w:val="es-PE"/>
              </w:rPr>
              <w:t>4.1.2</w:t>
            </w:r>
            <w:r>
              <w:rPr>
                <w:noProof/>
                <w:color w:val="auto"/>
                <w:kern w:val="2"/>
                <w:lang w:val="es-PE" w:eastAsia="es-PE"/>
                <w14:ligatures w14:val="standardContextual"/>
              </w:rPr>
              <w:tab/>
            </w:r>
            <w:r w:rsidRPr="00244443">
              <w:rPr>
                <w:rStyle w:val="Hipervnculo"/>
                <w:noProof/>
                <w:lang w:val="es-PE"/>
              </w:rPr>
              <w:t>Relaciones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_Toc184318106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66198" w14:textId="01F8DFB7" w:rsidR="00762013" w:rsidRDefault="00762013">
          <w:pPr>
            <w:pStyle w:val="TDC3"/>
            <w:tabs>
              <w:tab w:val="left" w:pos="1962"/>
              <w:tab w:val="right" w:leader="dot" w:pos="9016"/>
            </w:tabs>
            <w:rPr>
              <w:noProof/>
              <w:color w:val="auto"/>
              <w:kern w:val="2"/>
              <w:lang w:val="es-PE" w:eastAsia="es-PE"/>
              <w14:ligatures w14:val="standardContextual"/>
            </w:rPr>
          </w:pPr>
          <w:hyperlink w:anchor="_Toc184318107" w:history="1">
            <w:r w:rsidRPr="00244443">
              <w:rPr>
                <w:rStyle w:val="Hipervnculo"/>
                <w:noProof/>
                <w:lang w:val="es-PE"/>
              </w:rPr>
              <w:t>4.1.3</w:t>
            </w:r>
            <w:r>
              <w:rPr>
                <w:noProof/>
                <w:color w:val="auto"/>
                <w:kern w:val="2"/>
                <w:lang w:val="es-PE" w:eastAsia="es-PE"/>
                <w14:ligatures w14:val="standardContextual"/>
              </w:rPr>
              <w:tab/>
            </w:r>
            <w:r w:rsidRPr="00244443">
              <w:rPr>
                <w:rStyle w:val="Hipervnculo"/>
                <w:noProof/>
                <w:lang w:val="es-PE"/>
              </w:rPr>
              <w:t>Diagrama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_Toc184318107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AE4B9" w14:textId="7C8D1A25" w:rsidR="00762013" w:rsidRDefault="00762013">
          <w:pPr>
            <w:pStyle w:val="TDC2"/>
            <w:tabs>
              <w:tab w:val="left" w:pos="1680"/>
              <w:tab w:val="right" w:leader="dot" w:pos="9016"/>
            </w:tabs>
            <w:rPr>
              <w:noProof/>
              <w:color w:val="auto"/>
              <w:kern w:val="2"/>
              <w:lang w:val="es-PE" w:eastAsia="es-PE"/>
              <w14:ligatures w14:val="standardContextual"/>
            </w:rPr>
          </w:pPr>
          <w:hyperlink w:anchor="_Toc184318108" w:history="1">
            <w:r w:rsidRPr="00244443">
              <w:rPr>
                <w:rStyle w:val="Hipervnculo"/>
                <w:noProof/>
                <w:lang w:val="es-PE"/>
              </w:rPr>
              <w:t>4.2</w:t>
            </w:r>
            <w:r>
              <w:rPr>
                <w:noProof/>
                <w:color w:val="auto"/>
                <w:kern w:val="2"/>
                <w:lang w:val="es-PE" w:eastAsia="es-PE"/>
                <w14:ligatures w14:val="standardContextual"/>
              </w:rPr>
              <w:tab/>
            </w:r>
            <w:r w:rsidRPr="00244443">
              <w:rPr>
                <w:rStyle w:val="Hipervnculo"/>
                <w:noProof/>
                <w:lang w:val="es-PE"/>
              </w:rPr>
              <w:t>Modelo Lógico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_Toc184318108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58B9D" w14:textId="7082E901" w:rsidR="00762013" w:rsidRDefault="00762013">
          <w:pPr>
            <w:pStyle w:val="TDC1"/>
            <w:tabs>
              <w:tab w:val="left" w:pos="1200"/>
              <w:tab w:val="right" w:leader="dot" w:pos="9016"/>
            </w:tabs>
            <w:rPr>
              <w:noProof/>
              <w:color w:val="auto"/>
              <w:kern w:val="2"/>
              <w:lang w:val="es-PE" w:eastAsia="es-PE"/>
              <w14:ligatures w14:val="standardContextual"/>
            </w:rPr>
          </w:pPr>
          <w:hyperlink w:anchor="_Toc184318109" w:history="1">
            <w:r w:rsidRPr="00244443">
              <w:rPr>
                <w:rStyle w:val="Hipervnculo"/>
                <w:noProof/>
                <w:lang w:val="es-PE"/>
              </w:rPr>
              <w:t>5</w:t>
            </w:r>
            <w:r>
              <w:rPr>
                <w:noProof/>
                <w:color w:val="auto"/>
                <w:kern w:val="2"/>
                <w:lang w:val="es-PE" w:eastAsia="es-PE"/>
                <w14:ligatures w14:val="standardContextual"/>
              </w:rPr>
              <w:tab/>
            </w:r>
            <w:r w:rsidRPr="00244443">
              <w:rPr>
                <w:rStyle w:val="Hipervnculo"/>
                <w:noProof/>
                <w:lang w:val="es-PE"/>
              </w:rPr>
              <w:t>Normalización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_Toc184318109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9C9FE" w14:textId="487E9924" w:rsidR="00762013" w:rsidRDefault="00762013">
          <w:pPr>
            <w:pStyle w:val="TDC2"/>
            <w:tabs>
              <w:tab w:val="left" w:pos="1680"/>
              <w:tab w:val="right" w:leader="dot" w:pos="9016"/>
            </w:tabs>
            <w:rPr>
              <w:noProof/>
              <w:color w:val="auto"/>
              <w:kern w:val="2"/>
              <w:lang w:val="es-PE" w:eastAsia="es-PE"/>
              <w14:ligatures w14:val="standardContextual"/>
            </w:rPr>
          </w:pPr>
          <w:hyperlink w:anchor="_Toc184318110" w:history="1">
            <w:r w:rsidRPr="00244443">
              <w:rPr>
                <w:rStyle w:val="Hipervnculo"/>
                <w:noProof/>
                <w:lang w:val="es-PE"/>
              </w:rPr>
              <w:t>5.1</w:t>
            </w:r>
            <w:r>
              <w:rPr>
                <w:noProof/>
                <w:color w:val="auto"/>
                <w:kern w:val="2"/>
                <w:lang w:val="es-PE" w:eastAsia="es-PE"/>
                <w14:ligatures w14:val="standardContextual"/>
              </w:rPr>
              <w:tab/>
            </w:r>
            <w:r w:rsidRPr="00244443">
              <w:rPr>
                <w:rStyle w:val="Hipervnculo"/>
                <w:noProof/>
                <w:lang w:val="es-PE"/>
              </w:rPr>
              <w:t>Aplicación de Formas Normales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_Toc184318110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70BCF" w14:textId="27E8272E" w:rsidR="00762013" w:rsidRDefault="00762013">
          <w:pPr>
            <w:pStyle w:val="TDC1"/>
            <w:tabs>
              <w:tab w:val="left" w:pos="1200"/>
              <w:tab w:val="right" w:leader="dot" w:pos="9016"/>
            </w:tabs>
            <w:rPr>
              <w:noProof/>
              <w:color w:val="auto"/>
              <w:kern w:val="2"/>
              <w:lang w:val="es-PE" w:eastAsia="es-PE"/>
              <w14:ligatures w14:val="standardContextual"/>
            </w:rPr>
          </w:pPr>
          <w:hyperlink w:anchor="_Toc184318111" w:history="1">
            <w:r w:rsidRPr="00244443">
              <w:rPr>
                <w:rStyle w:val="Hipervnculo"/>
                <w:noProof/>
                <w:lang w:val="es-PE"/>
              </w:rPr>
              <w:t>6</w:t>
            </w:r>
            <w:r>
              <w:rPr>
                <w:noProof/>
                <w:color w:val="auto"/>
                <w:kern w:val="2"/>
                <w:lang w:val="es-PE" w:eastAsia="es-PE"/>
                <w14:ligatures w14:val="standardContextual"/>
              </w:rPr>
              <w:tab/>
            </w:r>
            <w:r w:rsidRPr="00244443">
              <w:rPr>
                <w:rStyle w:val="Hipervnculo"/>
                <w:noProof/>
                <w:lang w:val="es-PE"/>
              </w:rPr>
              <w:t>Implementación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_Toc184318111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CEBD3" w14:textId="26EB276D" w:rsidR="00762013" w:rsidRDefault="00762013">
          <w:pPr>
            <w:pStyle w:val="TDC2"/>
            <w:tabs>
              <w:tab w:val="left" w:pos="1680"/>
              <w:tab w:val="right" w:leader="dot" w:pos="9016"/>
            </w:tabs>
            <w:rPr>
              <w:noProof/>
              <w:color w:val="auto"/>
              <w:kern w:val="2"/>
              <w:lang w:val="es-PE" w:eastAsia="es-PE"/>
              <w14:ligatures w14:val="standardContextual"/>
            </w:rPr>
          </w:pPr>
          <w:hyperlink w:anchor="_Toc184318112" w:history="1">
            <w:r w:rsidRPr="00244443">
              <w:rPr>
                <w:rStyle w:val="Hipervnculo"/>
                <w:noProof/>
                <w:lang w:val="es-PE"/>
              </w:rPr>
              <w:t>6.1</w:t>
            </w:r>
            <w:r>
              <w:rPr>
                <w:noProof/>
                <w:color w:val="auto"/>
                <w:kern w:val="2"/>
                <w:lang w:val="es-PE" w:eastAsia="es-PE"/>
                <w14:ligatures w14:val="standardContextual"/>
              </w:rPr>
              <w:tab/>
            </w:r>
            <w:r w:rsidRPr="00244443">
              <w:rPr>
                <w:rStyle w:val="Hipervnculo"/>
                <w:noProof/>
                <w:lang w:val="es-PE"/>
              </w:rPr>
              <w:t>Gestión de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_Toc184318112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FDF96" w14:textId="1F95EB0F" w:rsidR="00762013" w:rsidRDefault="00762013">
          <w:pPr>
            <w:pStyle w:val="TDC3"/>
            <w:tabs>
              <w:tab w:val="left" w:pos="1962"/>
              <w:tab w:val="right" w:leader="dot" w:pos="9016"/>
            </w:tabs>
            <w:rPr>
              <w:noProof/>
              <w:color w:val="auto"/>
              <w:kern w:val="2"/>
              <w:lang w:val="es-PE" w:eastAsia="es-PE"/>
              <w14:ligatures w14:val="standardContextual"/>
            </w:rPr>
          </w:pPr>
          <w:hyperlink w:anchor="_Toc184318113" w:history="1">
            <w:r w:rsidRPr="00244443">
              <w:rPr>
                <w:rStyle w:val="Hipervnculo"/>
                <w:noProof/>
              </w:rPr>
              <w:t>6.1.1</w:t>
            </w:r>
            <w:r>
              <w:rPr>
                <w:noProof/>
                <w:color w:val="auto"/>
                <w:kern w:val="2"/>
                <w:lang w:val="es-PE" w:eastAsia="es-PE"/>
                <w14:ligatures w14:val="standardContextual"/>
              </w:rPr>
              <w:tab/>
            </w:r>
            <w:r w:rsidRPr="00244443">
              <w:rPr>
                <w:rStyle w:val="Hipervnculo"/>
                <w:noProof/>
              </w:rPr>
              <w:t>DDL (Data Definition Language) - Lenguaje de Definición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_Toc184318113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1408E" w14:textId="0740A92D" w:rsidR="00762013" w:rsidRDefault="00762013">
          <w:pPr>
            <w:pStyle w:val="TDC3"/>
            <w:tabs>
              <w:tab w:val="left" w:pos="1962"/>
              <w:tab w:val="right" w:leader="dot" w:pos="9016"/>
            </w:tabs>
            <w:rPr>
              <w:noProof/>
              <w:color w:val="auto"/>
              <w:kern w:val="2"/>
              <w:lang w:val="es-PE" w:eastAsia="es-PE"/>
              <w14:ligatures w14:val="standardContextual"/>
            </w:rPr>
          </w:pPr>
          <w:hyperlink w:anchor="_Toc184318114" w:history="1">
            <w:r w:rsidRPr="00244443">
              <w:rPr>
                <w:rStyle w:val="Hipervnculo"/>
                <w:noProof/>
              </w:rPr>
              <w:t>6.1.2</w:t>
            </w:r>
            <w:r>
              <w:rPr>
                <w:noProof/>
                <w:color w:val="auto"/>
                <w:kern w:val="2"/>
                <w:lang w:val="es-PE" w:eastAsia="es-PE"/>
                <w14:ligatures w14:val="standardContextual"/>
              </w:rPr>
              <w:tab/>
            </w:r>
            <w:r w:rsidRPr="00244443">
              <w:rPr>
                <w:rStyle w:val="Hipervnculo"/>
                <w:noProof/>
              </w:rPr>
              <w:t xml:space="preserve">DCL (Data Control Language) - Lenguaje de Control de Datos. TCL (Transaction Control Language) - Lenguaje de Control de Transacciones. </w:t>
            </w:r>
            <w:r w:rsidRPr="00244443">
              <w:rPr>
                <w:rStyle w:val="Hipervnculo"/>
                <w:noProof/>
                <w:lang w:val="es-PE"/>
              </w:rPr>
              <w:t xml:space="preserve">Consultas Complementarias: </w:t>
            </w:r>
            <w:r w:rsidRPr="00244443">
              <w:rPr>
                <w:rStyle w:val="Hipervnculo"/>
                <w:noProof/>
              </w:rPr>
              <w:t>Consultas de Vistas (Views), Consultas de Uniones (JOINs), Consultas de Índices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_Toc184318114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650DD" w14:textId="6A3E6F49" w:rsidR="00762013" w:rsidRDefault="00762013">
          <w:pPr>
            <w:pStyle w:val="TDC3"/>
            <w:tabs>
              <w:tab w:val="left" w:pos="1962"/>
              <w:tab w:val="right" w:leader="dot" w:pos="9016"/>
            </w:tabs>
            <w:rPr>
              <w:noProof/>
              <w:color w:val="auto"/>
              <w:kern w:val="2"/>
              <w:lang w:val="es-PE" w:eastAsia="es-PE"/>
              <w14:ligatures w14:val="standardContextual"/>
            </w:rPr>
          </w:pPr>
          <w:hyperlink w:anchor="_Toc184318115" w:history="1">
            <w:r w:rsidRPr="00244443">
              <w:rPr>
                <w:rStyle w:val="Hipervnculo"/>
                <w:noProof/>
              </w:rPr>
              <w:t>6.1.1</w:t>
            </w:r>
            <w:r>
              <w:rPr>
                <w:noProof/>
                <w:color w:val="auto"/>
                <w:kern w:val="2"/>
                <w:lang w:val="es-PE" w:eastAsia="es-PE"/>
                <w14:ligatures w14:val="standardContextual"/>
              </w:rPr>
              <w:tab/>
            </w:r>
            <w:r w:rsidRPr="00244443">
              <w:rPr>
                <w:rStyle w:val="Hipervnculo"/>
                <w:noProof/>
              </w:rPr>
              <w:t>Consultas de Procedimientos Almacenados (Stored Procedures) y Consultas de Funciones (Functions)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920DA" w14:textId="787827E4" w:rsidR="00762013" w:rsidRDefault="00762013">
          <w:pPr>
            <w:pStyle w:val="TDC1"/>
            <w:tabs>
              <w:tab w:val="left" w:pos="1200"/>
              <w:tab w:val="right" w:leader="dot" w:pos="9016"/>
            </w:tabs>
            <w:rPr>
              <w:noProof/>
              <w:color w:val="auto"/>
              <w:kern w:val="2"/>
              <w:lang w:val="es-PE" w:eastAsia="es-PE"/>
              <w14:ligatures w14:val="standardContextual"/>
            </w:rPr>
          </w:pPr>
          <w:hyperlink w:anchor="_Toc184318116" w:history="1">
            <w:r w:rsidRPr="00244443">
              <w:rPr>
                <w:rStyle w:val="Hipervnculo"/>
                <w:noProof/>
                <w:lang w:val="es-PE"/>
              </w:rPr>
              <w:t>7</w:t>
            </w:r>
            <w:r>
              <w:rPr>
                <w:noProof/>
                <w:color w:val="auto"/>
                <w:kern w:val="2"/>
                <w:lang w:val="es-PE" w:eastAsia="es-PE"/>
                <w14:ligatures w14:val="standardContextual"/>
              </w:rPr>
              <w:tab/>
            </w:r>
            <w:r w:rsidRPr="00244443">
              <w:rPr>
                <w:rStyle w:val="Hipervnculo"/>
                <w:noProof/>
                <w:lang w:val="es-PE"/>
              </w:rPr>
              <w:t>Administración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E1A9E" w14:textId="3DA5B42E" w:rsidR="00762013" w:rsidRDefault="00762013">
          <w:pPr>
            <w:pStyle w:val="TDC1"/>
            <w:tabs>
              <w:tab w:val="left" w:pos="1200"/>
              <w:tab w:val="right" w:leader="dot" w:pos="9016"/>
            </w:tabs>
            <w:rPr>
              <w:noProof/>
              <w:color w:val="auto"/>
              <w:kern w:val="2"/>
              <w:lang w:val="es-PE" w:eastAsia="es-PE"/>
              <w14:ligatures w14:val="standardContextual"/>
            </w:rPr>
          </w:pPr>
          <w:hyperlink w:anchor="_Toc184318117" w:history="1">
            <w:r w:rsidRPr="00244443">
              <w:rPr>
                <w:rStyle w:val="Hipervnculo"/>
                <w:noProof/>
                <w:lang w:val="es-PE"/>
              </w:rPr>
              <w:t>8</w:t>
            </w:r>
            <w:r>
              <w:rPr>
                <w:noProof/>
                <w:color w:val="auto"/>
                <w:kern w:val="2"/>
                <w:lang w:val="es-PE" w:eastAsia="es-PE"/>
                <w14:ligatures w14:val="standardContextual"/>
              </w:rPr>
              <w:tab/>
            </w:r>
            <w:r w:rsidRPr="00244443">
              <w:rPr>
                <w:rStyle w:val="Hipervnculo"/>
                <w:noProof/>
                <w:lang w:val="es-PE"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00DEA" w14:textId="36870A0E" w:rsidR="00762013" w:rsidRDefault="00762013">
          <w:pPr>
            <w:pStyle w:val="TDC1"/>
            <w:tabs>
              <w:tab w:val="right" w:leader="dot" w:pos="9016"/>
            </w:tabs>
            <w:rPr>
              <w:noProof/>
              <w:color w:val="auto"/>
              <w:kern w:val="2"/>
              <w:lang w:val="es-PE" w:eastAsia="es-PE"/>
              <w14:ligatures w14:val="standardContextual"/>
            </w:rPr>
          </w:pPr>
          <w:hyperlink w:anchor="_Toc184318118" w:history="1">
            <w:r w:rsidRPr="00244443">
              <w:rPr>
                <w:rStyle w:val="Hipervnculo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_Toc184318118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E32A8" w14:textId="0762C724" w:rsidR="00255F23" w:rsidRDefault="00255F23" w:rsidP="00255F23">
          <w:r>
            <w:rPr>
              <w:b/>
              <w:bCs/>
              <w:lang w:val="es-MX"/>
            </w:rPr>
            <w:fldChar w:fldCharType="end"/>
          </w:r>
        </w:p>
      </w:sdtContent>
    </w:sdt>
    <w:p w14:paraId="4D15EDDE" w14:textId="5F3C28C9" w:rsidR="00762013" w:rsidRDefault="00762013" w:rsidP="00762013">
      <w:pPr>
        <w:pStyle w:val="Ttulo"/>
        <w:rPr>
          <w:lang w:val="es-PE"/>
        </w:rPr>
      </w:pPr>
      <w:r>
        <w:rPr>
          <w:lang w:val="es-PE"/>
        </w:rPr>
        <w:br w:type="page"/>
      </w:r>
    </w:p>
    <w:p w14:paraId="6BAC8A99" w14:textId="4EA28D5C" w:rsidR="006D587D" w:rsidRPr="00934BEE" w:rsidRDefault="001D6592" w:rsidP="00934BEE">
      <w:pPr>
        <w:pStyle w:val="Ttulo"/>
        <w:rPr>
          <w:lang w:val="es-PE"/>
        </w:rPr>
      </w:pPr>
      <w:r w:rsidRPr="00934BEE">
        <w:rPr>
          <w:lang w:val="es-PE"/>
        </w:rPr>
        <w:t xml:space="preserve">Informe de </w:t>
      </w:r>
      <w:r w:rsidR="00D331A4" w:rsidRPr="00934BEE">
        <w:rPr>
          <w:lang w:val="es-PE"/>
        </w:rPr>
        <w:t>Caso</w:t>
      </w:r>
      <w:r w:rsidRPr="00934BEE">
        <w:rPr>
          <w:lang w:val="es-PE"/>
        </w:rPr>
        <w:t>: Sistema de Gestión de Inscripción y Evaluaciones en la Universidad "</w:t>
      </w:r>
      <w:proofErr w:type="spellStart"/>
      <w:r w:rsidRPr="00934BEE">
        <w:rPr>
          <w:lang w:val="es-PE"/>
        </w:rPr>
        <w:t>TechAcademy</w:t>
      </w:r>
      <w:proofErr w:type="spellEnd"/>
      <w:r w:rsidRPr="00934BEE">
        <w:rPr>
          <w:lang w:val="es-PE"/>
        </w:rPr>
        <w:t>"</w:t>
      </w:r>
    </w:p>
    <w:p w14:paraId="0EBE76A2" w14:textId="118A49B6" w:rsidR="00F57ECE" w:rsidRPr="00F57ECE" w:rsidRDefault="00F57ECE" w:rsidP="00F57ECE">
      <w:pPr>
        <w:pStyle w:val="Ttulo1"/>
        <w:rPr>
          <w:lang w:val="es-PE"/>
        </w:rPr>
      </w:pPr>
      <w:bookmarkStart w:id="0" w:name="_Toc184318092"/>
      <w:r>
        <w:rPr>
          <w:lang w:val="es-PE"/>
        </w:rPr>
        <w:t>Introducción</w:t>
      </w:r>
      <w:bookmarkEnd w:id="0"/>
    </w:p>
    <w:p w14:paraId="7E523497" w14:textId="53AAC7C5" w:rsidR="00D331A4" w:rsidRPr="005F5D9B" w:rsidRDefault="7DA381AF" w:rsidP="00D331A4">
      <w:pPr>
        <w:spacing w:after="200" w:line="276" w:lineRule="auto"/>
        <w:rPr>
          <w:rFonts w:cstheme="minorHAnsi"/>
          <w:lang w:val="es-PE"/>
        </w:rPr>
      </w:pPr>
      <w:r w:rsidRPr="005F5D9B">
        <w:rPr>
          <w:rFonts w:eastAsia="Cambria" w:cstheme="minorHAnsi"/>
          <w:sz w:val="22"/>
          <w:szCs w:val="22"/>
          <w:lang w:val="es-PE"/>
        </w:rPr>
        <w:t>Este informe presenta el desarrollo de funciones y procedimientos almacenados para la gestión de una base de datos académica en SQL Server</w:t>
      </w:r>
      <w:r w:rsidR="000D70DA">
        <w:rPr>
          <w:rFonts w:eastAsia="Cambria" w:cstheme="minorHAnsi"/>
          <w:sz w:val="22"/>
          <w:szCs w:val="22"/>
          <w:lang w:val="es-PE"/>
        </w:rPr>
        <w:t xml:space="preserve"> en propuesta de solución a los problemas presentados en la Universidad </w:t>
      </w:r>
      <w:proofErr w:type="spellStart"/>
      <w:r w:rsidR="000D70DA">
        <w:rPr>
          <w:rFonts w:eastAsia="Cambria" w:cstheme="minorHAnsi"/>
          <w:sz w:val="22"/>
          <w:szCs w:val="22"/>
          <w:lang w:val="es-PE"/>
        </w:rPr>
        <w:t>TechAcademy</w:t>
      </w:r>
      <w:proofErr w:type="spellEnd"/>
      <w:r w:rsidR="000D70DA">
        <w:rPr>
          <w:rFonts w:eastAsia="Cambria" w:cstheme="minorHAnsi"/>
          <w:sz w:val="22"/>
          <w:szCs w:val="22"/>
          <w:lang w:val="es-PE"/>
        </w:rPr>
        <w:t xml:space="preserve"> presentado en el caso </w:t>
      </w:r>
      <w:r w:rsidR="000D32F5">
        <w:rPr>
          <w:rFonts w:eastAsia="Cambria" w:cstheme="minorHAnsi"/>
          <w:sz w:val="22"/>
          <w:szCs w:val="22"/>
          <w:lang w:val="es-PE"/>
        </w:rPr>
        <w:t>ficticio</w:t>
      </w:r>
      <w:r w:rsidRPr="005F5D9B">
        <w:rPr>
          <w:rFonts w:eastAsia="Cambria" w:cstheme="minorHAnsi"/>
          <w:sz w:val="22"/>
          <w:szCs w:val="22"/>
          <w:lang w:val="es-PE"/>
        </w:rPr>
        <w:t>. Las funciones y procedimientos permiten automatizar tareas como la inscripción de estudiantes, el cálculo del promedio de notas, y la validación de prerrequisitos. Se proporcionan los scripts SQL correspondientes, junto con ejemplos de ejecución.</w:t>
      </w:r>
    </w:p>
    <w:p w14:paraId="6C91D14B" w14:textId="6826C2FF" w:rsidR="006613E0" w:rsidRDefault="006777D0" w:rsidP="00793374">
      <w:pPr>
        <w:pStyle w:val="Ttulo1"/>
      </w:pPr>
      <w:bookmarkStart w:id="1" w:name="_Toc184318093"/>
      <w:r>
        <w:t>Presentación del caso</w:t>
      </w:r>
      <w:bookmarkEnd w:id="1"/>
    </w:p>
    <w:p w14:paraId="1B51EB87" w14:textId="3ECF2FC0" w:rsidR="003F7350" w:rsidRPr="003F7350" w:rsidRDefault="006777D0" w:rsidP="003F7350">
      <w:pPr>
        <w:pStyle w:val="Ttulo2"/>
      </w:pPr>
      <w:bookmarkStart w:id="2" w:name="_Toc184318094"/>
      <w:r>
        <w:t>Contextualización</w:t>
      </w:r>
      <w:bookmarkEnd w:id="2"/>
    </w:p>
    <w:p w14:paraId="0F21FC89" w14:textId="407D0008" w:rsidR="00E65DCF" w:rsidRDefault="006613E0" w:rsidP="006613E0">
      <w:pPr>
        <w:spacing w:after="200" w:line="276" w:lineRule="auto"/>
        <w:rPr>
          <w:rFonts w:eastAsia="Cambria" w:cstheme="minorHAnsi"/>
          <w:sz w:val="22"/>
          <w:szCs w:val="22"/>
          <w:lang w:val="es-PE"/>
        </w:rPr>
      </w:pPr>
      <w:r w:rsidRPr="006613E0">
        <w:rPr>
          <w:rFonts w:eastAsia="Cambria" w:cstheme="minorHAnsi"/>
          <w:sz w:val="22"/>
          <w:szCs w:val="22"/>
          <w:lang w:val="es-PE"/>
        </w:rPr>
        <w:t>La Universidad "</w:t>
      </w:r>
      <w:proofErr w:type="spellStart"/>
      <w:r w:rsidRPr="006613E0">
        <w:rPr>
          <w:rFonts w:eastAsia="Cambria" w:cstheme="minorHAnsi"/>
          <w:sz w:val="22"/>
          <w:szCs w:val="22"/>
          <w:lang w:val="es-PE"/>
        </w:rPr>
        <w:t>TechAcademy</w:t>
      </w:r>
      <w:proofErr w:type="spellEnd"/>
      <w:r w:rsidRPr="006613E0">
        <w:rPr>
          <w:rFonts w:eastAsia="Cambria" w:cstheme="minorHAnsi"/>
          <w:sz w:val="22"/>
          <w:szCs w:val="22"/>
          <w:lang w:val="es-PE"/>
        </w:rPr>
        <w:t>" enfrenta múltiples desafíos en la gestión del proceso de inscripción de estudiantes, la administración de cursos y la evaluación académica. Este informe presenta el diseño y desarrollo de un Sistema de Gestión Académica que centralice y automatice dichos procesos, optimizando la experiencia de estudiantes y personal académico.</w:t>
      </w:r>
    </w:p>
    <w:p w14:paraId="7D5817D3" w14:textId="33AA6906" w:rsidR="00E65DCF" w:rsidRDefault="00E65DCF" w:rsidP="00E65DCF">
      <w:pPr>
        <w:pStyle w:val="Ttulo3"/>
        <w:rPr>
          <w:lang w:val="es-PE"/>
        </w:rPr>
      </w:pPr>
      <w:bookmarkStart w:id="3" w:name="_Toc184318095"/>
      <w:r>
        <w:rPr>
          <w:lang w:val="es-PE"/>
        </w:rPr>
        <w:t>Objetivos</w:t>
      </w:r>
      <w:bookmarkEnd w:id="3"/>
    </w:p>
    <w:p w14:paraId="5637EE82" w14:textId="2EE60C84" w:rsidR="00FA3234" w:rsidRDefault="00FA3234" w:rsidP="00FA3234">
      <w:pPr>
        <w:pStyle w:val="Ttulo4"/>
        <w:numPr>
          <w:ilvl w:val="0"/>
          <w:numId w:val="0"/>
        </w:numPr>
        <w:ind w:left="864"/>
        <w:rPr>
          <w:lang w:val="es-PE"/>
        </w:rPr>
      </w:pPr>
      <w:r>
        <w:rPr>
          <w:lang w:val="es-PE"/>
        </w:rPr>
        <w:t xml:space="preserve">Objetivos </w:t>
      </w:r>
      <w:r w:rsidR="00DB7999">
        <w:rPr>
          <w:lang w:val="es-PE"/>
        </w:rPr>
        <w:t>G</w:t>
      </w:r>
      <w:r>
        <w:rPr>
          <w:lang w:val="es-PE"/>
        </w:rPr>
        <w:t>enerales</w:t>
      </w:r>
    </w:p>
    <w:p w14:paraId="13FAC626" w14:textId="10A74C94" w:rsidR="004248AF" w:rsidRPr="00DB7999" w:rsidRDefault="00721C51" w:rsidP="00DB7999">
      <w:pPr>
        <w:rPr>
          <w:lang w:val="es-PE"/>
        </w:rPr>
      </w:pPr>
      <w:r w:rsidRPr="00721C51">
        <w:rPr>
          <w:lang w:val="es-PE"/>
        </w:rPr>
        <w:t>Diseñar un sistema de base de datos que optimice los procesos operativos y de información.</w:t>
      </w:r>
    </w:p>
    <w:p w14:paraId="4B0D9524" w14:textId="69BAD9AF" w:rsidR="00FA3234" w:rsidRDefault="00FA3234" w:rsidP="00FA3234">
      <w:pPr>
        <w:pStyle w:val="Ttulo4"/>
        <w:numPr>
          <w:ilvl w:val="0"/>
          <w:numId w:val="0"/>
        </w:numPr>
        <w:ind w:left="864"/>
        <w:rPr>
          <w:lang w:val="es-PE"/>
        </w:rPr>
      </w:pPr>
      <w:r>
        <w:rPr>
          <w:lang w:val="es-PE"/>
        </w:rPr>
        <w:t xml:space="preserve">Objetivos </w:t>
      </w:r>
      <w:r w:rsidR="00DB7999">
        <w:rPr>
          <w:lang w:val="es-PE"/>
        </w:rPr>
        <w:t>E</w:t>
      </w:r>
      <w:r>
        <w:rPr>
          <w:lang w:val="es-PE"/>
        </w:rPr>
        <w:t>specíficos</w:t>
      </w:r>
    </w:p>
    <w:p w14:paraId="0B51F21C" w14:textId="77777777" w:rsidR="003C2504" w:rsidRPr="003C2504" w:rsidRDefault="003C2504" w:rsidP="008906E8">
      <w:pPr>
        <w:numPr>
          <w:ilvl w:val="0"/>
          <w:numId w:val="22"/>
        </w:numPr>
        <w:rPr>
          <w:lang w:val="es-PE"/>
        </w:rPr>
      </w:pPr>
      <w:r w:rsidRPr="003C2504">
        <w:rPr>
          <w:lang w:val="es-PE"/>
        </w:rPr>
        <w:t>Facilitar el almacenamiento y recuperación de datos.</w:t>
      </w:r>
    </w:p>
    <w:p w14:paraId="61C1C275" w14:textId="77777777" w:rsidR="003C2504" w:rsidRPr="003C2504" w:rsidRDefault="003C2504" w:rsidP="008906E8">
      <w:pPr>
        <w:numPr>
          <w:ilvl w:val="0"/>
          <w:numId w:val="22"/>
        </w:numPr>
        <w:rPr>
          <w:lang w:val="es-PE"/>
        </w:rPr>
      </w:pPr>
      <w:r w:rsidRPr="003C2504">
        <w:rPr>
          <w:lang w:val="es-PE"/>
        </w:rPr>
        <w:t>Mejorar la integridad y seguridad de la información.</w:t>
      </w:r>
    </w:p>
    <w:p w14:paraId="3528E3DB" w14:textId="26F339AA" w:rsidR="00FA3234" w:rsidRPr="003C2504" w:rsidRDefault="003C2504" w:rsidP="008906E8">
      <w:pPr>
        <w:numPr>
          <w:ilvl w:val="0"/>
          <w:numId w:val="22"/>
        </w:numPr>
        <w:rPr>
          <w:lang w:val="es-PE"/>
        </w:rPr>
      </w:pPr>
      <w:r w:rsidRPr="003C2504">
        <w:rPr>
          <w:lang w:val="es-PE"/>
        </w:rPr>
        <w:t>Proveer consultas rápidas y flexibles para la toma de decisiones.</w:t>
      </w:r>
    </w:p>
    <w:p w14:paraId="60355894" w14:textId="4E093F84" w:rsidR="002C515B" w:rsidRDefault="002C515B" w:rsidP="002C515B">
      <w:pPr>
        <w:pStyle w:val="Ttulo2"/>
        <w:rPr>
          <w:lang w:val="es-PE"/>
        </w:rPr>
      </w:pPr>
      <w:bookmarkStart w:id="4" w:name="_Toc184318096"/>
      <w:r>
        <w:rPr>
          <w:lang w:val="es-PE"/>
        </w:rPr>
        <w:t>Problemática</w:t>
      </w:r>
      <w:bookmarkEnd w:id="4"/>
    </w:p>
    <w:p w14:paraId="2C479E08" w14:textId="74F77D66" w:rsidR="00B62496" w:rsidRPr="00B62496" w:rsidRDefault="00A16B71" w:rsidP="00B62496">
      <w:pPr>
        <w:rPr>
          <w:lang w:val="es-PE"/>
        </w:rPr>
      </w:pPr>
      <w:r w:rsidRPr="00A16B71">
        <w:rPr>
          <w:lang w:val="es-PE"/>
        </w:rPr>
        <w:t>Se explica detalladamente el problema identificado, incluyendo sus causas y las consecuencias actuales para la organización.</w:t>
      </w:r>
    </w:p>
    <w:p w14:paraId="18081E83" w14:textId="2DE9B0A8" w:rsidR="00B62496" w:rsidRDefault="00B62496" w:rsidP="00B62496">
      <w:pPr>
        <w:pStyle w:val="Ttulo4"/>
        <w:numPr>
          <w:ilvl w:val="0"/>
          <w:numId w:val="0"/>
        </w:numPr>
        <w:ind w:left="864"/>
        <w:rPr>
          <w:lang w:val="es-PE"/>
        </w:rPr>
      </w:pPr>
      <w:r>
        <w:rPr>
          <w:lang w:val="es-PE"/>
        </w:rPr>
        <w:t>Problemas Identificados</w:t>
      </w:r>
    </w:p>
    <w:p w14:paraId="75C2EB95" w14:textId="77777777" w:rsidR="0058213D" w:rsidRPr="0058213D" w:rsidRDefault="0058213D" w:rsidP="0058213D">
      <w:pPr>
        <w:rPr>
          <w:lang w:val="es-PE"/>
        </w:rPr>
      </w:pPr>
    </w:p>
    <w:p w14:paraId="6FA5C236" w14:textId="7E1A3407" w:rsidR="00D3428B" w:rsidRDefault="00B62496" w:rsidP="0060010A">
      <w:pPr>
        <w:pStyle w:val="Ttulo4"/>
        <w:numPr>
          <w:ilvl w:val="0"/>
          <w:numId w:val="0"/>
        </w:numPr>
        <w:ind w:left="864"/>
        <w:rPr>
          <w:lang w:val="es-PE"/>
        </w:rPr>
      </w:pPr>
      <w:r>
        <w:rPr>
          <w:lang w:val="es-PE"/>
        </w:rPr>
        <w:t>Relaciones Causales</w:t>
      </w:r>
    </w:p>
    <w:p w14:paraId="78A88376" w14:textId="77777777" w:rsidR="001217DA" w:rsidRPr="0060010A" w:rsidRDefault="001217DA" w:rsidP="0060010A">
      <w:pPr>
        <w:rPr>
          <w:lang w:val="es-PE"/>
        </w:rPr>
      </w:pPr>
    </w:p>
    <w:p w14:paraId="132496A0" w14:textId="406BB8AD" w:rsidR="00A86A4E" w:rsidRDefault="00A86A4E" w:rsidP="00A86A4E">
      <w:pPr>
        <w:pStyle w:val="Ttulo1"/>
        <w:rPr>
          <w:lang w:val="es-PE"/>
        </w:rPr>
      </w:pPr>
      <w:bookmarkStart w:id="5" w:name="_Toc184318097"/>
      <w:r>
        <w:rPr>
          <w:lang w:val="es-PE"/>
        </w:rPr>
        <w:t xml:space="preserve">Análisis del </w:t>
      </w:r>
      <w:r w:rsidR="003F7350">
        <w:rPr>
          <w:lang w:val="es-PE"/>
        </w:rPr>
        <w:t>C</w:t>
      </w:r>
      <w:r>
        <w:rPr>
          <w:lang w:val="es-PE"/>
        </w:rPr>
        <w:t>aso</w:t>
      </w:r>
      <w:bookmarkEnd w:id="5"/>
    </w:p>
    <w:p w14:paraId="7EFD4CB5" w14:textId="1199CF3B" w:rsidR="002C515B" w:rsidRDefault="007A245B" w:rsidP="002C515B">
      <w:pPr>
        <w:pStyle w:val="Ttulo2"/>
        <w:rPr>
          <w:lang w:val="es-PE"/>
        </w:rPr>
      </w:pPr>
      <w:bookmarkStart w:id="6" w:name="_Toc184318098"/>
      <w:r>
        <w:rPr>
          <w:lang w:val="es-PE"/>
        </w:rPr>
        <w:t>Causalidad</w:t>
      </w:r>
      <w:r w:rsidR="00D3428B">
        <w:rPr>
          <w:lang w:val="es-PE"/>
        </w:rPr>
        <w:t xml:space="preserve"> de la Problemática</w:t>
      </w:r>
      <w:bookmarkEnd w:id="6"/>
    </w:p>
    <w:p w14:paraId="38C0CF90" w14:textId="2CF6A2E0" w:rsidR="007A245B" w:rsidRPr="007A245B" w:rsidRDefault="007A245B" w:rsidP="007A245B">
      <w:pPr>
        <w:rPr>
          <w:lang w:val="es-PE"/>
        </w:rPr>
      </w:pPr>
      <w:r w:rsidRPr="007A245B">
        <w:rPr>
          <w:lang w:val="es-PE"/>
        </w:rPr>
        <w:t>Se describen escenarios específicos que ilustran el impacto de la problemática en la organización.</w:t>
      </w:r>
      <w:r>
        <w:rPr>
          <w:lang w:val="es-PE"/>
        </w:rPr>
        <w:t xml:space="preserve"> </w:t>
      </w:r>
    </w:p>
    <w:p w14:paraId="1AD0F608" w14:textId="3AA5E618" w:rsidR="00D3428B" w:rsidRPr="000D32F5" w:rsidRDefault="00D3428B" w:rsidP="008906E8">
      <w:pPr>
        <w:pStyle w:val="Prrafodelista"/>
        <w:numPr>
          <w:ilvl w:val="0"/>
          <w:numId w:val="21"/>
        </w:numPr>
        <w:rPr>
          <w:lang w:val="es-PE"/>
        </w:rPr>
      </w:pPr>
      <w:r w:rsidRPr="00D3428B">
        <w:rPr>
          <w:lang w:val="es-PE"/>
        </w:rPr>
        <w:t>Problema – causas</w:t>
      </w:r>
    </w:p>
    <w:p w14:paraId="66835EFF" w14:textId="4839C47E" w:rsidR="002C515B" w:rsidRDefault="002C515B" w:rsidP="002C515B">
      <w:pPr>
        <w:pStyle w:val="Ttulo2"/>
        <w:rPr>
          <w:lang w:val="es-PE"/>
        </w:rPr>
      </w:pPr>
      <w:bookmarkStart w:id="7" w:name="_Toc184318099"/>
      <w:r>
        <w:rPr>
          <w:lang w:val="es-PE"/>
        </w:rPr>
        <w:t xml:space="preserve">Presentación </w:t>
      </w:r>
      <w:r w:rsidR="008C081E">
        <w:rPr>
          <w:lang w:val="es-PE"/>
        </w:rPr>
        <w:t xml:space="preserve">de Posibles </w:t>
      </w:r>
      <w:r w:rsidR="00D3428B">
        <w:rPr>
          <w:lang w:val="es-PE"/>
        </w:rPr>
        <w:t>S</w:t>
      </w:r>
      <w:r>
        <w:rPr>
          <w:lang w:val="es-PE"/>
        </w:rPr>
        <w:t>olución</w:t>
      </w:r>
      <w:bookmarkEnd w:id="7"/>
    </w:p>
    <w:p w14:paraId="6C7CC375" w14:textId="75040838" w:rsidR="00E22A48" w:rsidRPr="00E22A48" w:rsidRDefault="00E22A48" w:rsidP="00E22A48">
      <w:pPr>
        <w:rPr>
          <w:lang w:val="es-PE"/>
        </w:rPr>
      </w:pPr>
      <w:r w:rsidRPr="00E22A48">
        <w:rPr>
          <w:lang w:val="es-PE"/>
        </w:rPr>
        <w:t>Se enumeran y analizan soluciones alternativas, destacando sus ventajas y desventajas.</w:t>
      </w:r>
    </w:p>
    <w:p w14:paraId="49AAA21E" w14:textId="2664D53E" w:rsidR="00900D28" w:rsidRDefault="000120D3" w:rsidP="00900D28">
      <w:pPr>
        <w:pStyle w:val="Ttulo2"/>
        <w:rPr>
          <w:lang w:val="es-PE"/>
        </w:rPr>
      </w:pPr>
      <w:bookmarkStart w:id="8" w:name="_Toc184318100"/>
      <w:r>
        <w:rPr>
          <w:lang w:val="es-PE"/>
        </w:rPr>
        <w:t>Planteamiento de la</w:t>
      </w:r>
      <w:r w:rsidR="00900D28">
        <w:rPr>
          <w:lang w:val="es-PE"/>
        </w:rPr>
        <w:t xml:space="preserve"> Propuesta</w:t>
      </w:r>
      <w:bookmarkEnd w:id="8"/>
    </w:p>
    <w:p w14:paraId="7409AF87" w14:textId="10B4A863" w:rsidR="00E22A48" w:rsidRPr="00E22A48" w:rsidRDefault="00E22A48" w:rsidP="00E22A48">
      <w:pPr>
        <w:rPr>
          <w:lang w:val="es-PE"/>
        </w:rPr>
      </w:pPr>
      <w:r w:rsidRPr="00E22A48">
        <w:rPr>
          <w:lang w:val="es-PE"/>
        </w:rPr>
        <w:t>Se propone una solución basada en el análisis previo, destacando por qué es la opción más adecuada para abordar la problemática.</w:t>
      </w:r>
    </w:p>
    <w:p w14:paraId="0AD18628" w14:textId="77777777" w:rsidR="002C515B" w:rsidRPr="002C515B" w:rsidRDefault="002C515B" w:rsidP="002C515B">
      <w:pPr>
        <w:rPr>
          <w:lang w:val="es-PE"/>
        </w:rPr>
      </w:pP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28"/>
        <w:gridCol w:w="4482"/>
      </w:tblGrid>
      <w:tr w:rsidR="006613E0" w:rsidRPr="006613E0" w14:paraId="74762A5E" w14:textId="77777777" w:rsidTr="00A86A4E">
        <w:trPr>
          <w:tblHeader/>
        </w:trPr>
        <w:tc>
          <w:tcPr>
            <w:tcW w:w="4528" w:type="dxa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5E5015" w14:textId="77777777" w:rsidR="006613E0" w:rsidRPr="006613E0" w:rsidRDefault="006613E0" w:rsidP="00A86A4E">
            <w:pPr>
              <w:pStyle w:val="Ttulo2"/>
              <w:numPr>
                <w:ilvl w:val="0"/>
                <w:numId w:val="0"/>
              </w:numPr>
              <w:ind w:left="576"/>
              <w:rPr>
                <w:lang w:val="es-PE"/>
              </w:rPr>
            </w:pPr>
            <w:bookmarkStart w:id="9" w:name="_Toc184318101"/>
            <w:r w:rsidRPr="006613E0">
              <w:rPr>
                <w:lang w:val="es-PE"/>
              </w:rPr>
              <w:t>Problemática</w:t>
            </w:r>
            <w:bookmarkEnd w:id="9"/>
          </w:p>
        </w:tc>
        <w:tc>
          <w:tcPr>
            <w:tcW w:w="4482" w:type="dxa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32E48A" w14:textId="77777777" w:rsidR="006613E0" w:rsidRPr="006613E0" w:rsidRDefault="006613E0" w:rsidP="00A86A4E">
            <w:pPr>
              <w:pStyle w:val="Ttulo2"/>
              <w:numPr>
                <w:ilvl w:val="0"/>
                <w:numId w:val="0"/>
              </w:numPr>
              <w:rPr>
                <w:lang w:val="es-PE"/>
              </w:rPr>
            </w:pPr>
            <w:bookmarkStart w:id="10" w:name="_Toc184318102"/>
            <w:r w:rsidRPr="006613E0">
              <w:rPr>
                <w:lang w:val="es-PE"/>
              </w:rPr>
              <w:t>Solución Propuesta</w:t>
            </w:r>
            <w:bookmarkEnd w:id="10"/>
          </w:p>
        </w:tc>
      </w:tr>
      <w:tr w:rsidR="006613E0" w:rsidRPr="006613E0" w14:paraId="073B2950" w14:textId="77777777" w:rsidTr="00A86A4E">
        <w:tc>
          <w:tcPr>
            <w:tcW w:w="4528" w:type="dxa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4446BD" w14:textId="77777777" w:rsidR="006613E0" w:rsidRPr="006613E0" w:rsidRDefault="006613E0" w:rsidP="00A86A4E">
            <w:pPr>
              <w:pStyle w:val="Sinespaciado"/>
              <w:rPr>
                <w:lang w:val="es-PE"/>
              </w:rPr>
            </w:pPr>
            <w:r w:rsidRPr="006613E0">
              <w:rPr>
                <w:lang w:val="es-PE"/>
              </w:rPr>
              <w:t>Procesos manuales y descentralizados.</w:t>
            </w:r>
          </w:p>
        </w:tc>
        <w:tc>
          <w:tcPr>
            <w:tcW w:w="4482" w:type="dxa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5AC4C1" w14:textId="77777777" w:rsidR="006613E0" w:rsidRPr="006613E0" w:rsidRDefault="006613E0" w:rsidP="00A86A4E">
            <w:pPr>
              <w:pStyle w:val="Sinespaciado"/>
              <w:rPr>
                <w:lang w:val="es-PE"/>
              </w:rPr>
            </w:pPr>
            <w:r w:rsidRPr="006613E0">
              <w:rPr>
                <w:lang w:val="es-PE"/>
              </w:rPr>
              <w:t>- Centralizar la inscripción en cursos.</w:t>
            </w:r>
          </w:p>
        </w:tc>
      </w:tr>
      <w:tr w:rsidR="006613E0" w:rsidRPr="006613E0" w14:paraId="14632768" w14:textId="77777777" w:rsidTr="00A86A4E">
        <w:tc>
          <w:tcPr>
            <w:tcW w:w="4528" w:type="dxa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AC85A8" w14:textId="77777777" w:rsidR="006613E0" w:rsidRPr="006613E0" w:rsidRDefault="006613E0" w:rsidP="00A86A4E">
            <w:pPr>
              <w:pStyle w:val="Sinespaciado"/>
              <w:rPr>
                <w:lang w:val="es-PE"/>
              </w:rPr>
            </w:pPr>
            <w:r w:rsidRPr="006613E0">
              <w:rPr>
                <w:lang w:val="es-PE"/>
              </w:rPr>
              <w:t>Demoras en inscripciones y asignación de evaluaciones.</w:t>
            </w:r>
          </w:p>
        </w:tc>
        <w:tc>
          <w:tcPr>
            <w:tcW w:w="4482" w:type="dxa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903C3A" w14:textId="77777777" w:rsidR="006613E0" w:rsidRPr="006613E0" w:rsidRDefault="006613E0" w:rsidP="00A86A4E">
            <w:pPr>
              <w:pStyle w:val="Sinespaciado"/>
              <w:rPr>
                <w:lang w:val="es-PE"/>
              </w:rPr>
            </w:pPr>
            <w:r w:rsidRPr="006613E0">
              <w:rPr>
                <w:lang w:val="es-PE"/>
              </w:rPr>
              <w:t>- Automatizar la verificación de prerrequisitos.</w:t>
            </w:r>
          </w:p>
        </w:tc>
      </w:tr>
      <w:tr w:rsidR="006613E0" w:rsidRPr="006613E0" w14:paraId="3B105599" w14:textId="77777777" w:rsidTr="00A86A4E">
        <w:tc>
          <w:tcPr>
            <w:tcW w:w="4528" w:type="dxa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EB8C4F" w14:textId="77777777" w:rsidR="006613E0" w:rsidRPr="006613E0" w:rsidRDefault="006613E0" w:rsidP="00A86A4E">
            <w:pPr>
              <w:pStyle w:val="Sinespaciado"/>
              <w:rPr>
                <w:lang w:val="es-PE"/>
              </w:rPr>
            </w:pPr>
            <w:r w:rsidRPr="006613E0">
              <w:rPr>
                <w:lang w:val="es-PE"/>
              </w:rPr>
              <w:t>Alta probabilidad de errores en el manejo de información académica.</w:t>
            </w:r>
          </w:p>
        </w:tc>
        <w:tc>
          <w:tcPr>
            <w:tcW w:w="4482" w:type="dxa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729022" w14:textId="77777777" w:rsidR="006613E0" w:rsidRPr="006613E0" w:rsidRDefault="006613E0" w:rsidP="00A86A4E">
            <w:pPr>
              <w:pStyle w:val="Sinespaciado"/>
              <w:rPr>
                <w:lang w:val="es-PE"/>
              </w:rPr>
            </w:pPr>
            <w:r w:rsidRPr="006613E0">
              <w:rPr>
                <w:lang w:val="es-PE"/>
              </w:rPr>
              <w:t>- Administrar las evaluaciones académicas.</w:t>
            </w:r>
          </w:p>
        </w:tc>
      </w:tr>
    </w:tbl>
    <w:p w14:paraId="310D0E41" w14:textId="0DB90B0E" w:rsidR="00A86A4E" w:rsidRDefault="00A86A4E" w:rsidP="00460DF6">
      <w:pPr>
        <w:pStyle w:val="Ttulo1"/>
        <w:rPr>
          <w:lang w:val="es-PE"/>
        </w:rPr>
      </w:pPr>
      <w:bookmarkStart w:id="11" w:name="_Toc184318103"/>
      <w:r>
        <w:rPr>
          <w:lang w:val="es-PE"/>
        </w:rPr>
        <w:t>Diseño de</w:t>
      </w:r>
      <w:r w:rsidR="00B922BC">
        <w:rPr>
          <w:lang w:val="es-PE"/>
        </w:rPr>
        <w:t>l Sistema de la Propuesta</w:t>
      </w:r>
      <w:bookmarkEnd w:id="11"/>
    </w:p>
    <w:p w14:paraId="416B4B33" w14:textId="58FB0EB6" w:rsidR="009E05DB" w:rsidRDefault="00E3572A" w:rsidP="009E05DB">
      <w:pPr>
        <w:rPr>
          <w:lang w:val="es-PE"/>
        </w:rPr>
      </w:pPr>
      <w:r>
        <w:rPr>
          <w:lang w:val="es-PE"/>
        </w:rPr>
        <w:t xml:space="preserve">Para cumplir </w:t>
      </w:r>
      <w:r w:rsidR="00605BFD">
        <w:rPr>
          <w:lang w:val="es-PE"/>
        </w:rPr>
        <w:t>con los requerimientos de</w:t>
      </w:r>
      <w:r w:rsidR="00AE38FF">
        <w:rPr>
          <w:lang w:val="es-PE"/>
        </w:rPr>
        <w:t xml:space="preserve"> la propuesta y </w:t>
      </w:r>
      <w:r>
        <w:rPr>
          <w:lang w:val="es-PE"/>
        </w:rPr>
        <w:t>con los estándares de integridad de datos</w:t>
      </w:r>
      <w:r w:rsidR="00AC1ECB">
        <w:rPr>
          <w:lang w:val="es-PE"/>
        </w:rPr>
        <w:t>, planteamos el siguiente sistema de base de datos.</w:t>
      </w:r>
    </w:p>
    <w:p w14:paraId="065A7DC4" w14:textId="3CED4BCF" w:rsidR="00DF5E25" w:rsidRDefault="00A86A4E" w:rsidP="00DF5E25">
      <w:pPr>
        <w:pStyle w:val="Ttulo2"/>
        <w:rPr>
          <w:lang w:val="es-PE"/>
        </w:rPr>
      </w:pPr>
      <w:bookmarkStart w:id="12" w:name="_Toc184318104"/>
      <w:r>
        <w:rPr>
          <w:lang w:val="es-PE"/>
        </w:rPr>
        <w:t>Modelo Entidad</w:t>
      </w:r>
      <w:r w:rsidR="0029611D">
        <w:rPr>
          <w:lang w:val="es-PE"/>
        </w:rPr>
        <w:t xml:space="preserve"> </w:t>
      </w:r>
      <w:r>
        <w:rPr>
          <w:lang w:val="es-PE"/>
        </w:rPr>
        <w:t>-</w:t>
      </w:r>
      <w:r w:rsidR="0029611D">
        <w:rPr>
          <w:lang w:val="es-PE"/>
        </w:rPr>
        <w:t xml:space="preserve"> </w:t>
      </w:r>
      <w:r>
        <w:rPr>
          <w:lang w:val="es-PE"/>
        </w:rPr>
        <w:t>Relación</w:t>
      </w:r>
      <w:bookmarkEnd w:id="12"/>
    </w:p>
    <w:p w14:paraId="5AA0D7C5" w14:textId="4C2C3EE8" w:rsidR="00DF5E25" w:rsidRPr="00DF5E25" w:rsidRDefault="00DF5E25" w:rsidP="00DF5E25">
      <w:pPr>
        <w:pStyle w:val="Ttulo3"/>
        <w:rPr>
          <w:lang w:val="es-PE"/>
        </w:rPr>
      </w:pPr>
      <w:bookmarkStart w:id="13" w:name="_Toc184318105"/>
      <w:r>
        <w:rPr>
          <w:lang w:val="es-PE"/>
        </w:rPr>
        <w:t xml:space="preserve">Entidades y </w:t>
      </w:r>
      <w:r w:rsidR="000120D3">
        <w:rPr>
          <w:lang w:val="es-PE"/>
        </w:rPr>
        <w:t>A</w:t>
      </w:r>
      <w:r>
        <w:rPr>
          <w:lang w:val="es-PE"/>
        </w:rPr>
        <w:t>tributos</w:t>
      </w:r>
      <w:bookmarkEnd w:id="13"/>
    </w:p>
    <w:p w14:paraId="13976BA9" w14:textId="4DDF30A8" w:rsidR="006613E0" w:rsidRPr="006613E0" w:rsidRDefault="006613E0" w:rsidP="00E42AAC">
      <w:pPr>
        <w:spacing w:after="200" w:line="276" w:lineRule="auto"/>
        <w:ind w:left="720" w:firstLine="0"/>
        <w:rPr>
          <w:rFonts w:eastAsia="Cambria" w:cstheme="minorHAnsi"/>
          <w:sz w:val="22"/>
          <w:szCs w:val="22"/>
          <w:lang w:val="es-PE"/>
        </w:rPr>
      </w:pPr>
      <w:r w:rsidRPr="006613E0">
        <w:rPr>
          <w:rFonts w:eastAsia="Cambria" w:cstheme="minorHAnsi"/>
          <w:b/>
          <w:bCs/>
          <w:sz w:val="22"/>
          <w:szCs w:val="22"/>
          <w:lang w:val="es-PE"/>
        </w:rPr>
        <w:t>Estudiante:</w:t>
      </w:r>
      <w:r w:rsidRPr="006613E0">
        <w:rPr>
          <w:rFonts w:eastAsia="Cambria" w:cstheme="minorHAnsi"/>
          <w:sz w:val="22"/>
          <w:szCs w:val="22"/>
          <w:lang w:val="es-PE"/>
        </w:rPr>
        <w:t> </w:t>
      </w:r>
      <w:proofErr w:type="spellStart"/>
      <w:r w:rsidRPr="006613E0">
        <w:rPr>
          <w:rFonts w:eastAsia="Cambria" w:cstheme="minorHAnsi"/>
          <w:sz w:val="22"/>
          <w:szCs w:val="22"/>
          <w:lang w:val="es-PE"/>
        </w:rPr>
        <w:t>ID_Estudiante</w:t>
      </w:r>
      <w:proofErr w:type="spellEnd"/>
      <w:r w:rsidRPr="006613E0">
        <w:rPr>
          <w:rFonts w:eastAsia="Cambria" w:cstheme="minorHAnsi"/>
          <w:sz w:val="22"/>
          <w:szCs w:val="22"/>
          <w:lang w:val="es-PE"/>
        </w:rPr>
        <w:t xml:space="preserve"> (PK), Nombre, Apellido, Email, Teléfono, Carrera.</w:t>
      </w:r>
    </w:p>
    <w:p w14:paraId="3309DD41" w14:textId="77777777" w:rsidR="006613E0" w:rsidRPr="006613E0" w:rsidRDefault="006613E0" w:rsidP="00E42AAC">
      <w:pPr>
        <w:spacing w:after="200" w:line="276" w:lineRule="auto"/>
        <w:ind w:left="720" w:firstLine="0"/>
        <w:rPr>
          <w:rFonts w:eastAsia="Cambria" w:cstheme="minorHAnsi"/>
          <w:sz w:val="22"/>
          <w:szCs w:val="22"/>
          <w:lang w:val="es-PE"/>
        </w:rPr>
      </w:pPr>
      <w:r w:rsidRPr="006613E0">
        <w:rPr>
          <w:rFonts w:eastAsia="Cambria" w:cstheme="minorHAnsi"/>
          <w:b/>
          <w:bCs/>
          <w:sz w:val="22"/>
          <w:szCs w:val="22"/>
          <w:lang w:val="es-PE"/>
        </w:rPr>
        <w:t>Curso:</w:t>
      </w:r>
      <w:r w:rsidRPr="006613E0">
        <w:rPr>
          <w:rFonts w:eastAsia="Cambria" w:cstheme="minorHAnsi"/>
          <w:sz w:val="22"/>
          <w:szCs w:val="22"/>
          <w:lang w:val="es-PE"/>
        </w:rPr>
        <w:t> </w:t>
      </w:r>
      <w:proofErr w:type="spellStart"/>
      <w:r w:rsidRPr="006613E0">
        <w:rPr>
          <w:rFonts w:eastAsia="Cambria" w:cstheme="minorHAnsi"/>
          <w:sz w:val="22"/>
          <w:szCs w:val="22"/>
          <w:lang w:val="es-PE"/>
        </w:rPr>
        <w:t>ID_Curso</w:t>
      </w:r>
      <w:proofErr w:type="spellEnd"/>
      <w:r w:rsidRPr="006613E0">
        <w:rPr>
          <w:rFonts w:eastAsia="Cambria" w:cstheme="minorHAnsi"/>
          <w:sz w:val="22"/>
          <w:szCs w:val="22"/>
          <w:lang w:val="es-PE"/>
        </w:rPr>
        <w:t xml:space="preserve"> (PK), </w:t>
      </w:r>
      <w:proofErr w:type="spellStart"/>
      <w:r w:rsidRPr="006613E0">
        <w:rPr>
          <w:rFonts w:eastAsia="Cambria" w:cstheme="minorHAnsi"/>
          <w:sz w:val="22"/>
          <w:szCs w:val="22"/>
          <w:lang w:val="es-PE"/>
        </w:rPr>
        <w:t>Nombre_Curso</w:t>
      </w:r>
      <w:proofErr w:type="spellEnd"/>
      <w:r w:rsidRPr="006613E0">
        <w:rPr>
          <w:rFonts w:eastAsia="Cambria" w:cstheme="minorHAnsi"/>
          <w:sz w:val="22"/>
          <w:szCs w:val="22"/>
          <w:lang w:val="es-PE"/>
        </w:rPr>
        <w:t xml:space="preserve">, Créditos, Prerrequisitos, </w:t>
      </w:r>
      <w:proofErr w:type="spellStart"/>
      <w:r w:rsidRPr="006613E0">
        <w:rPr>
          <w:rFonts w:eastAsia="Cambria" w:cstheme="minorHAnsi"/>
          <w:sz w:val="22"/>
          <w:szCs w:val="22"/>
          <w:lang w:val="es-PE"/>
        </w:rPr>
        <w:t>ID_Profesor</w:t>
      </w:r>
      <w:proofErr w:type="spellEnd"/>
      <w:r w:rsidRPr="006613E0">
        <w:rPr>
          <w:rFonts w:eastAsia="Cambria" w:cstheme="minorHAnsi"/>
          <w:sz w:val="22"/>
          <w:szCs w:val="22"/>
          <w:lang w:val="es-PE"/>
        </w:rPr>
        <w:t xml:space="preserve"> (FK).</w:t>
      </w:r>
    </w:p>
    <w:p w14:paraId="1C79DC8F" w14:textId="77777777" w:rsidR="006613E0" w:rsidRPr="006613E0" w:rsidRDefault="006613E0" w:rsidP="00E42AAC">
      <w:pPr>
        <w:spacing w:after="200" w:line="276" w:lineRule="auto"/>
        <w:ind w:left="720" w:firstLine="0"/>
        <w:rPr>
          <w:rFonts w:eastAsia="Cambria" w:cstheme="minorHAnsi"/>
          <w:sz w:val="22"/>
          <w:szCs w:val="22"/>
          <w:lang w:val="es-PE"/>
        </w:rPr>
      </w:pPr>
      <w:r w:rsidRPr="006613E0">
        <w:rPr>
          <w:rFonts w:eastAsia="Cambria" w:cstheme="minorHAnsi"/>
          <w:b/>
          <w:bCs/>
          <w:sz w:val="22"/>
          <w:szCs w:val="22"/>
          <w:lang w:val="es-PE"/>
        </w:rPr>
        <w:t>Profesor:</w:t>
      </w:r>
      <w:r w:rsidRPr="006613E0">
        <w:rPr>
          <w:rFonts w:eastAsia="Cambria" w:cstheme="minorHAnsi"/>
          <w:sz w:val="22"/>
          <w:szCs w:val="22"/>
          <w:lang w:val="es-PE"/>
        </w:rPr>
        <w:t> </w:t>
      </w:r>
      <w:proofErr w:type="spellStart"/>
      <w:r w:rsidRPr="006613E0">
        <w:rPr>
          <w:rFonts w:eastAsia="Cambria" w:cstheme="minorHAnsi"/>
          <w:sz w:val="22"/>
          <w:szCs w:val="22"/>
          <w:lang w:val="es-PE"/>
        </w:rPr>
        <w:t>ID_Profesor</w:t>
      </w:r>
      <w:proofErr w:type="spellEnd"/>
      <w:r w:rsidRPr="006613E0">
        <w:rPr>
          <w:rFonts w:eastAsia="Cambria" w:cstheme="minorHAnsi"/>
          <w:sz w:val="22"/>
          <w:szCs w:val="22"/>
          <w:lang w:val="es-PE"/>
        </w:rPr>
        <w:t xml:space="preserve"> (PK), Nombre, Departamento, Email.</w:t>
      </w:r>
    </w:p>
    <w:p w14:paraId="0A0F1A8B" w14:textId="77777777" w:rsidR="006613E0" w:rsidRPr="006613E0" w:rsidRDefault="006613E0" w:rsidP="00E42AAC">
      <w:pPr>
        <w:spacing w:after="200" w:line="276" w:lineRule="auto"/>
        <w:ind w:left="720" w:firstLine="0"/>
        <w:rPr>
          <w:rFonts w:eastAsia="Cambria" w:cstheme="minorHAnsi"/>
          <w:sz w:val="22"/>
          <w:szCs w:val="22"/>
          <w:lang w:val="es-PE"/>
        </w:rPr>
      </w:pPr>
      <w:r w:rsidRPr="006613E0">
        <w:rPr>
          <w:rFonts w:eastAsia="Cambria" w:cstheme="minorHAnsi"/>
          <w:b/>
          <w:bCs/>
          <w:sz w:val="22"/>
          <w:szCs w:val="22"/>
          <w:lang w:val="es-PE"/>
        </w:rPr>
        <w:t>Inscripción:</w:t>
      </w:r>
      <w:r w:rsidRPr="006613E0">
        <w:rPr>
          <w:rFonts w:eastAsia="Cambria" w:cstheme="minorHAnsi"/>
          <w:sz w:val="22"/>
          <w:szCs w:val="22"/>
          <w:lang w:val="es-PE"/>
        </w:rPr>
        <w:t> </w:t>
      </w:r>
      <w:proofErr w:type="spellStart"/>
      <w:r w:rsidRPr="006613E0">
        <w:rPr>
          <w:rFonts w:eastAsia="Cambria" w:cstheme="minorHAnsi"/>
          <w:sz w:val="22"/>
          <w:szCs w:val="22"/>
          <w:lang w:val="es-PE"/>
        </w:rPr>
        <w:t>ID_Inscripción</w:t>
      </w:r>
      <w:proofErr w:type="spellEnd"/>
      <w:r w:rsidRPr="006613E0">
        <w:rPr>
          <w:rFonts w:eastAsia="Cambria" w:cstheme="minorHAnsi"/>
          <w:sz w:val="22"/>
          <w:szCs w:val="22"/>
          <w:lang w:val="es-PE"/>
        </w:rPr>
        <w:t xml:space="preserve"> (PK), </w:t>
      </w:r>
      <w:proofErr w:type="spellStart"/>
      <w:r w:rsidRPr="006613E0">
        <w:rPr>
          <w:rFonts w:eastAsia="Cambria" w:cstheme="minorHAnsi"/>
          <w:sz w:val="22"/>
          <w:szCs w:val="22"/>
          <w:lang w:val="es-PE"/>
        </w:rPr>
        <w:t>Fecha_Inscripción</w:t>
      </w:r>
      <w:proofErr w:type="spellEnd"/>
      <w:r w:rsidRPr="006613E0">
        <w:rPr>
          <w:rFonts w:eastAsia="Cambria" w:cstheme="minorHAnsi"/>
          <w:sz w:val="22"/>
          <w:szCs w:val="22"/>
          <w:lang w:val="es-PE"/>
        </w:rPr>
        <w:t xml:space="preserve">, </w:t>
      </w:r>
      <w:proofErr w:type="spellStart"/>
      <w:r w:rsidRPr="006613E0">
        <w:rPr>
          <w:rFonts w:eastAsia="Cambria" w:cstheme="minorHAnsi"/>
          <w:sz w:val="22"/>
          <w:szCs w:val="22"/>
          <w:lang w:val="es-PE"/>
        </w:rPr>
        <w:t>ID_Estudiante</w:t>
      </w:r>
      <w:proofErr w:type="spellEnd"/>
      <w:r w:rsidRPr="006613E0">
        <w:rPr>
          <w:rFonts w:eastAsia="Cambria" w:cstheme="minorHAnsi"/>
          <w:sz w:val="22"/>
          <w:szCs w:val="22"/>
          <w:lang w:val="es-PE"/>
        </w:rPr>
        <w:t xml:space="preserve"> (FK), </w:t>
      </w:r>
      <w:proofErr w:type="spellStart"/>
      <w:r w:rsidRPr="006613E0">
        <w:rPr>
          <w:rFonts w:eastAsia="Cambria" w:cstheme="minorHAnsi"/>
          <w:sz w:val="22"/>
          <w:szCs w:val="22"/>
          <w:lang w:val="es-PE"/>
        </w:rPr>
        <w:t>ID_Curso</w:t>
      </w:r>
      <w:proofErr w:type="spellEnd"/>
      <w:r w:rsidRPr="006613E0">
        <w:rPr>
          <w:rFonts w:eastAsia="Cambria" w:cstheme="minorHAnsi"/>
          <w:sz w:val="22"/>
          <w:szCs w:val="22"/>
          <w:lang w:val="es-PE"/>
        </w:rPr>
        <w:t xml:space="preserve"> (FK).</w:t>
      </w:r>
    </w:p>
    <w:p w14:paraId="7A31083E" w14:textId="242DD5DE" w:rsidR="00C6035E" w:rsidRPr="00E42AAC" w:rsidRDefault="006613E0" w:rsidP="00E42AAC">
      <w:pPr>
        <w:spacing w:after="200" w:line="276" w:lineRule="auto"/>
        <w:ind w:left="720" w:firstLine="0"/>
        <w:rPr>
          <w:rFonts w:eastAsia="Cambria" w:cstheme="minorHAnsi"/>
          <w:sz w:val="22"/>
          <w:szCs w:val="22"/>
          <w:lang w:val="es-PE"/>
        </w:rPr>
      </w:pPr>
      <w:r w:rsidRPr="006613E0">
        <w:rPr>
          <w:rFonts w:eastAsia="Cambria" w:cstheme="minorHAnsi"/>
          <w:b/>
          <w:bCs/>
          <w:sz w:val="22"/>
          <w:szCs w:val="22"/>
          <w:lang w:val="es-PE"/>
        </w:rPr>
        <w:t>Evaluación:</w:t>
      </w:r>
      <w:r w:rsidRPr="006613E0">
        <w:rPr>
          <w:rFonts w:eastAsia="Cambria" w:cstheme="minorHAnsi"/>
          <w:sz w:val="22"/>
          <w:szCs w:val="22"/>
          <w:lang w:val="es-PE"/>
        </w:rPr>
        <w:t> </w:t>
      </w:r>
      <w:proofErr w:type="spellStart"/>
      <w:r w:rsidRPr="006613E0">
        <w:rPr>
          <w:rFonts w:eastAsia="Cambria" w:cstheme="minorHAnsi"/>
          <w:sz w:val="22"/>
          <w:szCs w:val="22"/>
          <w:lang w:val="es-PE"/>
        </w:rPr>
        <w:t>ID_Evaluación</w:t>
      </w:r>
      <w:proofErr w:type="spellEnd"/>
      <w:r w:rsidRPr="006613E0">
        <w:rPr>
          <w:rFonts w:eastAsia="Cambria" w:cstheme="minorHAnsi"/>
          <w:sz w:val="22"/>
          <w:szCs w:val="22"/>
          <w:lang w:val="es-PE"/>
        </w:rPr>
        <w:t xml:space="preserve"> (PK), Nota, </w:t>
      </w:r>
      <w:proofErr w:type="spellStart"/>
      <w:r w:rsidRPr="006613E0">
        <w:rPr>
          <w:rFonts w:eastAsia="Cambria" w:cstheme="minorHAnsi"/>
          <w:sz w:val="22"/>
          <w:szCs w:val="22"/>
          <w:lang w:val="es-PE"/>
        </w:rPr>
        <w:t>Fecha_Evaluación</w:t>
      </w:r>
      <w:proofErr w:type="spellEnd"/>
      <w:r w:rsidRPr="006613E0">
        <w:rPr>
          <w:rFonts w:eastAsia="Cambria" w:cstheme="minorHAnsi"/>
          <w:sz w:val="22"/>
          <w:szCs w:val="22"/>
          <w:lang w:val="es-PE"/>
        </w:rPr>
        <w:t xml:space="preserve">, </w:t>
      </w:r>
      <w:proofErr w:type="spellStart"/>
      <w:r w:rsidRPr="006613E0">
        <w:rPr>
          <w:rFonts w:eastAsia="Cambria" w:cstheme="minorHAnsi"/>
          <w:sz w:val="22"/>
          <w:szCs w:val="22"/>
          <w:lang w:val="es-PE"/>
        </w:rPr>
        <w:t>ID_Estudiante</w:t>
      </w:r>
      <w:proofErr w:type="spellEnd"/>
      <w:r w:rsidRPr="006613E0">
        <w:rPr>
          <w:rFonts w:eastAsia="Cambria" w:cstheme="minorHAnsi"/>
          <w:sz w:val="22"/>
          <w:szCs w:val="22"/>
          <w:lang w:val="es-PE"/>
        </w:rPr>
        <w:t xml:space="preserve"> (FK), </w:t>
      </w:r>
      <w:proofErr w:type="spellStart"/>
      <w:r w:rsidRPr="006613E0">
        <w:rPr>
          <w:rFonts w:eastAsia="Cambria" w:cstheme="minorHAnsi"/>
          <w:sz w:val="22"/>
          <w:szCs w:val="22"/>
          <w:lang w:val="es-PE"/>
        </w:rPr>
        <w:t>ID_Curso</w:t>
      </w:r>
      <w:proofErr w:type="spellEnd"/>
      <w:r w:rsidRPr="006613E0">
        <w:rPr>
          <w:rFonts w:eastAsia="Cambria" w:cstheme="minorHAnsi"/>
          <w:sz w:val="22"/>
          <w:szCs w:val="22"/>
          <w:lang w:val="es-PE"/>
        </w:rPr>
        <w:t xml:space="preserve"> (FK).</w:t>
      </w:r>
    </w:p>
    <w:p w14:paraId="54E3139A" w14:textId="5BCFC8A7" w:rsidR="00D5543E" w:rsidRPr="00D5543E" w:rsidRDefault="00D5543E" w:rsidP="00D5543E">
      <w:pPr>
        <w:pStyle w:val="Ttulo3"/>
        <w:spacing w:after="0"/>
        <w:rPr>
          <w:rFonts w:asciiTheme="minorHAnsi" w:hAnsiTheme="minorHAnsi"/>
          <w:lang w:val="es-PE"/>
        </w:rPr>
      </w:pPr>
      <w:bookmarkStart w:id="14" w:name="_Toc184318106"/>
      <w:r>
        <w:rPr>
          <w:lang w:val="es-PE"/>
        </w:rPr>
        <w:t>Relaciones</w:t>
      </w:r>
      <w:bookmarkEnd w:id="14"/>
    </w:p>
    <w:p w14:paraId="38F77A37" w14:textId="103824A9" w:rsidR="006613E0" w:rsidRPr="006613E0" w:rsidRDefault="006613E0" w:rsidP="00D5543E">
      <w:pPr>
        <w:spacing w:after="200" w:line="276" w:lineRule="auto"/>
        <w:ind w:left="720" w:firstLine="0"/>
        <w:rPr>
          <w:rFonts w:eastAsia="Cambria" w:cstheme="minorHAnsi"/>
          <w:sz w:val="22"/>
          <w:szCs w:val="22"/>
          <w:lang w:val="es-PE"/>
        </w:rPr>
      </w:pPr>
      <w:r w:rsidRPr="006613E0">
        <w:rPr>
          <w:rFonts w:eastAsia="Cambria" w:cstheme="minorHAnsi"/>
          <w:sz w:val="22"/>
          <w:szCs w:val="22"/>
          <w:lang w:val="es-PE"/>
        </w:rPr>
        <w:t>Un estudiante puede inscribirse en varios cursos (1 a N).</w:t>
      </w:r>
    </w:p>
    <w:p w14:paraId="091864BA" w14:textId="77777777" w:rsidR="006613E0" w:rsidRPr="006613E0" w:rsidRDefault="006613E0" w:rsidP="00E42AAC">
      <w:pPr>
        <w:spacing w:after="200" w:line="276" w:lineRule="auto"/>
        <w:ind w:left="720" w:firstLine="0"/>
        <w:rPr>
          <w:rFonts w:eastAsia="Cambria" w:cstheme="minorHAnsi"/>
          <w:sz w:val="22"/>
          <w:szCs w:val="22"/>
          <w:lang w:val="es-PE"/>
        </w:rPr>
      </w:pPr>
      <w:r w:rsidRPr="006613E0">
        <w:rPr>
          <w:rFonts w:eastAsia="Cambria" w:cstheme="minorHAnsi"/>
          <w:sz w:val="22"/>
          <w:szCs w:val="22"/>
          <w:lang w:val="es-PE"/>
        </w:rPr>
        <w:t>Un curso tiene un profesor asignado (N a 1).</w:t>
      </w:r>
    </w:p>
    <w:p w14:paraId="07DCF7C2" w14:textId="77777777" w:rsidR="006613E0" w:rsidRPr="006613E0" w:rsidRDefault="006613E0" w:rsidP="00E42AAC">
      <w:pPr>
        <w:spacing w:after="200" w:line="276" w:lineRule="auto"/>
        <w:ind w:left="720" w:firstLine="0"/>
        <w:rPr>
          <w:rFonts w:eastAsia="Cambria" w:cstheme="minorHAnsi"/>
          <w:sz w:val="22"/>
          <w:szCs w:val="22"/>
          <w:lang w:val="es-PE"/>
        </w:rPr>
      </w:pPr>
      <w:r w:rsidRPr="006613E0">
        <w:rPr>
          <w:rFonts w:eastAsia="Cambria" w:cstheme="minorHAnsi"/>
          <w:sz w:val="22"/>
          <w:szCs w:val="22"/>
          <w:lang w:val="es-PE"/>
        </w:rPr>
        <w:t>Un profesor puede impartir varios cursos (1 a N).</w:t>
      </w:r>
    </w:p>
    <w:p w14:paraId="43198C31" w14:textId="77777777" w:rsidR="006613E0" w:rsidRDefault="006613E0" w:rsidP="00E42AAC">
      <w:pPr>
        <w:spacing w:after="200" w:line="276" w:lineRule="auto"/>
        <w:ind w:left="720" w:firstLine="0"/>
        <w:rPr>
          <w:rFonts w:eastAsia="Cambria" w:cstheme="minorHAnsi"/>
          <w:sz w:val="22"/>
          <w:szCs w:val="22"/>
          <w:lang w:val="es-PE"/>
        </w:rPr>
      </w:pPr>
      <w:r w:rsidRPr="006613E0">
        <w:rPr>
          <w:rFonts w:eastAsia="Cambria" w:cstheme="minorHAnsi"/>
          <w:sz w:val="22"/>
          <w:szCs w:val="22"/>
          <w:lang w:val="es-PE"/>
        </w:rPr>
        <w:t>Un estudiante puede tener varias evaluaciones en diferentes cursos (1 a N).</w:t>
      </w:r>
    </w:p>
    <w:p w14:paraId="054239FE" w14:textId="77777777" w:rsidR="00936D88" w:rsidRDefault="00936D88" w:rsidP="00EA156D">
      <w:pPr>
        <w:pStyle w:val="Ttulo3"/>
        <w:rPr>
          <w:lang w:val="es-PE"/>
        </w:rPr>
        <w:sectPr w:rsidR="00936D88" w:rsidSect="001C4A59">
          <w:headerReference w:type="default" r:id="rId14"/>
          <w:footerReference w:type="default" r:id="rId15"/>
          <w:headerReference w:type="first" r:id="rId16"/>
          <w:footnotePr>
            <w:pos w:val="beneathText"/>
          </w:footnotePr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  <w15:footnoteColumns w:val="1"/>
        </w:sectPr>
      </w:pPr>
    </w:p>
    <w:p w14:paraId="04669BDC" w14:textId="60DE81D4" w:rsidR="00EA156D" w:rsidRDefault="00EA156D" w:rsidP="00EA156D">
      <w:pPr>
        <w:pStyle w:val="Ttulo3"/>
        <w:rPr>
          <w:lang w:val="es-PE"/>
        </w:rPr>
      </w:pPr>
      <w:bookmarkStart w:id="15" w:name="_Toc184318107"/>
      <w:r>
        <w:rPr>
          <w:lang w:val="es-PE"/>
        </w:rPr>
        <w:t>Diagrama</w:t>
      </w:r>
      <w:bookmarkEnd w:id="15"/>
    </w:p>
    <w:p w14:paraId="2FC9AF93" w14:textId="5791682F" w:rsidR="00EA156D" w:rsidRPr="00EA156D" w:rsidRDefault="00936D88" w:rsidP="00936D88">
      <w:pPr>
        <w:pStyle w:val="Sinespaciado"/>
        <w:rPr>
          <w:lang w:val="es-PE"/>
        </w:rPr>
      </w:pPr>
      <w:r w:rsidRPr="00936D88">
        <w:rPr>
          <w:noProof/>
          <w:lang w:val="es-PE"/>
        </w:rPr>
        <w:drawing>
          <wp:inline distT="0" distB="0" distL="0" distR="0" wp14:anchorId="0056AA85" wp14:editId="15839D20">
            <wp:extent cx="8801100" cy="4692100"/>
            <wp:effectExtent l="0" t="0" r="0" b="0"/>
            <wp:docPr id="878359759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59759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3530" cy="470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7740" w14:textId="77777777" w:rsidR="00936D88" w:rsidRDefault="00936D88" w:rsidP="0029611D">
      <w:pPr>
        <w:pStyle w:val="Ttulo2"/>
        <w:spacing w:after="0"/>
        <w:ind w:left="576" w:hanging="576"/>
        <w:rPr>
          <w:lang w:val="es-PE"/>
        </w:rPr>
        <w:sectPr w:rsidR="00936D88" w:rsidSect="00936D88">
          <w:footnotePr>
            <w:pos w:val="beneathText"/>
          </w:footnotePr>
          <w:pgSz w:w="16838" w:h="11906" w:orient="landscape" w:code="9"/>
          <w:pgMar w:top="1440" w:right="1440" w:bottom="1440" w:left="1440" w:header="720" w:footer="720" w:gutter="0"/>
          <w:cols w:space="720"/>
          <w:titlePg/>
          <w:docGrid w:linePitch="360"/>
          <w15:footnoteColumns w:val="1"/>
        </w:sectPr>
      </w:pPr>
    </w:p>
    <w:p w14:paraId="46240EEA" w14:textId="087B10B1" w:rsidR="006613E0" w:rsidRPr="0029611D" w:rsidRDefault="00AB7605" w:rsidP="0029611D">
      <w:pPr>
        <w:pStyle w:val="Ttulo2"/>
        <w:spacing w:after="0"/>
        <w:ind w:left="576" w:hanging="576"/>
        <w:rPr>
          <w:lang w:val="es-PE"/>
        </w:rPr>
      </w:pPr>
      <w:bookmarkStart w:id="16" w:name="_Toc184318108"/>
      <w:r>
        <w:rPr>
          <w:lang w:val="es-PE"/>
        </w:rPr>
        <w:t>Modelo Lógico Relacional</w:t>
      </w:r>
      <w:bookmarkEnd w:id="16"/>
    </w:p>
    <w:p w14:paraId="705CFC0C" w14:textId="77777777" w:rsidR="006613E0" w:rsidRPr="006613E0" w:rsidRDefault="006613E0" w:rsidP="00E42AAC">
      <w:pPr>
        <w:spacing w:after="200" w:line="276" w:lineRule="auto"/>
        <w:ind w:left="720" w:firstLine="0"/>
        <w:rPr>
          <w:rFonts w:eastAsia="Cambria" w:cstheme="minorHAnsi"/>
          <w:sz w:val="22"/>
          <w:szCs w:val="22"/>
          <w:lang w:val="es-PE"/>
        </w:rPr>
      </w:pPr>
      <w:r w:rsidRPr="006613E0">
        <w:rPr>
          <w:rFonts w:eastAsia="Cambria" w:cstheme="minorHAnsi"/>
          <w:sz w:val="22"/>
          <w:szCs w:val="22"/>
          <w:lang w:val="es-PE"/>
        </w:rPr>
        <w:t>Definir claves primarias (PK) y foráneas (FK).</w:t>
      </w:r>
    </w:p>
    <w:p w14:paraId="3A3E5EC8" w14:textId="77777777" w:rsidR="006613E0" w:rsidRPr="006613E0" w:rsidRDefault="006613E0" w:rsidP="00E42AAC">
      <w:pPr>
        <w:spacing w:after="200" w:line="276" w:lineRule="auto"/>
        <w:ind w:left="720" w:firstLine="0"/>
        <w:rPr>
          <w:rFonts w:eastAsia="Cambria" w:cstheme="minorHAnsi"/>
          <w:sz w:val="22"/>
          <w:szCs w:val="22"/>
          <w:lang w:val="es-PE"/>
        </w:rPr>
      </w:pPr>
      <w:r w:rsidRPr="006613E0">
        <w:rPr>
          <w:rFonts w:eastAsia="Cambria" w:cstheme="minorHAnsi"/>
          <w:sz w:val="22"/>
          <w:szCs w:val="22"/>
          <w:lang w:val="es-PE"/>
        </w:rPr>
        <w:t>Crear tablas relacionales con dependencias claramente definidas.</w:t>
      </w:r>
    </w:p>
    <w:p w14:paraId="05C6F367" w14:textId="050E5E11" w:rsidR="006613E0" w:rsidRDefault="005C3D6B" w:rsidP="006613E0">
      <w:pPr>
        <w:spacing w:after="200" w:line="276" w:lineRule="auto"/>
        <w:rPr>
          <w:rFonts w:eastAsia="Cambria" w:cstheme="minorHAnsi"/>
          <w:sz w:val="22"/>
          <w:szCs w:val="22"/>
          <w:lang w:val="es-PE"/>
        </w:rPr>
      </w:pPr>
      <w:r>
        <w:rPr>
          <w:rFonts w:eastAsia="Cambria" w:cstheme="minorHAnsi"/>
          <w:sz w:val="22"/>
          <w:szCs w:val="22"/>
          <w:lang w:val="es-PE"/>
        </w:rPr>
        <w:t>Diagrama del modelo</w:t>
      </w:r>
    </w:p>
    <w:p w14:paraId="18329E7C" w14:textId="04BDE7D2" w:rsidR="00767D8A" w:rsidRDefault="00B709F1" w:rsidP="00B709F1">
      <w:pPr>
        <w:pStyle w:val="Sinespaciado"/>
        <w:rPr>
          <w:lang w:val="es-PE"/>
        </w:rPr>
      </w:pPr>
      <w:r w:rsidRPr="00B709F1">
        <w:rPr>
          <w:noProof/>
        </w:rPr>
        <w:drawing>
          <wp:inline distT="0" distB="0" distL="0" distR="0" wp14:anchorId="04732814" wp14:editId="121E57D9">
            <wp:extent cx="5731510" cy="4941570"/>
            <wp:effectExtent l="0" t="0" r="2540" b="0"/>
            <wp:docPr id="816349593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49593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9BEB" w14:textId="453CD85A" w:rsidR="00767D8A" w:rsidRDefault="00767D8A" w:rsidP="006613E0">
      <w:pPr>
        <w:spacing w:after="200" w:line="276" w:lineRule="auto"/>
        <w:rPr>
          <w:rFonts w:eastAsia="Cambria" w:cstheme="minorHAnsi"/>
          <w:sz w:val="22"/>
          <w:szCs w:val="22"/>
          <w:lang w:val="es-PE"/>
        </w:rPr>
      </w:pPr>
      <w:r>
        <w:rPr>
          <w:rFonts w:eastAsia="Cambria" w:cstheme="minorHAnsi"/>
          <w:sz w:val="22"/>
          <w:szCs w:val="22"/>
          <w:lang w:val="es-PE"/>
        </w:rPr>
        <w:br w:type="page"/>
      </w:r>
    </w:p>
    <w:p w14:paraId="3DF40419" w14:textId="3C49D465" w:rsidR="0029611D" w:rsidRDefault="0029611D" w:rsidP="0029611D">
      <w:pPr>
        <w:pStyle w:val="Ttulo1"/>
        <w:rPr>
          <w:lang w:val="es-PE"/>
        </w:rPr>
      </w:pPr>
      <w:bookmarkStart w:id="17" w:name="_Toc184318109"/>
      <w:r>
        <w:rPr>
          <w:lang w:val="es-PE"/>
        </w:rPr>
        <w:t>Normalización</w:t>
      </w:r>
      <w:bookmarkEnd w:id="17"/>
    </w:p>
    <w:p w14:paraId="2202CAFC" w14:textId="0F094A7C" w:rsidR="00817C06" w:rsidRPr="00817C06" w:rsidRDefault="00817C06" w:rsidP="00817C06">
      <w:pPr>
        <w:pStyle w:val="Ttulo2"/>
        <w:rPr>
          <w:lang w:val="es-PE"/>
        </w:rPr>
      </w:pPr>
      <w:bookmarkStart w:id="18" w:name="_Toc184318110"/>
      <w:r>
        <w:rPr>
          <w:lang w:val="es-PE"/>
        </w:rPr>
        <w:t>Aplicación de Formas Normales</w:t>
      </w:r>
      <w:bookmarkEnd w:id="18"/>
    </w:p>
    <w:p w14:paraId="499B004B" w14:textId="77777777" w:rsidR="006613E0" w:rsidRPr="006613E0" w:rsidRDefault="006613E0" w:rsidP="00E42AAC">
      <w:pPr>
        <w:spacing w:after="200" w:line="276" w:lineRule="auto"/>
        <w:ind w:left="720" w:firstLine="0"/>
        <w:rPr>
          <w:rFonts w:eastAsia="Cambria" w:cstheme="minorHAnsi"/>
          <w:sz w:val="22"/>
          <w:szCs w:val="22"/>
          <w:lang w:val="es-PE"/>
        </w:rPr>
      </w:pPr>
      <w:r w:rsidRPr="006613E0">
        <w:rPr>
          <w:rFonts w:eastAsia="Cambria" w:cstheme="minorHAnsi"/>
          <w:b/>
          <w:bCs/>
          <w:sz w:val="22"/>
          <w:szCs w:val="22"/>
          <w:lang w:val="es-PE"/>
        </w:rPr>
        <w:t>Primera Forma Normal (1NF):</w:t>
      </w:r>
      <w:r w:rsidRPr="006613E0">
        <w:rPr>
          <w:rFonts w:eastAsia="Cambria" w:cstheme="minorHAnsi"/>
          <w:sz w:val="22"/>
          <w:szCs w:val="22"/>
          <w:lang w:val="es-PE"/>
        </w:rPr>
        <w:t> Asegurar atributos atómicos.</w:t>
      </w:r>
    </w:p>
    <w:p w14:paraId="5A67124A" w14:textId="77777777" w:rsidR="006613E0" w:rsidRPr="006613E0" w:rsidRDefault="006613E0" w:rsidP="00E42AAC">
      <w:pPr>
        <w:spacing w:after="200" w:line="276" w:lineRule="auto"/>
        <w:ind w:left="720" w:firstLine="0"/>
        <w:rPr>
          <w:rFonts w:eastAsia="Cambria" w:cstheme="minorHAnsi"/>
          <w:sz w:val="22"/>
          <w:szCs w:val="22"/>
          <w:lang w:val="es-PE"/>
        </w:rPr>
      </w:pPr>
      <w:r w:rsidRPr="006613E0">
        <w:rPr>
          <w:rFonts w:eastAsia="Cambria" w:cstheme="minorHAnsi"/>
          <w:b/>
          <w:bCs/>
          <w:sz w:val="22"/>
          <w:szCs w:val="22"/>
          <w:lang w:val="es-PE"/>
        </w:rPr>
        <w:t>Segunda Forma Normal (2NF):</w:t>
      </w:r>
      <w:r w:rsidRPr="006613E0">
        <w:rPr>
          <w:rFonts w:eastAsia="Cambria" w:cstheme="minorHAnsi"/>
          <w:sz w:val="22"/>
          <w:szCs w:val="22"/>
          <w:lang w:val="es-PE"/>
        </w:rPr>
        <w:t> Eliminar dependencias parciales.</w:t>
      </w:r>
    </w:p>
    <w:p w14:paraId="3F3580F1" w14:textId="77777777" w:rsidR="006613E0" w:rsidRPr="006613E0" w:rsidRDefault="006613E0" w:rsidP="00E42AAC">
      <w:pPr>
        <w:spacing w:after="200" w:line="276" w:lineRule="auto"/>
        <w:ind w:left="720" w:firstLine="0"/>
        <w:rPr>
          <w:rFonts w:eastAsia="Cambria" w:cstheme="minorHAnsi"/>
          <w:sz w:val="22"/>
          <w:szCs w:val="22"/>
          <w:lang w:val="es-PE"/>
        </w:rPr>
      </w:pPr>
      <w:r w:rsidRPr="006613E0">
        <w:rPr>
          <w:rFonts w:eastAsia="Cambria" w:cstheme="minorHAnsi"/>
          <w:b/>
          <w:bCs/>
          <w:sz w:val="22"/>
          <w:szCs w:val="22"/>
          <w:lang w:val="es-PE"/>
        </w:rPr>
        <w:t>Tercera Forma Normal (3NF):</w:t>
      </w:r>
      <w:r w:rsidRPr="006613E0">
        <w:rPr>
          <w:rFonts w:eastAsia="Cambria" w:cstheme="minorHAnsi"/>
          <w:sz w:val="22"/>
          <w:szCs w:val="22"/>
          <w:lang w:val="es-PE"/>
        </w:rPr>
        <w:t> Eliminar dependencias transitivas.</w:t>
      </w:r>
    </w:p>
    <w:p w14:paraId="02A07226" w14:textId="77777777" w:rsidR="006613E0" w:rsidRPr="006613E0" w:rsidRDefault="006613E0" w:rsidP="00E42AAC">
      <w:pPr>
        <w:spacing w:after="200" w:line="276" w:lineRule="auto"/>
        <w:ind w:left="720" w:firstLine="0"/>
        <w:rPr>
          <w:rFonts w:eastAsia="Cambria" w:cstheme="minorHAnsi"/>
          <w:sz w:val="22"/>
          <w:szCs w:val="22"/>
          <w:lang w:val="es-PE"/>
        </w:rPr>
      </w:pPr>
      <w:r w:rsidRPr="006613E0">
        <w:rPr>
          <w:rFonts w:eastAsia="Cambria" w:cstheme="minorHAnsi"/>
          <w:b/>
          <w:bCs/>
          <w:sz w:val="22"/>
          <w:szCs w:val="22"/>
          <w:lang w:val="es-PE"/>
        </w:rPr>
        <w:t>BCNF:</w:t>
      </w:r>
      <w:r w:rsidRPr="006613E0">
        <w:rPr>
          <w:rFonts w:eastAsia="Cambria" w:cstheme="minorHAnsi"/>
          <w:sz w:val="22"/>
          <w:szCs w:val="22"/>
          <w:lang w:val="es-PE"/>
        </w:rPr>
        <w:t> Garantizar que cada determinante sea una clave candidata.</w:t>
      </w:r>
    </w:p>
    <w:p w14:paraId="6047D20D" w14:textId="77777777" w:rsidR="006613E0" w:rsidRDefault="006613E0" w:rsidP="00E42AAC">
      <w:pPr>
        <w:spacing w:after="200" w:line="276" w:lineRule="auto"/>
        <w:ind w:left="720" w:firstLine="0"/>
        <w:rPr>
          <w:rFonts w:eastAsia="Cambria" w:cstheme="minorHAnsi"/>
          <w:sz w:val="22"/>
          <w:szCs w:val="22"/>
          <w:lang w:val="es-PE"/>
        </w:rPr>
      </w:pPr>
      <w:r w:rsidRPr="006613E0">
        <w:rPr>
          <w:rFonts w:eastAsia="Cambria" w:cstheme="minorHAnsi"/>
          <w:b/>
          <w:bCs/>
          <w:sz w:val="22"/>
          <w:szCs w:val="22"/>
          <w:lang w:val="es-PE"/>
        </w:rPr>
        <w:t>Cuarta y Quinta Forma Normal:</w:t>
      </w:r>
      <w:r w:rsidRPr="006613E0">
        <w:rPr>
          <w:rFonts w:eastAsia="Cambria" w:cstheme="minorHAnsi"/>
          <w:sz w:val="22"/>
          <w:szCs w:val="22"/>
          <w:lang w:val="es-PE"/>
        </w:rPr>
        <w:t> Reducir dependencias multivaluadas y redundancias.</w:t>
      </w:r>
    </w:p>
    <w:p w14:paraId="1A06AB73" w14:textId="5A8C292B" w:rsidR="007836E6" w:rsidRDefault="007836E6" w:rsidP="00E42AAC">
      <w:pPr>
        <w:spacing w:after="200" w:line="276" w:lineRule="auto"/>
        <w:ind w:left="720" w:firstLine="0"/>
        <w:rPr>
          <w:rFonts w:eastAsia="Cambria" w:cstheme="minorHAnsi"/>
          <w:b/>
          <w:bCs/>
          <w:sz w:val="22"/>
          <w:szCs w:val="22"/>
          <w:lang w:val="es-PE"/>
        </w:rPr>
      </w:pPr>
      <w:r>
        <w:rPr>
          <w:rFonts w:eastAsia="Cambria" w:cstheme="minorHAnsi"/>
          <w:b/>
          <w:bCs/>
          <w:sz w:val="22"/>
          <w:szCs w:val="22"/>
          <w:lang w:val="es-PE"/>
        </w:rPr>
        <w:br w:type="page"/>
      </w:r>
    </w:p>
    <w:p w14:paraId="3E522A0C" w14:textId="46659416" w:rsidR="006613E0" w:rsidRDefault="0022182E" w:rsidP="0022182E">
      <w:pPr>
        <w:pStyle w:val="Ttulo1"/>
        <w:rPr>
          <w:lang w:val="es-PE"/>
        </w:rPr>
      </w:pPr>
      <w:bookmarkStart w:id="19" w:name="_Toc184318111"/>
      <w:r>
        <w:rPr>
          <w:lang w:val="es-PE"/>
        </w:rPr>
        <w:t>Implementación del Sistema</w:t>
      </w:r>
      <w:bookmarkEnd w:id="19"/>
    </w:p>
    <w:p w14:paraId="37C720DD" w14:textId="0A7A04EC" w:rsidR="0022182E" w:rsidRPr="0022182E" w:rsidRDefault="0022182E" w:rsidP="00515219">
      <w:pPr>
        <w:pStyle w:val="Ttulo2"/>
        <w:rPr>
          <w:lang w:val="es-PE"/>
        </w:rPr>
      </w:pPr>
      <w:bookmarkStart w:id="20" w:name="_Toc184318112"/>
      <w:r>
        <w:rPr>
          <w:lang w:val="es-PE"/>
        </w:rPr>
        <w:t>Gestión de Base de Datos</w:t>
      </w:r>
      <w:bookmarkEnd w:id="20"/>
    </w:p>
    <w:p w14:paraId="7C90EB33" w14:textId="415DB726" w:rsidR="001007F7" w:rsidRDefault="001007F7" w:rsidP="00275D53">
      <w:pPr>
        <w:pStyle w:val="Ttulo3"/>
      </w:pPr>
      <w:bookmarkStart w:id="21" w:name="_Toc184318113"/>
      <w:r w:rsidRPr="001007F7">
        <w:t xml:space="preserve">DDL (Data </w:t>
      </w:r>
      <w:proofErr w:type="spellStart"/>
      <w:r w:rsidRPr="001007F7">
        <w:t>Definition</w:t>
      </w:r>
      <w:proofErr w:type="spellEnd"/>
      <w:r w:rsidRPr="001007F7">
        <w:t xml:space="preserve"> </w:t>
      </w:r>
      <w:proofErr w:type="spellStart"/>
      <w:r w:rsidRPr="001007F7">
        <w:t>Language</w:t>
      </w:r>
      <w:proofErr w:type="spellEnd"/>
      <w:r w:rsidRPr="001007F7">
        <w:t>) - Lenguaje de Definición de Datos</w:t>
      </w:r>
      <w:bookmarkEnd w:id="21"/>
    </w:p>
    <w:p w14:paraId="7AF81D63" w14:textId="05E6BD19" w:rsidR="001217DA" w:rsidRDefault="001217DA" w:rsidP="007836E6">
      <w:pPr>
        <w:pStyle w:val="Sinespaciado"/>
        <w:tabs>
          <w:tab w:val="right" w:pos="9026"/>
        </w:tabs>
      </w:pPr>
      <w:r>
        <w:rPr>
          <w:noProof/>
        </w:rPr>
        <mc:AlternateContent>
          <mc:Choice Requires="wps">
            <w:drawing>
              <wp:inline distT="0" distB="0" distL="0" distR="0" wp14:anchorId="7012CB47" wp14:editId="6C73F3DF">
                <wp:extent cx="6519457" cy="7407934"/>
                <wp:effectExtent l="0" t="0" r="0" b="2540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9457" cy="7407934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67D734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t>-- Crear la base de datos TECHACADEMY</w:t>
                            </w:r>
                          </w:p>
                          <w:p w14:paraId="6FB7A414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66D9EF"/>
                              </w:rPr>
                              <w:t>CREATE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DATABASE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TECHACADEMY;</w:t>
                            </w:r>
                          </w:p>
                          <w:p w14:paraId="731E8A53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66D9EF"/>
                              </w:rPr>
                              <w:t>GO</w:t>
                            </w:r>
                          </w:p>
                          <w:p w14:paraId="75AD841E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1CB25761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t>-- Cambiar al contexto de la base de datos TECHACADEMY</w:t>
                            </w:r>
                          </w:p>
                          <w:p w14:paraId="00CEEE0C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F8F8F2"/>
                              </w:rPr>
                              <w:t>USE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TECHACADEMY;</w:t>
                            </w:r>
                          </w:p>
                          <w:p w14:paraId="1D8EF29E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66D9EF"/>
                              </w:rPr>
                              <w:t>GO</w:t>
                            </w:r>
                          </w:p>
                          <w:p w14:paraId="0FFE49FB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2968D21A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t>-- Tabla para Estudiantes</w:t>
                            </w:r>
                          </w:p>
                          <w:p w14:paraId="3550FC36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CREATE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TABLE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Estudiante</w:t>
                            </w:r>
                            <w:proofErr w:type="spellEnd"/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(</w:t>
                            </w:r>
                          </w:p>
                          <w:p w14:paraId="7EE86DC1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estudiante_id</w:t>
                            </w:r>
                            <w:proofErr w:type="spellEnd"/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INT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IDENTITY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PRIMARY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KEY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35C78E45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id_nacional</w:t>
                            </w:r>
                            <w:proofErr w:type="spellEnd"/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CHAR(</w:t>
                            </w:r>
                            <w:proofErr w:type="gramEnd"/>
                            <w:r w:rsidRPr="007836E6">
                              <w:rPr>
                                <w:color w:val="AE81FF"/>
                                <w:lang w:val="en-US"/>
                              </w:rPr>
                              <w:t>9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)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UNIQUE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lang w:val="en-US"/>
                              </w:rPr>
                              <w:t>-- DNI</w:t>
                            </w:r>
                          </w:p>
                          <w:p w14:paraId="43A9C6C1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NVARCHAR(</w:t>
                            </w:r>
                            <w:proofErr w:type="gramEnd"/>
                            <w:r w:rsidRPr="007836E6">
                              <w:rPr>
                                <w:color w:val="AE81FF"/>
                                <w:lang w:val="en-US"/>
                              </w:rPr>
                              <w:t>100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)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633AC436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apellidos</w:t>
                            </w:r>
                            <w:proofErr w:type="spellEnd"/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NVARCHAR(</w:t>
                            </w:r>
                            <w:proofErr w:type="gramEnd"/>
                            <w:r w:rsidRPr="007836E6">
                              <w:rPr>
                                <w:color w:val="AE81FF"/>
                                <w:lang w:val="en-US"/>
                              </w:rPr>
                              <w:t>100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)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60862D3F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correo</w:t>
                            </w:r>
                            <w:proofErr w:type="spellEnd"/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NVARCHAR(</w:t>
                            </w:r>
                            <w:proofErr w:type="gramEnd"/>
                            <w:r w:rsidRPr="007836E6">
                              <w:rPr>
                                <w:color w:val="AE81FF"/>
                                <w:lang w:val="en-US"/>
                              </w:rPr>
                              <w:t>150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)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UNIQUE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1682BDBB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</w:rPr>
                              <w:t>telefono</w:t>
                            </w:r>
                            <w:proofErr w:type="spellEnd"/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NVARCHAR(</w:t>
                            </w:r>
                            <w:r w:rsidRPr="007836E6">
                              <w:rPr>
                                <w:color w:val="AE81FF"/>
                              </w:rPr>
                              <w:t>20</w:t>
                            </w:r>
                            <w:r w:rsidRPr="007836E6">
                              <w:rPr>
                                <w:color w:val="F8F8F2"/>
                              </w:rPr>
                              <w:t>),</w:t>
                            </w:r>
                          </w:p>
                          <w:p w14:paraId="30B55B5E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333333"/>
                              </w:rPr>
                              <w:t xml:space="preserve">  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</w:rPr>
                              <w:t>direccion</w:t>
                            </w:r>
                            <w:proofErr w:type="spellEnd"/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NVARCHAR(</w:t>
                            </w:r>
                            <w:r w:rsidRPr="007836E6">
                              <w:rPr>
                                <w:color w:val="66D9EF"/>
                              </w:rPr>
                              <w:t>MAX</w:t>
                            </w:r>
                            <w:r w:rsidRPr="007836E6">
                              <w:rPr>
                                <w:color w:val="F8F8F2"/>
                              </w:rPr>
                              <w:t>)</w:t>
                            </w:r>
                          </w:p>
                          <w:p w14:paraId="387EF3F9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F8F8F2"/>
                              </w:rPr>
                              <w:t>);</w:t>
                            </w:r>
                          </w:p>
                          <w:p w14:paraId="79627497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511FBC97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t>-- Tabla de Departamentos</w:t>
                            </w:r>
                          </w:p>
                          <w:p w14:paraId="4992D0E2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66D9EF"/>
                              </w:rPr>
                              <w:t>CREATE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TABLE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Departamento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(</w:t>
                            </w:r>
                          </w:p>
                          <w:p w14:paraId="20645AC0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7836E6">
                              <w:rPr>
                                <w:color w:val="333333"/>
                              </w:rPr>
                              <w:t xml:space="preserve">  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departamento_id</w:t>
                            </w:r>
                            <w:proofErr w:type="spellEnd"/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INT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IDENTITY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PRIMARY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KEY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44FA39C3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F8F8F2"/>
                              </w:rPr>
                              <w:t>nombre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NVARCHAR(</w:t>
                            </w:r>
                            <w:r w:rsidRPr="007836E6">
                              <w:rPr>
                                <w:color w:val="AE81FF"/>
                              </w:rPr>
                              <w:t>100</w:t>
                            </w:r>
                            <w:r w:rsidRPr="007836E6">
                              <w:rPr>
                                <w:color w:val="F8F8F2"/>
                              </w:rPr>
                              <w:t>)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NOT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NULL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UNIQUE</w:t>
                            </w:r>
                            <w:r w:rsidRPr="007836E6">
                              <w:rPr>
                                <w:color w:val="F8F8F2"/>
                              </w:rPr>
                              <w:t>,</w:t>
                            </w:r>
                          </w:p>
                          <w:p w14:paraId="4E86C8A7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333333"/>
                              </w:rPr>
                              <w:t xml:space="preserve">  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</w:rPr>
                              <w:t>descripcion</w:t>
                            </w:r>
                            <w:proofErr w:type="spellEnd"/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NVARCHAR(</w:t>
                            </w:r>
                            <w:r w:rsidRPr="007836E6">
                              <w:rPr>
                                <w:color w:val="AE81FF"/>
                              </w:rPr>
                              <w:t>255</w:t>
                            </w:r>
                            <w:r w:rsidRPr="007836E6">
                              <w:rPr>
                                <w:color w:val="F8F8F2"/>
                              </w:rPr>
                              <w:t>)</w:t>
                            </w:r>
                          </w:p>
                          <w:p w14:paraId="23CC8E34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F8F8F2"/>
                              </w:rPr>
                              <w:t>);</w:t>
                            </w:r>
                          </w:p>
                          <w:p w14:paraId="79782B11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121924A3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t>-- Tabla para Profesores</w:t>
                            </w:r>
                          </w:p>
                          <w:p w14:paraId="699F459F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66D9EF"/>
                              </w:rPr>
                              <w:t>CREATE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TABLE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Profesor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(</w:t>
                            </w:r>
                          </w:p>
                          <w:p w14:paraId="1E3EDEBF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7836E6">
                              <w:rPr>
                                <w:color w:val="333333"/>
                              </w:rPr>
                              <w:t xml:space="preserve">  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profesor_id</w:t>
                            </w:r>
                            <w:proofErr w:type="spellEnd"/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INT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IDENTITY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PRIMARY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KEY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6CF41422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</w:rPr>
                              <w:t>id_nacional</w:t>
                            </w:r>
                            <w:proofErr w:type="spellEnd"/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VARCHAR(</w:t>
                            </w:r>
                            <w:r w:rsidRPr="007836E6">
                              <w:rPr>
                                <w:color w:val="AE81FF"/>
                              </w:rPr>
                              <w:t>12</w:t>
                            </w:r>
                            <w:r w:rsidRPr="007836E6">
                              <w:rPr>
                                <w:color w:val="F8F8F2"/>
                              </w:rPr>
                              <w:t>)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NOT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NULL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UNIQUE</w:t>
                            </w:r>
                            <w:r w:rsidRPr="007836E6">
                              <w:rPr>
                                <w:color w:val="F8F8F2"/>
                              </w:rPr>
                              <w:t>,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t>-- DNI</w:t>
                            </w:r>
                          </w:p>
                          <w:p w14:paraId="6AB558E1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F8F8F2"/>
                              </w:rPr>
                              <w:t>nombre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NVARCHAR(</w:t>
                            </w:r>
                            <w:r w:rsidRPr="007836E6">
                              <w:rPr>
                                <w:color w:val="AE81FF"/>
                              </w:rPr>
                              <w:t>100</w:t>
                            </w:r>
                            <w:r w:rsidRPr="007836E6">
                              <w:rPr>
                                <w:color w:val="F8F8F2"/>
                              </w:rPr>
                              <w:t>)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NOT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NULL</w:t>
                            </w:r>
                            <w:r w:rsidRPr="007836E6">
                              <w:rPr>
                                <w:color w:val="F8F8F2"/>
                              </w:rPr>
                              <w:t>,</w:t>
                            </w:r>
                          </w:p>
                          <w:p w14:paraId="4A1FABBF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F8F8F2"/>
                              </w:rPr>
                              <w:t>apellidos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NVARCHAR(</w:t>
                            </w:r>
                            <w:r w:rsidRPr="007836E6">
                              <w:rPr>
                                <w:color w:val="AE81FF"/>
                              </w:rPr>
                              <w:t>100</w:t>
                            </w:r>
                            <w:r w:rsidRPr="007836E6">
                              <w:rPr>
                                <w:color w:val="F8F8F2"/>
                              </w:rPr>
                              <w:t>)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NOT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NULL</w:t>
                            </w:r>
                            <w:r w:rsidRPr="007836E6">
                              <w:rPr>
                                <w:color w:val="F8F8F2"/>
                              </w:rPr>
                              <w:t>,</w:t>
                            </w:r>
                          </w:p>
                          <w:p w14:paraId="3C0C8977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333333"/>
                              </w:rPr>
                              <w:t xml:space="preserve">  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</w:rPr>
                              <w:t>departamento_id</w:t>
                            </w:r>
                            <w:proofErr w:type="spellEnd"/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INT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NULL</w:t>
                            </w:r>
                            <w:r w:rsidRPr="007836E6">
                              <w:rPr>
                                <w:color w:val="F8F8F2"/>
                              </w:rPr>
                              <w:t>,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t>-- Permite NULL para cumplir con ON DELETE SET NULL</w:t>
                            </w:r>
                          </w:p>
                          <w:p w14:paraId="48027438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F8F8F2"/>
                              </w:rPr>
                              <w:t>correo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NVARCHAR(</w:t>
                            </w:r>
                            <w:r w:rsidRPr="007836E6">
                              <w:rPr>
                                <w:color w:val="AE81FF"/>
                              </w:rPr>
                              <w:t>150</w:t>
                            </w:r>
                            <w:r w:rsidRPr="007836E6">
                              <w:rPr>
                                <w:color w:val="F8F8F2"/>
                              </w:rPr>
                              <w:t>)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UNIQUE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NOT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NULL</w:t>
                            </w:r>
                            <w:r w:rsidRPr="007836E6">
                              <w:rPr>
                                <w:color w:val="F8F8F2"/>
                              </w:rPr>
                              <w:t>,</w:t>
                            </w:r>
                          </w:p>
                          <w:p w14:paraId="213167F4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333333"/>
                              </w:rPr>
                              <w:t xml:space="preserve">  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</w:rPr>
                              <w:t>telefono</w:t>
                            </w:r>
                            <w:proofErr w:type="spellEnd"/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VARCHAR(</w:t>
                            </w:r>
                            <w:r w:rsidRPr="007836E6">
                              <w:rPr>
                                <w:color w:val="AE81FF"/>
                              </w:rPr>
                              <w:t>9</w:t>
                            </w:r>
                            <w:r w:rsidRPr="007836E6">
                              <w:rPr>
                                <w:color w:val="F8F8F2"/>
                              </w:rPr>
                              <w:t>)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UNIQUE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NOT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NULL</w:t>
                            </w:r>
                            <w:r w:rsidRPr="007836E6">
                              <w:rPr>
                                <w:color w:val="F8F8F2"/>
                              </w:rPr>
                              <w:t>,</w:t>
                            </w:r>
                          </w:p>
                          <w:p w14:paraId="7F6DCCC9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333333"/>
                              </w:rPr>
                              <w:t xml:space="preserve">  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</w:rPr>
                              <w:t>direccion</w:t>
                            </w:r>
                            <w:proofErr w:type="spellEnd"/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NVARCHAR(</w:t>
                            </w:r>
                            <w:r w:rsidRPr="007836E6">
                              <w:rPr>
                                <w:color w:val="66D9EF"/>
                              </w:rPr>
                              <w:t>MAX</w:t>
                            </w:r>
                            <w:r w:rsidRPr="007836E6">
                              <w:rPr>
                                <w:color w:val="F8F8F2"/>
                              </w:rPr>
                              <w:t>),</w:t>
                            </w:r>
                          </w:p>
                          <w:p w14:paraId="3256305C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66D9EF"/>
                              </w:rPr>
                              <w:t>FOREIGN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KEY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(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</w:rPr>
                              <w:t>departamento_id</w:t>
                            </w:r>
                            <w:proofErr w:type="spellEnd"/>
                            <w:r w:rsidRPr="007836E6">
                              <w:rPr>
                                <w:color w:val="F8F8F2"/>
                              </w:rPr>
                              <w:t>)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REFERENCES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Departamento(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</w:rPr>
                              <w:t>departamento_id</w:t>
                            </w:r>
                            <w:proofErr w:type="spellEnd"/>
                            <w:r w:rsidRPr="007836E6">
                              <w:rPr>
                                <w:color w:val="F8F8F2"/>
                              </w:rPr>
                              <w:t>)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ON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DELETE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SET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NULL</w:t>
                            </w:r>
                          </w:p>
                          <w:p w14:paraId="2F89FE48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F8F8F2"/>
                              </w:rPr>
                              <w:t>);</w:t>
                            </w:r>
                          </w:p>
                          <w:p w14:paraId="5BECE739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2A6F5218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t>-- Tabla para Cursos</w:t>
                            </w:r>
                          </w:p>
                          <w:p w14:paraId="0BAD3B23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66D9EF"/>
                              </w:rPr>
                              <w:t>CREATE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TABLE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Curso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(</w:t>
                            </w:r>
                          </w:p>
                          <w:p w14:paraId="0FC26E15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7836E6">
                              <w:rPr>
                                <w:color w:val="333333"/>
                              </w:rPr>
                              <w:t xml:space="preserve">  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curso_id</w:t>
                            </w:r>
                            <w:proofErr w:type="spellEnd"/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INT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IDENTITY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PRIMARY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KEY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3105D03B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NVARCHAR(</w:t>
                            </w:r>
                            <w:proofErr w:type="gramEnd"/>
                            <w:r w:rsidRPr="007836E6">
                              <w:rPr>
                                <w:color w:val="AE81FF"/>
                                <w:lang w:val="en-US"/>
                              </w:rPr>
                              <w:t>150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)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47122E8A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creditos</w:t>
                            </w:r>
                            <w:proofErr w:type="spellEnd"/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INT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CHECK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creditos</w:t>
                            </w:r>
                            <w:proofErr w:type="spellEnd"/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92672"/>
                                <w:lang w:val="en-US"/>
                              </w:rPr>
                              <w:t>&gt;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AE81FF"/>
                                <w:lang w:val="en-US"/>
                              </w:rPr>
                              <w:t>0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)</w:t>
                            </w:r>
                          </w:p>
                          <w:p w14:paraId="1F904C6F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F8F8F2"/>
                              </w:rPr>
                              <w:t>);</w:t>
                            </w:r>
                          </w:p>
                          <w:p w14:paraId="7DD1122A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58B2DF46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t xml:space="preserve">-- Tabla para </w:t>
                            </w:r>
                            <w:proofErr w:type="spellStart"/>
                            <w:r w:rsidRPr="007836E6">
                              <w:t>Prerequisitos</w:t>
                            </w:r>
                            <w:proofErr w:type="spellEnd"/>
                            <w:r w:rsidRPr="007836E6">
                              <w:t xml:space="preserve"> de Cursos</w:t>
                            </w:r>
                          </w:p>
                          <w:p w14:paraId="612C70BF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66D9EF"/>
                              </w:rPr>
                              <w:t>CREATE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TABLE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</w:rPr>
                              <w:t>Prerequisito</w:t>
                            </w:r>
                            <w:proofErr w:type="spellEnd"/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(</w:t>
                            </w:r>
                          </w:p>
                          <w:p w14:paraId="00EE33F2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7836E6">
                              <w:rPr>
                                <w:color w:val="333333"/>
                              </w:rPr>
                              <w:t xml:space="preserve">  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curso_id</w:t>
                            </w:r>
                            <w:proofErr w:type="spellEnd"/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INT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4D4B7540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prerequisito_id</w:t>
                            </w:r>
                            <w:proofErr w:type="spellEnd"/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INT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62DDE3C7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PRIMARY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KEY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curso_id</w:t>
                            </w:r>
                            <w:proofErr w:type="spellEnd"/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prerequisito_id</w:t>
                            </w:r>
                            <w:proofErr w:type="spellEnd"/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),</w:t>
                            </w:r>
                          </w:p>
                          <w:p w14:paraId="75783231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FOREIGN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KEY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curso_id</w:t>
                            </w:r>
                            <w:proofErr w:type="spellEnd"/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)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REFERENCES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Curso</w:t>
                            </w:r>
                            <w:proofErr w:type="spellEnd"/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curso_id</w:t>
                            </w:r>
                            <w:proofErr w:type="spellEnd"/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)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ON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DELETE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NO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ACTION,</w:t>
                            </w:r>
                          </w:p>
                          <w:p w14:paraId="1F2A6708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66D9EF"/>
                              </w:rPr>
                              <w:t>FOREIGN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KEY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(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</w:rPr>
                              <w:t>prerequisito_id</w:t>
                            </w:r>
                            <w:proofErr w:type="spellEnd"/>
                            <w:r w:rsidRPr="007836E6">
                              <w:rPr>
                                <w:color w:val="F8F8F2"/>
                              </w:rPr>
                              <w:t>)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REFERENCES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Curso(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</w:rPr>
                              <w:t>curso_id</w:t>
                            </w:r>
                            <w:proofErr w:type="spellEnd"/>
                            <w:r w:rsidRPr="007836E6">
                              <w:rPr>
                                <w:color w:val="F8F8F2"/>
                              </w:rPr>
                              <w:t>)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ON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DELETE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NO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ACTION</w:t>
                            </w:r>
                          </w:p>
                          <w:p w14:paraId="38BF60AB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F8F8F2"/>
                              </w:rPr>
                              <w:t>);</w:t>
                            </w:r>
                          </w:p>
                          <w:p w14:paraId="20EC53E5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255B2E84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t>-- Tabla para asignación de Profesores a Cursos (1:1 ajustado con restricción única)</w:t>
                            </w:r>
                          </w:p>
                          <w:p w14:paraId="36144BE1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66D9EF"/>
                              </w:rPr>
                              <w:t>CREATE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TABLE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</w:rPr>
                              <w:t>Curso_Profesor</w:t>
                            </w:r>
                            <w:proofErr w:type="spellEnd"/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(</w:t>
                            </w:r>
                          </w:p>
                          <w:p w14:paraId="43AFCCFB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333333"/>
                              </w:rPr>
                              <w:t xml:space="preserve">  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</w:rPr>
                              <w:t>curso_profesor_id</w:t>
                            </w:r>
                            <w:proofErr w:type="spellEnd"/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INT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IDENTITY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PRIMARY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KEY</w:t>
                            </w:r>
                            <w:r w:rsidRPr="007836E6">
                              <w:rPr>
                                <w:color w:val="F8F8F2"/>
                              </w:rPr>
                              <w:t>,</w:t>
                            </w:r>
                          </w:p>
                          <w:p w14:paraId="4A5795A5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333333"/>
                              </w:rPr>
                              <w:t xml:space="preserve">  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</w:rPr>
                              <w:t>curso_id</w:t>
                            </w:r>
                            <w:proofErr w:type="spellEnd"/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INT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NOT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NULL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UNIQUE</w:t>
                            </w:r>
                            <w:r w:rsidRPr="007836E6">
                              <w:rPr>
                                <w:color w:val="F8F8F2"/>
                              </w:rPr>
                              <w:t>,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t>-- Garantiza que un curso solo puede estar asociado con un profesor</w:t>
                            </w:r>
                          </w:p>
                          <w:p w14:paraId="1D14BA54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7836E6">
                              <w:rPr>
                                <w:color w:val="333333"/>
                              </w:rPr>
                              <w:t xml:space="preserve">  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profesor_id</w:t>
                            </w:r>
                            <w:proofErr w:type="spellEnd"/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INT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3F3CE4C2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FOREIGN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KEY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curso_id</w:t>
                            </w:r>
                            <w:proofErr w:type="spellEnd"/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)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REFERENCES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Curso</w:t>
                            </w:r>
                            <w:proofErr w:type="spellEnd"/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curso_id</w:t>
                            </w:r>
                            <w:proofErr w:type="spellEnd"/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)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ON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DELETE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CASCADE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1E20C1D1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FOREIGN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KEY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profesor_id</w:t>
                            </w:r>
                            <w:proofErr w:type="spellEnd"/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)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REFERENCES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Profesor</w:t>
                            </w:r>
                            <w:proofErr w:type="spellEnd"/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profesor_id</w:t>
                            </w:r>
                            <w:proofErr w:type="spellEnd"/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)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ON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DELETE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CASCADE</w:t>
                            </w:r>
                          </w:p>
                          <w:p w14:paraId="69B83282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F8F8F2"/>
                              </w:rPr>
                              <w:t>);</w:t>
                            </w:r>
                          </w:p>
                          <w:p w14:paraId="5A769F49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13C9893E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t>-- Tabla para Inscripciones</w:t>
                            </w:r>
                          </w:p>
                          <w:p w14:paraId="35A2BB35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66D9EF"/>
                              </w:rPr>
                              <w:t>CREATE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TABLE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</w:rPr>
                              <w:t>Inscripcion</w:t>
                            </w:r>
                            <w:proofErr w:type="spellEnd"/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(</w:t>
                            </w:r>
                          </w:p>
                          <w:p w14:paraId="3EF4B61F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7836E6">
                              <w:rPr>
                                <w:color w:val="333333"/>
                              </w:rPr>
                              <w:t xml:space="preserve">  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inscripcion_id</w:t>
                            </w:r>
                            <w:proofErr w:type="spellEnd"/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INT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IDENTITY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PRIMARY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KEY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4CFBA33F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fecha_inscripcion</w:t>
                            </w:r>
                            <w:proofErr w:type="spellEnd"/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DATE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DEFAULT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GETDATE(</w:t>
                            </w:r>
                            <w:proofErr w:type="gramEnd"/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),</w:t>
                            </w:r>
                          </w:p>
                          <w:p w14:paraId="6CB27583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estudiante_id</w:t>
                            </w:r>
                            <w:proofErr w:type="spellEnd"/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INT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15530353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curso_profesor_id</w:t>
                            </w:r>
                            <w:proofErr w:type="spellEnd"/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INT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2CB34DD0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66D9EF"/>
                              </w:rPr>
                              <w:t>FOREIGN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KEY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(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</w:rPr>
                              <w:t>estudiante_id</w:t>
                            </w:r>
                            <w:proofErr w:type="spellEnd"/>
                            <w:r w:rsidRPr="007836E6">
                              <w:rPr>
                                <w:color w:val="F8F8F2"/>
                              </w:rPr>
                              <w:t>)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REFERENCES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Estudiante(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</w:rPr>
                              <w:t>estudiante_id</w:t>
                            </w:r>
                            <w:proofErr w:type="spellEnd"/>
                            <w:r w:rsidRPr="007836E6">
                              <w:rPr>
                                <w:color w:val="F8F8F2"/>
                              </w:rPr>
                              <w:t>)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ON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DELETE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CASCADE</w:t>
                            </w:r>
                            <w:r w:rsidRPr="007836E6">
                              <w:rPr>
                                <w:color w:val="F8F8F2"/>
                              </w:rPr>
                              <w:t>,</w:t>
                            </w:r>
                          </w:p>
                          <w:p w14:paraId="75BCE30D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66D9EF"/>
                              </w:rPr>
                              <w:t>FOREIGN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KEY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(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</w:rPr>
                              <w:t>curso_profesor_id</w:t>
                            </w:r>
                            <w:proofErr w:type="spellEnd"/>
                            <w:r w:rsidRPr="007836E6">
                              <w:rPr>
                                <w:color w:val="F8F8F2"/>
                              </w:rPr>
                              <w:t>)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REFERENCES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</w:rPr>
                              <w:t>Curso_Profesor</w:t>
                            </w:r>
                            <w:proofErr w:type="spellEnd"/>
                            <w:r w:rsidRPr="007836E6">
                              <w:rPr>
                                <w:color w:val="F8F8F2"/>
                              </w:rPr>
                              <w:t>(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</w:rPr>
                              <w:t>curso_profesor_id</w:t>
                            </w:r>
                            <w:proofErr w:type="spellEnd"/>
                            <w:r w:rsidRPr="007836E6">
                              <w:rPr>
                                <w:color w:val="F8F8F2"/>
                              </w:rPr>
                              <w:t>)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ON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DELETE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CASCADE</w:t>
                            </w:r>
                          </w:p>
                          <w:p w14:paraId="6A5F564B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F8F8F2"/>
                              </w:rPr>
                              <w:t>);</w:t>
                            </w:r>
                          </w:p>
                          <w:p w14:paraId="667E5CBA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18B8317A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t>-- Tabla para Evaluaciones</w:t>
                            </w:r>
                          </w:p>
                          <w:p w14:paraId="6D4EC9FE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CREATE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TABLE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Evaluacion</w:t>
                            </w:r>
                            <w:proofErr w:type="spellEnd"/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(</w:t>
                            </w:r>
                          </w:p>
                          <w:p w14:paraId="02A809B7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evaluacion_id</w:t>
                            </w:r>
                            <w:proofErr w:type="spellEnd"/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INT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IDENTITY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PRIMARY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KEY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03896F73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nota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DECIMAL(</w:t>
                            </w:r>
                            <w:proofErr w:type="gramEnd"/>
                            <w:r w:rsidRPr="007836E6">
                              <w:rPr>
                                <w:color w:val="AE81FF"/>
                                <w:lang w:val="en-US"/>
                              </w:rPr>
                              <w:t>5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AE81FF"/>
                                <w:lang w:val="en-US"/>
                              </w:rPr>
                              <w:t>2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)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CHECK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(nota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BETWEEN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AE81FF"/>
                                <w:lang w:val="en-US"/>
                              </w:rPr>
                              <w:t>0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AND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AE81FF"/>
                                <w:lang w:val="en-US"/>
                              </w:rPr>
                              <w:t>100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),</w:t>
                            </w:r>
                          </w:p>
                          <w:p w14:paraId="4A854A92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fecha_evaluacion</w:t>
                            </w:r>
                            <w:proofErr w:type="spellEnd"/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DATE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DEFAULT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GETDATE(</w:t>
                            </w:r>
                            <w:proofErr w:type="gramEnd"/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),</w:t>
                            </w:r>
                          </w:p>
                          <w:p w14:paraId="768AB1EC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estudiante_id</w:t>
                            </w:r>
                            <w:proofErr w:type="spellEnd"/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INT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41D8950F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curso_profesor_id</w:t>
                            </w:r>
                            <w:proofErr w:type="spellEnd"/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INT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7836E6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2CDB30B3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66D9EF"/>
                              </w:rPr>
                              <w:t>FOREIGN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KEY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(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</w:rPr>
                              <w:t>estudiante_id</w:t>
                            </w:r>
                            <w:proofErr w:type="spellEnd"/>
                            <w:r w:rsidRPr="007836E6">
                              <w:rPr>
                                <w:color w:val="F8F8F2"/>
                              </w:rPr>
                              <w:t>)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REFERENCES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Estudiante(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</w:rPr>
                              <w:t>estudiante_id</w:t>
                            </w:r>
                            <w:proofErr w:type="spellEnd"/>
                            <w:r w:rsidRPr="007836E6">
                              <w:rPr>
                                <w:color w:val="F8F8F2"/>
                              </w:rPr>
                              <w:t>)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ON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DELETE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CASCADE</w:t>
                            </w:r>
                            <w:r w:rsidRPr="007836E6">
                              <w:rPr>
                                <w:color w:val="F8F8F2"/>
                              </w:rPr>
                              <w:t>,</w:t>
                            </w:r>
                          </w:p>
                          <w:p w14:paraId="6FE80B1B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7836E6">
                              <w:rPr>
                                <w:color w:val="66D9EF"/>
                              </w:rPr>
                              <w:t>FOREIGN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KEY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F8F8F2"/>
                              </w:rPr>
                              <w:t>(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</w:rPr>
                              <w:t>curso_profesor_id</w:t>
                            </w:r>
                            <w:proofErr w:type="spellEnd"/>
                            <w:r w:rsidRPr="007836E6">
                              <w:rPr>
                                <w:color w:val="F8F8F2"/>
                              </w:rPr>
                              <w:t>)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REFERENCES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</w:rPr>
                              <w:t>Curso_Profesor</w:t>
                            </w:r>
                            <w:proofErr w:type="spellEnd"/>
                            <w:r w:rsidRPr="007836E6">
                              <w:rPr>
                                <w:color w:val="F8F8F2"/>
                              </w:rPr>
                              <w:t>(</w:t>
                            </w:r>
                            <w:proofErr w:type="spellStart"/>
                            <w:r w:rsidRPr="007836E6">
                              <w:rPr>
                                <w:color w:val="F8F8F2"/>
                              </w:rPr>
                              <w:t>curso_profesor_id</w:t>
                            </w:r>
                            <w:proofErr w:type="spellEnd"/>
                            <w:r w:rsidRPr="007836E6">
                              <w:rPr>
                                <w:color w:val="F8F8F2"/>
                              </w:rPr>
                              <w:t>)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ON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DELETE</w:t>
                            </w:r>
                            <w:r w:rsidRPr="007836E6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7836E6">
                              <w:rPr>
                                <w:color w:val="66D9EF"/>
                              </w:rPr>
                              <w:t>CASCADE</w:t>
                            </w:r>
                          </w:p>
                          <w:p w14:paraId="33FF00F9" w14:textId="77777777" w:rsidR="007836E6" w:rsidRPr="007836E6" w:rsidRDefault="007836E6" w:rsidP="007836E6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7836E6">
                              <w:rPr>
                                <w:color w:val="F8F8F2"/>
                              </w:rPr>
                              <w:t>);</w:t>
                            </w:r>
                          </w:p>
                          <w:p w14:paraId="1777B7EF" w14:textId="6B135C4C" w:rsidR="001217DA" w:rsidRPr="007836E6" w:rsidRDefault="001217DA" w:rsidP="007836E6">
                            <w:pPr>
                              <w:pStyle w:val="cdig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012CB4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width:513.35pt;height:58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" fillcolor="black [3213]" stroked="f">
                <v:textbox>
                  <w:txbxContent>
                    <w:p w14:paraId="0967D734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t>-- Crear la base de datos TECHACADEMY</w:t>
                      </w:r>
                    </w:p>
                    <w:p w14:paraId="6FB7A414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66D9EF"/>
                        </w:rPr>
                        <w:t>CREATE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DATABASE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TECHACADEMY;</w:t>
                      </w:r>
                    </w:p>
                    <w:p w14:paraId="731E8A53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66D9EF"/>
                        </w:rPr>
                        <w:t>GO</w:t>
                      </w:r>
                    </w:p>
                    <w:p w14:paraId="75AD841E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1CB25761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t>-- Cambiar al contexto de la base de datos TECHACADEMY</w:t>
                      </w:r>
                    </w:p>
                    <w:p w14:paraId="00CEEE0C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F8F8F2"/>
                        </w:rPr>
                        <w:t>USE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TECHACADEMY;</w:t>
                      </w:r>
                    </w:p>
                    <w:p w14:paraId="1D8EF29E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66D9EF"/>
                        </w:rPr>
                        <w:t>GO</w:t>
                      </w:r>
                    </w:p>
                    <w:p w14:paraId="0FFE49FB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2968D21A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t>-- Tabla para Estudiantes</w:t>
                      </w:r>
                    </w:p>
                    <w:p w14:paraId="3550FC36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7836E6">
                        <w:rPr>
                          <w:color w:val="66D9EF"/>
                          <w:lang w:val="en-US"/>
                        </w:rPr>
                        <w:t>CREATE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TABLE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7836E6">
                        <w:rPr>
                          <w:color w:val="F8F8F2"/>
                          <w:lang w:val="en-US"/>
                        </w:rPr>
                        <w:t>Estudiante</w:t>
                      </w:r>
                      <w:proofErr w:type="spellEnd"/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(</w:t>
                      </w:r>
                    </w:p>
                    <w:p w14:paraId="7EE86DC1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7836E6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proofErr w:type="spellStart"/>
                      <w:r w:rsidRPr="007836E6">
                        <w:rPr>
                          <w:color w:val="F8F8F2"/>
                          <w:lang w:val="en-US"/>
                        </w:rPr>
                        <w:t>estudiante_id</w:t>
                      </w:r>
                      <w:proofErr w:type="spellEnd"/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INT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IDENTITY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PRIMARY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KEY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35C78E45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7836E6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proofErr w:type="spellStart"/>
                      <w:r w:rsidRPr="007836E6">
                        <w:rPr>
                          <w:color w:val="F8F8F2"/>
                          <w:lang w:val="en-US"/>
                        </w:rPr>
                        <w:t>id_nacional</w:t>
                      </w:r>
                      <w:proofErr w:type="spellEnd"/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gramStart"/>
                      <w:r w:rsidRPr="007836E6">
                        <w:rPr>
                          <w:color w:val="F8F8F2"/>
                          <w:lang w:val="en-US"/>
                        </w:rPr>
                        <w:t>CHAR(</w:t>
                      </w:r>
                      <w:proofErr w:type="gramEnd"/>
                      <w:r w:rsidRPr="007836E6">
                        <w:rPr>
                          <w:color w:val="AE81FF"/>
                          <w:lang w:val="en-US"/>
                        </w:rPr>
                        <w:t>9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)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NOT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NULL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UNIQUE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,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lang w:val="en-US"/>
                        </w:rPr>
                        <w:t>-- DNI</w:t>
                      </w:r>
                    </w:p>
                    <w:p w14:paraId="43A9C6C1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7836E6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proofErr w:type="spellStart"/>
                      <w:r w:rsidRPr="007836E6">
                        <w:rPr>
                          <w:color w:val="F8F8F2"/>
                          <w:lang w:val="en-US"/>
                        </w:rPr>
                        <w:t>nombre</w:t>
                      </w:r>
                      <w:proofErr w:type="spellEnd"/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gramStart"/>
                      <w:r w:rsidRPr="007836E6">
                        <w:rPr>
                          <w:color w:val="F8F8F2"/>
                          <w:lang w:val="en-US"/>
                        </w:rPr>
                        <w:t>NVARCHAR(</w:t>
                      </w:r>
                      <w:proofErr w:type="gramEnd"/>
                      <w:r w:rsidRPr="007836E6">
                        <w:rPr>
                          <w:color w:val="AE81FF"/>
                          <w:lang w:val="en-US"/>
                        </w:rPr>
                        <w:t>100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)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NOT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NULL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633AC436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7836E6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proofErr w:type="spellStart"/>
                      <w:r w:rsidRPr="007836E6">
                        <w:rPr>
                          <w:color w:val="F8F8F2"/>
                          <w:lang w:val="en-US"/>
                        </w:rPr>
                        <w:t>apellidos</w:t>
                      </w:r>
                      <w:proofErr w:type="spellEnd"/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gramStart"/>
                      <w:r w:rsidRPr="007836E6">
                        <w:rPr>
                          <w:color w:val="F8F8F2"/>
                          <w:lang w:val="en-US"/>
                        </w:rPr>
                        <w:t>NVARCHAR(</w:t>
                      </w:r>
                      <w:proofErr w:type="gramEnd"/>
                      <w:r w:rsidRPr="007836E6">
                        <w:rPr>
                          <w:color w:val="AE81FF"/>
                          <w:lang w:val="en-US"/>
                        </w:rPr>
                        <w:t>100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)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NOT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NULL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60862D3F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7836E6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proofErr w:type="spellStart"/>
                      <w:r w:rsidRPr="007836E6">
                        <w:rPr>
                          <w:color w:val="F8F8F2"/>
                          <w:lang w:val="en-US"/>
                        </w:rPr>
                        <w:t>correo</w:t>
                      </w:r>
                      <w:proofErr w:type="spellEnd"/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gramStart"/>
                      <w:r w:rsidRPr="007836E6">
                        <w:rPr>
                          <w:color w:val="F8F8F2"/>
                          <w:lang w:val="en-US"/>
                        </w:rPr>
                        <w:t>NVARCHAR(</w:t>
                      </w:r>
                      <w:proofErr w:type="gramEnd"/>
                      <w:r w:rsidRPr="007836E6">
                        <w:rPr>
                          <w:color w:val="AE81FF"/>
                          <w:lang w:val="en-US"/>
                        </w:rPr>
                        <w:t>150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)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UNIQUE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NOT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NULL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1682BDBB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proofErr w:type="spellStart"/>
                      <w:r w:rsidRPr="007836E6">
                        <w:rPr>
                          <w:color w:val="F8F8F2"/>
                        </w:rPr>
                        <w:t>telefono</w:t>
                      </w:r>
                      <w:proofErr w:type="spellEnd"/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NVARCHAR(</w:t>
                      </w:r>
                      <w:r w:rsidRPr="007836E6">
                        <w:rPr>
                          <w:color w:val="AE81FF"/>
                        </w:rPr>
                        <w:t>20</w:t>
                      </w:r>
                      <w:r w:rsidRPr="007836E6">
                        <w:rPr>
                          <w:color w:val="F8F8F2"/>
                        </w:rPr>
                        <w:t>),</w:t>
                      </w:r>
                    </w:p>
                    <w:p w14:paraId="30B55B5E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333333"/>
                        </w:rPr>
                        <w:t xml:space="preserve">  </w:t>
                      </w:r>
                      <w:proofErr w:type="spellStart"/>
                      <w:r w:rsidRPr="007836E6">
                        <w:rPr>
                          <w:color w:val="F8F8F2"/>
                        </w:rPr>
                        <w:t>direccion</w:t>
                      </w:r>
                      <w:proofErr w:type="spellEnd"/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NVARCHAR(</w:t>
                      </w:r>
                      <w:r w:rsidRPr="007836E6">
                        <w:rPr>
                          <w:color w:val="66D9EF"/>
                        </w:rPr>
                        <w:t>MAX</w:t>
                      </w:r>
                      <w:r w:rsidRPr="007836E6">
                        <w:rPr>
                          <w:color w:val="F8F8F2"/>
                        </w:rPr>
                        <w:t>)</w:t>
                      </w:r>
                    </w:p>
                    <w:p w14:paraId="387EF3F9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F8F8F2"/>
                        </w:rPr>
                        <w:t>);</w:t>
                      </w:r>
                    </w:p>
                    <w:p w14:paraId="79627497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511FBC97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t>-- Tabla de Departamentos</w:t>
                      </w:r>
                    </w:p>
                    <w:p w14:paraId="4992D0E2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66D9EF"/>
                        </w:rPr>
                        <w:t>CREATE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TABLE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Departamento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(</w:t>
                      </w:r>
                    </w:p>
                    <w:p w14:paraId="20645AC0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7836E6">
                        <w:rPr>
                          <w:color w:val="333333"/>
                        </w:rPr>
                        <w:t xml:space="preserve">  </w:t>
                      </w:r>
                      <w:proofErr w:type="spellStart"/>
                      <w:r w:rsidRPr="007836E6">
                        <w:rPr>
                          <w:color w:val="F8F8F2"/>
                          <w:lang w:val="en-US"/>
                        </w:rPr>
                        <w:t>departamento_id</w:t>
                      </w:r>
                      <w:proofErr w:type="spellEnd"/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INT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IDENTITY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PRIMARY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KEY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44FA39C3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7836E6">
                        <w:rPr>
                          <w:color w:val="F8F8F2"/>
                        </w:rPr>
                        <w:t>nombre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NVARCHAR(</w:t>
                      </w:r>
                      <w:r w:rsidRPr="007836E6">
                        <w:rPr>
                          <w:color w:val="AE81FF"/>
                        </w:rPr>
                        <w:t>100</w:t>
                      </w:r>
                      <w:r w:rsidRPr="007836E6">
                        <w:rPr>
                          <w:color w:val="F8F8F2"/>
                        </w:rPr>
                        <w:t>)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NOT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NULL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UNIQUE</w:t>
                      </w:r>
                      <w:r w:rsidRPr="007836E6">
                        <w:rPr>
                          <w:color w:val="F8F8F2"/>
                        </w:rPr>
                        <w:t>,</w:t>
                      </w:r>
                    </w:p>
                    <w:p w14:paraId="4E86C8A7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333333"/>
                        </w:rPr>
                        <w:t xml:space="preserve">  </w:t>
                      </w:r>
                      <w:proofErr w:type="spellStart"/>
                      <w:r w:rsidRPr="007836E6">
                        <w:rPr>
                          <w:color w:val="F8F8F2"/>
                        </w:rPr>
                        <w:t>descripcion</w:t>
                      </w:r>
                      <w:proofErr w:type="spellEnd"/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NVARCHAR(</w:t>
                      </w:r>
                      <w:r w:rsidRPr="007836E6">
                        <w:rPr>
                          <w:color w:val="AE81FF"/>
                        </w:rPr>
                        <w:t>255</w:t>
                      </w:r>
                      <w:r w:rsidRPr="007836E6">
                        <w:rPr>
                          <w:color w:val="F8F8F2"/>
                        </w:rPr>
                        <w:t>)</w:t>
                      </w:r>
                    </w:p>
                    <w:p w14:paraId="23CC8E34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F8F8F2"/>
                        </w:rPr>
                        <w:t>);</w:t>
                      </w:r>
                    </w:p>
                    <w:p w14:paraId="79782B11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121924A3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t>-- Tabla para Profesores</w:t>
                      </w:r>
                    </w:p>
                    <w:p w14:paraId="699F459F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66D9EF"/>
                        </w:rPr>
                        <w:t>CREATE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TABLE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Profesor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(</w:t>
                      </w:r>
                    </w:p>
                    <w:p w14:paraId="1E3EDEBF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7836E6">
                        <w:rPr>
                          <w:color w:val="333333"/>
                        </w:rPr>
                        <w:t xml:space="preserve">  </w:t>
                      </w:r>
                      <w:proofErr w:type="spellStart"/>
                      <w:r w:rsidRPr="007836E6">
                        <w:rPr>
                          <w:color w:val="F8F8F2"/>
                          <w:lang w:val="en-US"/>
                        </w:rPr>
                        <w:t>profesor_id</w:t>
                      </w:r>
                      <w:proofErr w:type="spellEnd"/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INT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IDENTITY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PRIMARY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KEY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6CF41422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proofErr w:type="spellStart"/>
                      <w:r w:rsidRPr="007836E6">
                        <w:rPr>
                          <w:color w:val="F8F8F2"/>
                        </w:rPr>
                        <w:t>id_nacional</w:t>
                      </w:r>
                      <w:proofErr w:type="spellEnd"/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VARCHAR(</w:t>
                      </w:r>
                      <w:r w:rsidRPr="007836E6">
                        <w:rPr>
                          <w:color w:val="AE81FF"/>
                        </w:rPr>
                        <w:t>12</w:t>
                      </w:r>
                      <w:r w:rsidRPr="007836E6">
                        <w:rPr>
                          <w:color w:val="F8F8F2"/>
                        </w:rPr>
                        <w:t>)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NOT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NULL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UNIQUE</w:t>
                      </w:r>
                      <w:r w:rsidRPr="007836E6">
                        <w:rPr>
                          <w:color w:val="F8F8F2"/>
                        </w:rPr>
                        <w:t>,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t>-- DNI</w:t>
                      </w:r>
                    </w:p>
                    <w:p w14:paraId="6AB558E1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333333"/>
                        </w:rPr>
                        <w:t xml:space="preserve">  </w:t>
                      </w:r>
                      <w:r w:rsidRPr="007836E6">
                        <w:rPr>
                          <w:color w:val="F8F8F2"/>
                        </w:rPr>
                        <w:t>nombre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NVARCHAR(</w:t>
                      </w:r>
                      <w:r w:rsidRPr="007836E6">
                        <w:rPr>
                          <w:color w:val="AE81FF"/>
                        </w:rPr>
                        <w:t>100</w:t>
                      </w:r>
                      <w:r w:rsidRPr="007836E6">
                        <w:rPr>
                          <w:color w:val="F8F8F2"/>
                        </w:rPr>
                        <w:t>)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NOT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NULL</w:t>
                      </w:r>
                      <w:r w:rsidRPr="007836E6">
                        <w:rPr>
                          <w:color w:val="F8F8F2"/>
                        </w:rPr>
                        <w:t>,</w:t>
                      </w:r>
                    </w:p>
                    <w:p w14:paraId="4A1FABBF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333333"/>
                        </w:rPr>
                        <w:t xml:space="preserve">  </w:t>
                      </w:r>
                      <w:r w:rsidRPr="007836E6">
                        <w:rPr>
                          <w:color w:val="F8F8F2"/>
                        </w:rPr>
                        <w:t>apellidos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NVARCHAR(</w:t>
                      </w:r>
                      <w:r w:rsidRPr="007836E6">
                        <w:rPr>
                          <w:color w:val="AE81FF"/>
                        </w:rPr>
                        <w:t>100</w:t>
                      </w:r>
                      <w:r w:rsidRPr="007836E6">
                        <w:rPr>
                          <w:color w:val="F8F8F2"/>
                        </w:rPr>
                        <w:t>)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NOT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NULL</w:t>
                      </w:r>
                      <w:r w:rsidRPr="007836E6">
                        <w:rPr>
                          <w:color w:val="F8F8F2"/>
                        </w:rPr>
                        <w:t>,</w:t>
                      </w:r>
                    </w:p>
                    <w:p w14:paraId="3C0C8977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333333"/>
                        </w:rPr>
                        <w:t xml:space="preserve">  </w:t>
                      </w:r>
                      <w:proofErr w:type="spellStart"/>
                      <w:r w:rsidRPr="007836E6">
                        <w:rPr>
                          <w:color w:val="F8F8F2"/>
                        </w:rPr>
                        <w:t>departamento_id</w:t>
                      </w:r>
                      <w:proofErr w:type="spellEnd"/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INT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NULL</w:t>
                      </w:r>
                      <w:r w:rsidRPr="007836E6">
                        <w:rPr>
                          <w:color w:val="F8F8F2"/>
                        </w:rPr>
                        <w:t>,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t>-- Permite NULL para cumplir con ON DELETE SET NULL</w:t>
                      </w:r>
                    </w:p>
                    <w:p w14:paraId="48027438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333333"/>
                        </w:rPr>
                        <w:t xml:space="preserve">  </w:t>
                      </w:r>
                      <w:r w:rsidRPr="007836E6">
                        <w:rPr>
                          <w:color w:val="F8F8F2"/>
                        </w:rPr>
                        <w:t>correo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NVARCHAR(</w:t>
                      </w:r>
                      <w:r w:rsidRPr="007836E6">
                        <w:rPr>
                          <w:color w:val="AE81FF"/>
                        </w:rPr>
                        <w:t>150</w:t>
                      </w:r>
                      <w:r w:rsidRPr="007836E6">
                        <w:rPr>
                          <w:color w:val="F8F8F2"/>
                        </w:rPr>
                        <w:t>)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UNIQUE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NOT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NULL</w:t>
                      </w:r>
                      <w:r w:rsidRPr="007836E6">
                        <w:rPr>
                          <w:color w:val="F8F8F2"/>
                        </w:rPr>
                        <w:t>,</w:t>
                      </w:r>
                    </w:p>
                    <w:p w14:paraId="213167F4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333333"/>
                        </w:rPr>
                        <w:t xml:space="preserve">  </w:t>
                      </w:r>
                      <w:proofErr w:type="spellStart"/>
                      <w:r w:rsidRPr="007836E6">
                        <w:rPr>
                          <w:color w:val="F8F8F2"/>
                        </w:rPr>
                        <w:t>telefono</w:t>
                      </w:r>
                      <w:proofErr w:type="spellEnd"/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VARCHAR(</w:t>
                      </w:r>
                      <w:r w:rsidRPr="007836E6">
                        <w:rPr>
                          <w:color w:val="AE81FF"/>
                        </w:rPr>
                        <w:t>9</w:t>
                      </w:r>
                      <w:r w:rsidRPr="007836E6">
                        <w:rPr>
                          <w:color w:val="F8F8F2"/>
                        </w:rPr>
                        <w:t>)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UNIQUE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NOT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NULL</w:t>
                      </w:r>
                      <w:r w:rsidRPr="007836E6">
                        <w:rPr>
                          <w:color w:val="F8F8F2"/>
                        </w:rPr>
                        <w:t>,</w:t>
                      </w:r>
                    </w:p>
                    <w:p w14:paraId="7F6DCCC9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333333"/>
                        </w:rPr>
                        <w:t xml:space="preserve">  </w:t>
                      </w:r>
                      <w:proofErr w:type="spellStart"/>
                      <w:r w:rsidRPr="007836E6">
                        <w:rPr>
                          <w:color w:val="F8F8F2"/>
                        </w:rPr>
                        <w:t>direccion</w:t>
                      </w:r>
                      <w:proofErr w:type="spellEnd"/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NVARCHAR(</w:t>
                      </w:r>
                      <w:r w:rsidRPr="007836E6">
                        <w:rPr>
                          <w:color w:val="66D9EF"/>
                        </w:rPr>
                        <w:t>MAX</w:t>
                      </w:r>
                      <w:r w:rsidRPr="007836E6">
                        <w:rPr>
                          <w:color w:val="F8F8F2"/>
                        </w:rPr>
                        <w:t>),</w:t>
                      </w:r>
                    </w:p>
                    <w:p w14:paraId="3256305C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333333"/>
                        </w:rPr>
                        <w:t xml:space="preserve">  </w:t>
                      </w:r>
                      <w:r w:rsidRPr="007836E6">
                        <w:rPr>
                          <w:color w:val="66D9EF"/>
                        </w:rPr>
                        <w:t>FOREIGN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KEY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(</w:t>
                      </w:r>
                      <w:proofErr w:type="spellStart"/>
                      <w:r w:rsidRPr="007836E6">
                        <w:rPr>
                          <w:color w:val="F8F8F2"/>
                        </w:rPr>
                        <w:t>departamento_id</w:t>
                      </w:r>
                      <w:proofErr w:type="spellEnd"/>
                      <w:r w:rsidRPr="007836E6">
                        <w:rPr>
                          <w:color w:val="F8F8F2"/>
                        </w:rPr>
                        <w:t>)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REFERENCES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Departamento(</w:t>
                      </w:r>
                      <w:proofErr w:type="spellStart"/>
                      <w:r w:rsidRPr="007836E6">
                        <w:rPr>
                          <w:color w:val="F8F8F2"/>
                        </w:rPr>
                        <w:t>departamento_id</w:t>
                      </w:r>
                      <w:proofErr w:type="spellEnd"/>
                      <w:r w:rsidRPr="007836E6">
                        <w:rPr>
                          <w:color w:val="F8F8F2"/>
                        </w:rPr>
                        <w:t>)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ON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DELETE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SET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NULL</w:t>
                      </w:r>
                    </w:p>
                    <w:p w14:paraId="2F89FE48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F8F8F2"/>
                        </w:rPr>
                        <w:t>);</w:t>
                      </w:r>
                    </w:p>
                    <w:p w14:paraId="5BECE739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2A6F5218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t>-- Tabla para Cursos</w:t>
                      </w:r>
                    </w:p>
                    <w:p w14:paraId="0BAD3B23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66D9EF"/>
                        </w:rPr>
                        <w:t>CREATE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TABLE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Curso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(</w:t>
                      </w:r>
                    </w:p>
                    <w:p w14:paraId="0FC26E15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7836E6">
                        <w:rPr>
                          <w:color w:val="333333"/>
                        </w:rPr>
                        <w:t xml:space="preserve">  </w:t>
                      </w:r>
                      <w:proofErr w:type="spellStart"/>
                      <w:r w:rsidRPr="007836E6">
                        <w:rPr>
                          <w:color w:val="F8F8F2"/>
                          <w:lang w:val="en-US"/>
                        </w:rPr>
                        <w:t>curso_id</w:t>
                      </w:r>
                      <w:proofErr w:type="spellEnd"/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INT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IDENTITY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PRIMARY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KEY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3105D03B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7836E6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proofErr w:type="spellStart"/>
                      <w:r w:rsidRPr="007836E6">
                        <w:rPr>
                          <w:color w:val="F8F8F2"/>
                          <w:lang w:val="en-US"/>
                        </w:rPr>
                        <w:t>nombre</w:t>
                      </w:r>
                      <w:proofErr w:type="spellEnd"/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gramStart"/>
                      <w:r w:rsidRPr="007836E6">
                        <w:rPr>
                          <w:color w:val="F8F8F2"/>
                          <w:lang w:val="en-US"/>
                        </w:rPr>
                        <w:t>NVARCHAR(</w:t>
                      </w:r>
                      <w:proofErr w:type="gramEnd"/>
                      <w:r w:rsidRPr="007836E6">
                        <w:rPr>
                          <w:color w:val="AE81FF"/>
                          <w:lang w:val="en-US"/>
                        </w:rPr>
                        <w:t>150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)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NOT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NULL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47122E8A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7836E6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proofErr w:type="spellStart"/>
                      <w:r w:rsidRPr="007836E6">
                        <w:rPr>
                          <w:color w:val="F8F8F2"/>
                          <w:lang w:val="en-US"/>
                        </w:rPr>
                        <w:t>creditos</w:t>
                      </w:r>
                      <w:proofErr w:type="spellEnd"/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INT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NOT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NULL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CHECK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(</w:t>
                      </w:r>
                      <w:proofErr w:type="spellStart"/>
                      <w:r w:rsidRPr="007836E6">
                        <w:rPr>
                          <w:color w:val="F8F8F2"/>
                          <w:lang w:val="en-US"/>
                        </w:rPr>
                        <w:t>creditos</w:t>
                      </w:r>
                      <w:proofErr w:type="spellEnd"/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92672"/>
                          <w:lang w:val="en-US"/>
                        </w:rPr>
                        <w:t>&gt;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AE81FF"/>
                          <w:lang w:val="en-US"/>
                        </w:rPr>
                        <w:t>0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)</w:t>
                      </w:r>
                    </w:p>
                    <w:p w14:paraId="1F904C6F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F8F8F2"/>
                        </w:rPr>
                        <w:t>);</w:t>
                      </w:r>
                    </w:p>
                    <w:p w14:paraId="7DD1122A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58B2DF46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t xml:space="preserve">-- Tabla para </w:t>
                      </w:r>
                      <w:proofErr w:type="spellStart"/>
                      <w:r w:rsidRPr="007836E6">
                        <w:t>Prerequisitos</w:t>
                      </w:r>
                      <w:proofErr w:type="spellEnd"/>
                      <w:r w:rsidRPr="007836E6">
                        <w:t xml:space="preserve"> de Cursos</w:t>
                      </w:r>
                    </w:p>
                    <w:p w14:paraId="612C70BF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66D9EF"/>
                        </w:rPr>
                        <w:t>CREATE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TABLE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 w:rsidRPr="007836E6">
                        <w:rPr>
                          <w:color w:val="F8F8F2"/>
                        </w:rPr>
                        <w:t>Prerequisito</w:t>
                      </w:r>
                      <w:proofErr w:type="spellEnd"/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(</w:t>
                      </w:r>
                    </w:p>
                    <w:p w14:paraId="00EE33F2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7836E6">
                        <w:rPr>
                          <w:color w:val="333333"/>
                        </w:rPr>
                        <w:t xml:space="preserve">  </w:t>
                      </w:r>
                      <w:proofErr w:type="spellStart"/>
                      <w:r w:rsidRPr="007836E6">
                        <w:rPr>
                          <w:color w:val="F8F8F2"/>
                          <w:lang w:val="en-US"/>
                        </w:rPr>
                        <w:t>curso_id</w:t>
                      </w:r>
                      <w:proofErr w:type="spellEnd"/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INT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NOT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NULL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4D4B7540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7836E6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proofErr w:type="spellStart"/>
                      <w:r w:rsidRPr="007836E6">
                        <w:rPr>
                          <w:color w:val="F8F8F2"/>
                          <w:lang w:val="en-US"/>
                        </w:rPr>
                        <w:t>prerequisito_id</w:t>
                      </w:r>
                      <w:proofErr w:type="spellEnd"/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INT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NOT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NULL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62DDE3C7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7836E6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PRIMARY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KEY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(</w:t>
                      </w:r>
                      <w:proofErr w:type="spellStart"/>
                      <w:r w:rsidRPr="007836E6">
                        <w:rPr>
                          <w:color w:val="F8F8F2"/>
                          <w:lang w:val="en-US"/>
                        </w:rPr>
                        <w:t>curso_id</w:t>
                      </w:r>
                      <w:proofErr w:type="spellEnd"/>
                      <w:r w:rsidRPr="007836E6">
                        <w:rPr>
                          <w:color w:val="F8F8F2"/>
                          <w:lang w:val="en-US"/>
                        </w:rPr>
                        <w:t>,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7836E6">
                        <w:rPr>
                          <w:color w:val="F8F8F2"/>
                          <w:lang w:val="en-US"/>
                        </w:rPr>
                        <w:t>prerequisito_id</w:t>
                      </w:r>
                      <w:proofErr w:type="spellEnd"/>
                      <w:r w:rsidRPr="007836E6">
                        <w:rPr>
                          <w:color w:val="F8F8F2"/>
                          <w:lang w:val="en-US"/>
                        </w:rPr>
                        <w:t>),</w:t>
                      </w:r>
                    </w:p>
                    <w:p w14:paraId="75783231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7836E6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FOREIGN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KEY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(</w:t>
                      </w:r>
                      <w:proofErr w:type="spellStart"/>
                      <w:r w:rsidRPr="007836E6">
                        <w:rPr>
                          <w:color w:val="F8F8F2"/>
                          <w:lang w:val="en-US"/>
                        </w:rPr>
                        <w:t>curso_id</w:t>
                      </w:r>
                      <w:proofErr w:type="spellEnd"/>
                      <w:r w:rsidRPr="007836E6">
                        <w:rPr>
                          <w:color w:val="F8F8F2"/>
                          <w:lang w:val="en-US"/>
                        </w:rPr>
                        <w:t>)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REFERENCES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7836E6">
                        <w:rPr>
                          <w:color w:val="F8F8F2"/>
                          <w:lang w:val="en-US"/>
                        </w:rPr>
                        <w:t>Curso</w:t>
                      </w:r>
                      <w:proofErr w:type="spellEnd"/>
                      <w:r w:rsidRPr="007836E6">
                        <w:rPr>
                          <w:color w:val="F8F8F2"/>
                          <w:lang w:val="en-US"/>
                        </w:rPr>
                        <w:t>(</w:t>
                      </w:r>
                      <w:proofErr w:type="spellStart"/>
                      <w:r w:rsidRPr="007836E6">
                        <w:rPr>
                          <w:color w:val="F8F8F2"/>
                          <w:lang w:val="en-US"/>
                        </w:rPr>
                        <w:t>curso_id</w:t>
                      </w:r>
                      <w:proofErr w:type="spellEnd"/>
                      <w:r w:rsidRPr="007836E6">
                        <w:rPr>
                          <w:color w:val="F8F8F2"/>
                          <w:lang w:val="en-US"/>
                        </w:rPr>
                        <w:t>)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ON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DELETE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NO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ACTION,</w:t>
                      </w:r>
                    </w:p>
                    <w:p w14:paraId="1F2A6708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7836E6">
                        <w:rPr>
                          <w:color w:val="66D9EF"/>
                        </w:rPr>
                        <w:t>FOREIGN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KEY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(</w:t>
                      </w:r>
                      <w:proofErr w:type="spellStart"/>
                      <w:r w:rsidRPr="007836E6">
                        <w:rPr>
                          <w:color w:val="F8F8F2"/>
                        </w:rPr>
                        <w:t>prerequisito_id</w:t>
                      </w:r>
                      <w:proofErr w:type="spellEnd"/>
                      <w:r w:rsidRPr="007836E6">
                        <w:rPr>
                          <w:color w:val="F8F8F2"/>
                        </w:rPr>
                        <w:t>)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REFERENCES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Curso(</w:t>
                      </w:r>
                      <w:proofErr w:type="spellStart"/>
                      <w:r w:rsidRPr="007836E6">
                        <w:rPr>
                          <w:color w:val="F8F8F2"/>
                        </w:rPr>
                        <w:t>curso_id</w:t>
                      </w:r>
                      <w:proofErr w:type="spellEnd"/>
                      <w:r w:rsidRPr="007836E6">
                        <w:rPr>
                          <w:color w:val="F8F8F2"/>
                        </w:rPr>
                        <w:t>)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ON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DELETE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NO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ACTION</w:t>
                      </w:r>
                    </w:p>
                    <w:p w14:paraId="38BF60AB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F8F8F2"/>
                        </w:rPr>
                        <w:t>);</w:t>
                      </w:r>
                    </w:p>
                    <w:p w14:paraId="20EC53E5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255B2E84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t>-- Tabla para asignación de Profesores a Cursos (1:1 ajustado con restricción única)</w:t>
                      </w:r>
                    </w:p>
                    <w:p w14:paraId="36144BE1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66D9EF"/>
                        </w:rPr>
                        <w:t>CREATE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TABLE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 w:rsidRPr="007836E6">
                        <w:rPr>
                          <w:color w:val="F8F8F2"/>
                        </w:rPr>
                        <w:t>Curso_Profesor</w:t>
                      </w:r>
                      <w:proofErr w:type="spellEnd"/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(</w:t>
                      </w:r>
                    </w:p>
                    <w:p w14:paraId="43AFCCFB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333333"/>
                        </w:rPr>
                        <w:t xml:space="preserve">  </w:t>
                      </w:r>
                      <w:proofErr w:type="spellStart"/>
                      <w:r w:rsidRPr="007836E6">
                        <w:rPr>
                          <w:color w:val="F8F8F2"/>
                        </w:rPr>
                        <w:t>curso_profesor_id</w:t>
                      </w:r>
                      <w:proofErr w:type="spellEnd"/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INT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IDENTITY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PRIMARY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KEY</w:t>
                      </w:r>
                      <w:r w:rsidRPr="007836E6">
                        <w:rPr>
                          <w:color w:val="F8F8F2"/>
                        </w:rPr>
                        <w:t>,</w:t>
                      </w:r>
                    </w:p>
                    <w:p w14:paraId="4A5795A5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333333"/>
                        </w:rPr>
                        <w:t xml:space="preserve">  </w:t>
                      </w:r>
                      <w:proofErr w:type="spellStart"/>
                      <w:r w:rsidRPr="007836E6">
                        <w:rPr>
                          <w:color w:val="F8F8F2"/>
                        </w:rPr>
                        <w:t>curso_id</w:t>
                      </w:r>
                      <w:proofErr w:type="spellEnd"/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INT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NOT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NULL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UNIQUE</w:t>
                      </w:r>
                      <w:r w:rsidRPr="007836E6">
                        <w:rPr>
                          <w:color w:val="F8F8F2"/>
                        </w:rPr>
                        <w:t>,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t>-- Garantiza que un curso solo puede estar asociado con un profesor</w:t>
                      </w:r>
                    </w:p>
                    <w:p w14:paraId="1D14BA54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7836E6">
                        <w:rPr>
                          <w:color w:val="333333"/>
                        </w:rPr>
                        <w:t xml:space="preserve">  </w:t>
                      </w:r>
                      <w:proofErr w:type="spellStart"/>
                      <w:r w:rsidRPr="007836E6">
                        <w:rPr>
                          <w:color w:val="F8F8F2"/>
                          <w:lang w:val="en-US"/>
                        </w:rPr>
                        <w:t>profesor_id</w:t>
                      </w:r>
                      <w:proofErr w:type="spellEnd"/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INT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NOT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NULL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3F3CE4C2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7836E6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FOREIGN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KEY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(</w:t>
                      </w:r>
                      <w:proofErr w:type="spellStart"/>
                      <w:r w:rsidRPr="007836E6">
                        <w:rPr>
                          <w:color w:val="F8F8F2"/>
                          <w:lang w:val="en-US"/>
                        </w:rPr>
                        <w:t>curso_id</w:t>
                      </w:r>
                      <w:proofErr w:type="spellEnd"/>
                      <w:r w:rsidRPr="007836E6">
                        <w:rPr>
                          <w:color w:val="F8F8F2"/>
                          <w:lang w:val="en-US"/>
                        </w:rPr>
                        <w:t>)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REFERENCES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7836E6">
                        <w:rPr>
                          <w:color w:val="F8F8F2"/>
                          <w:lang w:val="en-US"/>
                        </w:rPr>
                        <w:t>Curso</w:t>
                      </w:r>
                      <w:proofErr w:type="spellEnd"/>
                      <w:r w:rsidRPr="007836E6">
                        <w:rPr>
                          <w:color w:val="F8F8F2"/>
                          <w:lang w:val="en-US"/>
                        </w:rPr>
                        <w:t>(</w:t>
                      </w:r>
                      <w:proofErr w:type="spellStart"/>
                      <w:r w:rsidRPr="007836E6">
                        <w:rPr>
                          <w:color w:val="F8F8F2"/>
                          <w:lang w:val="en-US"/>
                        </w:rPr>
                        <w:t>curso_id</w:t>
                      </w:r>
                      <w:proofErr w:type="spellEnd"/>
                      <w:r w:rsidRPr="007836E6">
                        <w:rPr>
                          <w:color w:val="F8F8F2"/>
                          <w:lang w:val="en-US"/>
                        </w:rPr>
                        <w:t>)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ON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DELETE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CASCADE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1E20C1D1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7836E6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FOREIGN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KEY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(</w:t>
                      </w:r>
                      <w:proofErr w:type="spellStart"/>
                      <w:r w:rsidRPr="007836E6">
                        <w:rPr>
                          <w:color w:val="F8F8F2"/>
                          <w:lang w:val="en-US"/>
                        </w:rPr>
                        <w:t>profesor_id</w:t>
                      </w:r>
                      <w:proofErr w:type="spellEnd"/>
                      <w:r w:rsidRPr="007836E6">
                        <w:rPr>
                          <w:color w:val="F8F8F2"/>
                          <w:lang w:val="en-US"/>
                        </w:rPr>
                        <w:t>)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REFERENCES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7836E6">
                        <w:rPr>
                          <w:color w:val="F8F8F2"/>
                          <w:lang w:val="en-US"/>
                        </w:rPr>
                        <w:t>Profesor</w:t>
                      </w:r>
                      <w:proofErr w:type="spellEnd"/>
                      <w:r w:rsidRPr="007836E6">
                        <w:rPr>
                          <w:color w:val="F8F8F2"/>
                          <w:lang w:val="en-US"/>
                        </w:rPr>
                        <w:t>(</w:t>
                      </w:r>
                      <w:proofErr w:type="spellStart"/>
                      <w:r w:rsidRPr="007836E6">
                        <w:rPr>
                          <w:color w:val="F8F8F2"/>
                          <w:lang w:val="en-US"/>
                        </w:rPr>
                        <w:t>profesor_id</w:t>
                      </w:r>
                      <w:proofErr w:type="spellEnd"/>
                      <w:r w:rsidRPr="007836E6">
                        <w:rPr>
                          <w:color w:val="F8F8F2"/>
                          <w:lang w:val="en-US"/>
                        </w:rPr>
                        <w:t>)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ON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DELETE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CASCADE</w:t>
                      </w:r>
                    </w:p>
                    <w:p w14:paraId="69B83282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F8F8F2"/>
                        </w:rPr>
                        <w:t>);</w:t>
                      </w:r>
                    </w:p>
                    <w:p w14:paraId="5A769F49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13C9893E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t>-- Tabla para Inscripciones</w:t>
                      </w:r>
                    </w:p>
                    <w:p w14:paraId="35A2BB35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66D9EF"/>
                        </w:rPr>
                        <w:t>CREATE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TABLE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 w:rsidRPr="007836E6">
                        <w:rPr>
                          <w:color w:val="F8F8F2"/>
                        </w:rPr>
                        <w:t>Inscripcion</w:t>
                      </w:r>
                      <w:proofErr w:type="spellEnd"/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(</w:t>
                      </w:r>
                    </w:p>
                    <w:p w14:paraId="3EF4B61F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7836E6">
                        <w:rPr>
                          <w:color w:val="333333"/>
                        </w:rPr>
                        <w:t xml:space="preserve">  </w:t>
                      </w:r>
                      <w:proofErr w:type="spellStart"/>
                      <w:r w:rsidRPr="007836E6">
                        <w:rPr>
                          <w:color w:val="F8F8F2"/>
                          <w:lang w:val="en-US"/>
                        </w:rPr>
                        <w:t>inscripcion_id</w:t>
                      </w:r>
                      <w:proofErr w:type="spellEnd"/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INT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IDENTITY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PRIMARY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KEY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4CFBA33F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7836E6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proofErr w:type="spellStart"/>
                      <w:r w:rsidRPr="007836E6">
                        <w:rPr>
                          <w:color w:val="F8F8F2"/>
                          <w:lang w:val="en-US"/>
                        </w:rPr>
                        <w:t>fecha_inscripcion</w:t>
                      </w:r>
                      <w:proofErr w:type="spellEnd"/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DATE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NOT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NULL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DEFAULT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gramStart"/>
                      <w:r w:rsidRPr="007836E6">
                        <w:rPr>
                          <w:color w:val="F8F8F2"/>
                          <w:lang w:val="en-US"/>
                        </w:rPr>
                        <w:t>GETDATE(</w:t>
                      </w:r>
                      <w:proofErr w:type="gramEnd"/>
                      <w:r w:rsidRPr="007836E6">
                        <w:rPr>
                          <w:color w:val="F8F8F2"/>
                          <w:lang w:val="en-US"/>
                        </w:rPr>
                        <w:t>),</w:t>
                      </w:r>
                    </w:p>
                    <w:p w14:paraId="6CB27583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7836E6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proofErr w:type="spellStart"/>
                      <w:r w:rsidRPr="007836E6">
                        <w:rPr>
                          <w:color w:val="F8F8F2"/>
                          <w:lang w:val="en-US"/>
                        </w:rPr>
                        <w:t>estudiante_id</w:t>
                      </w:r>
                      <w:proofErr w:type="spellEnd"/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INT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NOT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NULL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15530353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7836E6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proofErr w:type="spellStart"/>
                      <w:r w:rsidRPr="007836E6">
                        <w:rPr>
                          <w:color w:val="F8F8F2"/>
                          <w:lang w:val="en-US"/>
                        </w:rPr>
                        <w:t>curso_profesor_id</w:t>
                      </w:r>
                      <w:proofErr w:type="spellEnd"/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INT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NOT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NULL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2CB34DD0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7836E6">
                        <w:rPr>
                          <w:color w:val="66D9EF"/>
                        </w:rPr>
                        <w:t>FOREIGN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KEY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(</w:t>
                      </w:r>
                      <w:proofErr w:type="spellStart"/>
                      <w:r w:rsidRPr="007836E6">
                        <w:rPr>
                          <w:color w:val="F8F8F2"/>
                        </w:rPr>
                        <w:t>estudiante_id</w:t>
                      </w:r>
                      <w:proofErr w:type="spellEnd"/>
                      <w:r w:rsidRPr="007836E6">
                        <w:rPr>
                          <w:color w:val="F8F8F2"/>
                        </w:rPr>
                        <w:t>)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REFERENCES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Estudiante(</w:t>
                      </w:r>
                      <w:proofErr w:type="spellStart"/>
                      <w:r w:rsidRPr="007836E6">
                        <w:rPr>
                          <w:color w:val="F8F8F2"/>
                        </w:rPr>
                        <w:t>estudiante_id</w:t>
                      </w:r>
                      <w:proofErr w:type="spellEnd"/>
                      <w:r w:rsidRPr="007836E6">
                        <w:rPr>
                          <w:color w:val="F8F8F2"/>
                        </w:rPr>
                        <w:t>)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ON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DELETE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CASCADE</w:t>
                      </w:r>
                      <w:r w:rsidRPr="007836E6">
                        <w:rPr>
                          <w:color w:val="F8F8F2"/>
                        </w:rPr>
                        <w:t>,</w:t>
                      </w:r>
                    </w:p>
                    <w:p w14:paraId="75BCE30D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333333"/>
                        </w:rPr>
                        <w:t xml:space="preserve">  </w:t>
                      </w:r>
                      <w:r w:rsidRPr="007836E6">
                        <w:rPr>
                          <w:color w:val="66D9EF"/>
                        </w:rPr>
                        <w:t>FOREIGN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KEY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(</w:t>
                      </w:r>
                      <w:proofErr w:type="spellStart"/>
                      <w:r w:rsidRPr="007836E6">
                        <w:rPr>
                          <w:color w:val="F8F8F2"/>
                        </w:rPr>
                        <w:t>curso_profesor_id</w:t>
                      </w:r>
                      <w:proofErr w:type="spellEnd"/>
                      <w:r w:rsidRPr="007836E6">
                        <w:rPr>
                          <w:color w:val="F8F8F2"/>
                        </w:rPr>
                        <w:t>)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REFERENCES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 w:rsidRPr="007836E6">
                        <w:rPr>
                          <w:color w:val="F8F8F2"/>
                        </w:rPr>
                        <w:t>Curso_Profesor</w:t>
                      </w:r>
                      <w:proofErr w:type="spellEnd"/>
                      <w:r w:rsidRPr="007836E6">
                        <w:rPr>
                          <w:color w:val="F8F8F2"/>
                        </w:rPr>
                        <w:t>(</w:t>
                      </w:r>
                      <w:proofErr w:type="spellStart"/>
                      <w:r w:rsidRPr="007836E6">
                        <w:rPr>
                          <w:color w:val="F8F8F2"/>
                        </w:rPr>
                        <w:t>curso_profesor_id</w:t>
                      </w:r>
                      <w:proofErr w:type="spellEnd"/>
                      <w:r w:rsidRPr="007836E6">
                        <w:rPr>
                          <w:color w:val="F8F8F2"/>
                        </w:rPr>
                        <w:t>)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ON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DELETE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CASCADE</w:t>
                      </w:r>
                    </w:p>
                    <w:p w14:paraId="6A5F564B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F8F8F2"/>
                        </w:rPr>
                        <w:t>);</w:t>
                      </w:r>
                    </w:p>
                    <w:p w14:paraId="667E5CBA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18B8317A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t>-- Tabla para Evaluaciones</w:t>
                      </w:r>
                    </w:p>
                    <w:p w14:paraId="6D4EC9FE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7836E6">
                        <w:rPr>
                          <w:color w:val="66D9EF"/>
                          <w:lang w:val="en-US"/>
                        </w:rPr>
                        <w:t>CREATE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TABLE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7836E6">
                        <w:rPr>
                          <w:color w:val="F8F8F2"/>
                          <w:lang w:val="en-US"/>
                        </w:rPr>
                        <w:t>Evaluacion</w:t>
                      </w:r>
                      <w:proofErr w:type="spellEnd"/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(</w:t>
                      </w:r>
                    </w:p>
                    <w:p w14:paraId="02A809B7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7836E6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proofErr w:type="spellStart"/>
                      <w:r w:rsidRPr="007836E6">
                        <w:rPr>
                          <w:color w:val="F8F8F2"/>
                          <w:lang w:val="en-US"/>
                        </w:rPr>
                        <w:t>evaluacion_id</w:t>
                      </w:r>
                      <w:proofErr w:type="spellEnd"/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INT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IDENTITY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PRIMARY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KEY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03896F73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7836E6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nota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gramStart"/>
                      <w:r w:rsidRPr="007836E6">
                        <w:rPr>
                          <w:color w:val="F8F8F2"/>
                          <w:lang w:val="en-US"/>
                        </w:rPr>
                        <w:t>DECIMAL(</w:t>
                      </w:r>
                      <w:proofErr w:type="gramEnd"/>
                      <w:r w:rsidRPr="007836E6">
                        <w:rPr>
                          <w:color w:val="AE81FF"/>
                          <w:lang w:val="en-US"/>
                        </w:rPr>
                        <w:t>5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,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AE81FF"/>
                          <w:lang w:val="en-US"/>
                        </w:rPr>
                        <w:t>2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)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CHECK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(nota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BETWEEN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AE81FF"/>
                          <w:lang w:val="en-US"/>
                        </w:rPr>
                        <w:t>0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AND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AE81FF"/>
                          <w:lang w:val="en-US"/>
                        </w:rPr>
                        <w:t>100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),</w:t>
                      </w:r>
                    </w:p>
                    <w:p w14:paraId="4A854A92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7836E6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proofErr w:type="spellStart"/>
                      <w:r w:rsidRPr="007836E6">
                        <w:rPr>
                          <w:color w:val="F8F8F2"/>
                          <w:lang w:val="en-US"/>
                        </w:rPr>
                        <w:t>fecha_evaluacion</w:t>
                      </w:r>
                      <w:proofErr w:type="spellEnd"/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DATE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NOT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NULL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DEFAULT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gramStart"/>
                      <w:r w:rsidRPr="007836E6">
                        <w:rPr>
                          <w:color w:val="F8F8F2"/>
                          <w:lang w:val="en-US"/>
                        </w:rPr>
                        <w:t>GETDATE(</w:t>
                      </w:r>
                      <w:proofErr w:type="gramEnd"/>
                      <w:r w:rsidRPr="007836E6">
                        <w:rPr>
                          <w:color w:val="F8F8F2"/>
                          <w:lang w:val="en-US"/>
                        </w:rPr>
                        <w:t>),</w:t>
                      </w:r>
                    </w:p>
                    <w:p w14:paraId="768AB1EC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7836E6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proofErr w:type="spellStart"/>
                      <w:r w:rsidRPr="007836E6">
                        <w:rPr>
                          <w:color w:val="F8F8F2"/>
                          <w:lang w:val="en-US"/>
                        </w:rPr>
                        <w:t>estudiante_id</w:t>
                      </w:r>
                      <w:proofErr w:type="spellEnd"/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INT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NOT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NULL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41D8950F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7836E6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proofErr w:type="spellStart"/>
                      <w:r w:rsidRPr="007836E6">
                        <w:rPr>
                          <w:color w:val="F8F8F2"/>
                          <w:lang w:val="en-US"/>
                        </w:rPr>
                        <w:t>curso_profesor_id</w:t>
                      </w:r>
                      <w:proofErr w:type="spellEnd"/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INT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NOT</w:t>
                      </w:r>
                      <w:r w:rsidRPr="007836E6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  <w:lang w:val="en-US"/>
                        </w:rPr>
                        <w:t>NULL</w:t>
                      </w:r>
                      <w:r w:rsidRPr="007836E6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2CDB30B3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7836E6">
                        <w:rPr>
                          <w:color w:val="66D9EF"/>
                        </w:rPr>
                        <w:t>FOREIGN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KEY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(</w:t>
                      </w:r>
                      <w:proofErr w:type="spellStart"/>
                      <w:r w:rsidRPr="007836E6">
                        <w:rPr>
                          <w:color w:val="F8F8F2"/>
                        </w:rPr>
                        <w:t>estudiante_id</w:t>
                      </w:r>
                      <w:proofErr w:type="spellEnd"/>
                      <w:r w:rsidRPr="007836E6">
                        <w:rPr>
                          <w:color w:val="F8F8F2"/>
                        </w:rPr>
                        <w:t>)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REFERENCES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Estudiante(</w:t>
                      </w:r>
                      <w:proofErr w:type="spellStart"/>
                      <w:r w:rsidRPr="007836E6">
                        <w:rPr>
                          <w:color w:val="F8F8F2"/>
                        </w:rPr>
                        <w:t>estudiante_id</w:t>
                      </w:r>
                      <w:proofErr w:type="spellEnd"/>
                      <w:r w:rsidRPr="007836E6">
                        <w:rPr>
                          <w:color w:val="F8F8F2"/>
                        </w:rPr>
                        <w:t>)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ON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DELETE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CASCADE</w:t>
                      </w:r>
                      <w:r w:rsidRPr="007836E6">
                        <w:rPr>
                          <w:color w:val="F8F8F2"/>
                        </w:rPr>
                        <w:t>,</w:t>
                      </w:r>
                    </w:p>
                    <w:p w14:paraId="6FE80B1B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333333"/>
                        </w:rPr>
                        <w:t xml:space="preserve">  </w:t>
                      </w:r>
                      <w:r w:rsidRPr="007836E6">
                        <w:rPr>
                          <w:color w:val="66D9EF"/>
                        </w:rPr>
                        <w:t>FOREIGN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KEY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F8F8F2"/>
                        </w:rPr>
                        <w:t>(</w:t>
                      </w:r>
                      <w:proofErr w:type="spellStart"/>
                      <w:r w:rsidRPr="007836E6">
                        <w:rPr>
                          <w:color w:val="F8F8F2"/>
                        </w:rPr>
                        <w:t>curso_profesor_id</w:t>
                      </w:r>
                      <w:proofErr w:type="spellEnd"/>
                      <w:r w:rsidRPr="007836E6">
                        <w:rPr>
                          <w:color w:val="F8F8F2"/>
                        </w:rPr>
                        <w:t>)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REFERENCES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 w:rsidRPr="007836E6">
                        <w:rPr>
                          <w:color w:val="F8F8F2"/>
                        </w:rPr>
                        <w:t>Curso_Profesor</w:t>
                      </w:r>
                      <w:proofErr w:type="spellEnd"/>
                      <w:r w:rsidRPr="007836E6">
                        <w:rPr>
                          <w:color w:val="F8F8F2"/>
                        </w:rPr>
                        <w:t>(</w:t>
                      </w:r>
                      <w:proofErr w:type="spellStart"/>
                      <w:r w:rsidRPr="007836E6">
                        <w:rPr>
                          <w:color w:val="F8F8F2"/>
                        </w:rPr>
                        <w:t>curso_profesor_id</w:t>
                      </w:r>
                      <w:proofErr w:type="spellEnd"/>
                      <w:r w:rsidRPr="007836E6">
                        <w:rPr>
                          <w:color w:val="F8F8F2"/>
                        </w:rPr>
                        <w:t>)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ON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DELETE</w:t>
                      </w:r>
                      <w:r w:rsidRPr="007836E6">
                        <w:rPr>
                          <w:color w:val="333333"/>
                        </w:rPr>
                        <w:t xml:space="preserve"> </w:t>
                      </w:r>
                      <w:r w:rsidRPr="007836E6">
                        <w:rPr>
                          <w:color w:val="66D9EF"/>
                        </w:rPr>
                        <w:t>CASCADE</w:t>
                      </w:r>
                    </w:p>
                    <w:p w14:paraId="33FF00F9" w14:textId="77777777" w:rsidR="007836E6" w:rsidRPr="007836E6" w:rsidRDefault="007836E6" w:rsidP="007836E6">
                      <w:pPr>
                        <w:pStyle w:val="cdigo"/>
                        <w:rPr>
                          <w:color w:val="333333"/>
                        </w:rPr>
                      </w:pPr>
                      <w:r w:rsidRPr="007836E6">
                        <w:rPr>
                          <w:color w:val="F8F8F2"/>
                        </w:rPr>
                        <w:t>);</w:t>
                      </w:r>
                    </w:p>
                    <w:p w14:paraId="1777B7EF" w14:textId="6B135C4C" w:rsidR="001217DA" w:rsidRPr="007836E6" w:rsidRDefault="001217DA" w:rsidP="007836E6">
                      <w:pPr>
                        <w:pStyle w:val="cdigo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7836E6">
        <w:tab/>
      </w:r>
    </w:p>
    <w:p w14:paraId="629AED83" w14:textId="549C9345" w:rsidR="007836E6" w:rsidRDefault="007836E6" w:rsidP="007836E6">
      <w:pPr>
        <w:pStyle w:val="Sinespaciado"/>
        <w:tabs>
          <w:tab w:val="right" w:pos="9026"/>
        </w:tabs>
      </w:pPr>
      <w:r>
        <w:br w:type="page"/>
      </w:r>
    </w:p>
    <w:p w14:paraId="0B7D44CD" w14:textId="79E85AD8" w:rsidR="007836E6" w:rsidRPr="007836E6" w:rsidRDefault="002B7F07" w:rsidP="00762013">
      <w:pPr>
        <w:pStyle w:val="cdigo"/>
      </w:pPr>
      <w:r w:rsidRPr="002B7F07">
        <w:t xml:space="preserve">DML (Data </w:t>
      </w:r>
      <w:proofErr w:type="spellStart"/>
      <w:r w:rsidRPr="002B7F07">
        <w:t>Manipulation</w:t>
      </w:r>
      <w:proofErr w:type="spellEnd"/>
      <w:r w:rsidRPr="002B7F07">
        <w:t xml:space="preserve"> </w:t>
      </w:r>
      <w:proofErr w:type="spellStart"/>
      <w:r w:rsidRPr="002B7F07">
        <w:t>Language</w:t>
      </w:r>
      <w:proofErr w:type="spellEnd"/>
      <w:r w:rsidRPr="002B7F07">
        <w:t>) - Lenguaje de Manipulación de Datos</w:t>
      </w:r>
      <w:r w:rsidR="007836E6">
        <w:rPr>
          <w:noProof/>
        </w:rPr>
        <mc:AlternateContent>
          <mc:Choice Requires="wps">
            <w:drawing>
              <wp:inline distT="0" distB="0" distL="0" distR="0" wp14:anchorId="480C5316" wp14:editId="41178198">
                <wp:extent cx="6509220" cy="6161784"/>
                <wp:effectExtent l="0" t="0" r="6350" b="0"/>
                <wp:docPr id="2279364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09220" cy="6161784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8C717C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t>-- Crear la base de datos TECHACADEMY</w:t>
                            </w:r>
                          </w:p>
                          <w:p w14:paraId="0BEA6ABB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66D9EF"/>
                              </w:rPr>
                              <w:t>CREATE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DATABASE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TECHACADEMY;</w:t>
                            </w:r>
                          </w:p>
                          <w:p w14:paraId="3B0D42C1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66D9EF"/>
                              </w:rPr>
                              <w:t>GO</w:t>
                            </w:r>
                          </w:p>
                          <w:p w14:paraId="06C6B025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0F60409A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t>-- Cambiar al contexto de la base de datos TECHACADEMY</w:t>
                            </w:r>
                          </w:p>
                          <w:p w14:paraId="7A9B2085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F8F8F2"/>
                              </w:rPr>
                              <w:t>USE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TECHACADEMY;</w:t>
                            </w:r>
                          </w:p>
                          <w:p w14:paraId="2C3B8095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66D9EF"/>
                              </w:rPr>
                              <w:t>GO</w:t>
                            </w:r>
                          </w:p>
                          <w:p w14:paraId="01C0AE1F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57E49481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t>-- Tabla para Estudiantes</w:t>
                            </w:r>
                          </w:p>
                          <w:p w14:paraId="77221060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CREATE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TABLE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Estudiante</w:t>
                            </w:r>
                            <w:proofErr w:type="spellEnd"/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(</w:t>
                            </w:r>
                          </w:p>
                          <w:p w14:paraId="70DB18DA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estudiante_id</w:t>
                            </w:r>
                            <w:proofErr w:type="spellEnd"/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INT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IDENTITY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PRIMARY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KEY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20554547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id_nacional</w:t>
                            </w:r>
                            <w:proofErr w:type="spellEnd"/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CHAR(</w:t>
                            </w:r>
                            <w:proofErr w:type="gramEnd"/>
                            <w:r w:rsidRPr="00A248B8">
                              <w:rPr>
                                <w:color w:val="AE81FF"/>
                                <w:lang w:val="en-US"/>
                              </w:rPr>
                              <w:t>9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)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UNIQUE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lang w:val="en-US"/>
                              </w:rPr>
                              <w:t>-- DNI</w:t>
                            </w:r>
                          </w:p>
                          <w:p w14:paraId="024F85CB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NVARCHAR(</w:t>
                            </w:r>
                            <w:proofErr w:type="gramEnd"/>
                            <w:r w:rsidRPr="00A248B8">
                              <w:rPr>
                                <w:color w:val="AE81FF"/>
                                <w:lang w:val="en-US"/>
                              </w:rPr>
                              <w:t>100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)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3FCC7DC9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apellidos</w:t>
                            </w:r>
                            <w:proofErr w:type="spellEnd"/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NVARCHAR(</w:t>
                            </w:r>
                            <w:proofErr w:type="gramEnd"/>
                            <w:r w:rsidRPr="00A248B8">
                              <w:rPr>
                                <w:color w:val="AE81FF"/>
                                <w:lang w:val="en-US"/>
                              </w:rPr>
                              <w:t>100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)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230254FA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correo</w:t>
                            </w:r>
                            <w:proofErr w:type="spellEnd"/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NVARCHAR(</w:t>
                            </w:r>
                            <w:proofErr w:type="gramEnd"/>
                            <w:r w:rsidRPr="00A248B8">
                              <w:rPr>
                                <w:color w:val="AE81FF"/>
                                <w:lang w:val="en-US"/>
                              </w:rPr>
                              <w:t>150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)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UNIQUE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2B82B3D8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</w:rPr>
                              <w:t>telefono</w:t>
                            </w:r>
                            <w:proofErr w:type="spellEnd"/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NVARCHAR(</w:t>
                            </w:r>
                            <w:r w:rsidRPr="00A248B8">
                              <w:rPr>
                                <w:color w:val="AE81FF"/>
                              </w:rPr>
                              <w:t>20</w:t>
                            </w:r>
                            <w:r w:rsidRPr="00A248B8">
                              <w:rPr>
                                <w:color w:val="F8F8F2"/>
                              </w:rPr>
                              <w:t>),</w:t>
                            </w:r>
                          </w:p>
                          <w:p w14:paraId="503A21B6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333333"/>
                              </w:rPr>
                              <w:t xml:space="preserve">  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</w:rPr>
                              <w:t>direccion</w:t>
                            </w:r>
                            <w:proofErr w:type="spellEnd"/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NVARCHAR(</w:t>
                            </w:r>
                            <w:r w:rsidRPr="00A248B8">
                              <w:rPr>
                                <w:color w:val="66D9EF"/>
                              </w:rPr>
                              <w:t>MAX</w:t>
                            </w:r>
                            <w:r w:rsidRPr="00A248B8">
                              <w:rPr>
                                <w:color w:val="F8F8F2"/>
                              </w:rPr>
                              <w:t>)</w:t>
                            </w:r>
                          </w:p>
                          <w:p w14:paraId="612C1E74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F8F8F2"/>
                              </w:rPr>
                              <w:t>);</w:t>
                            </w:r>
                          </w:p>
                          <w:p w14:paraId="74993216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3423700D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t>-- Tabla de Departamentos</w:t>
                            </w:r>
                          </w:p>
                          <w:p w14:paraId="4E8E7884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66D9EF"/>
                              </w:rPr>
                              <w:t>CREATE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TABLE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Departamento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(</w:t>
                            </w:r>
                          </w:p>
                          <w:p w14:paraId="4AB238F8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A248B8">
                              <w:rPr>
                                <w:color w:val="333333"/>
                              </w:rPr>
                              <w:t xml:space="preserve">  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departamento_id</w:t>
                            </w:r>
                            <w:proofErr w:type="spellEnd"/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INT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IDENTITY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PRIMARY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KEY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324053D7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F8F8F2"/>
                              </w:rPr>
                              <w:t>nombre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NVARCHAR(</w:t>
                            </w:r>
                            <w:r w:rsidRPr="00A248B8">
                              <w:rPr>
                                <w:color w:val="AE81FF"/>
                              </w:rPr>
                              <w:t>100</w:t>
                            </w:r>
                            <w:r w:rsidRPr="00A248B8">
                              <w:rPr>
                                <w:color w:val="F8F8F2"/>
                              </w:rPr>
                              <w:t>)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NOT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NULL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UNIQUE</w:t>
                            </w:r>
                            <w:r w:rsidRPr="00A248B8">
                              <w:rPr>
                                <w:color w:val="F8F8F2"/>
                              </w:rPr>
                              <w:t>,</w:t>
                            </w:r>
                          </w:p>
                          <w:p w14:paraId="68DD3F76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333333"/>
                              </w:rPr>
                              <w:t xml:space="preserve">  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</w:rPr>
                              <w:t>descripcion</w:t>
                            </w:r>
                            <w:proofErr w:type="spellEnd"/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NVARCHAR(</w:t>
                            </w:r>
                            <w:r w:rsidRPr="00A248B8">
                              <w:rPr>
                                <w:color w:val="AE81FF"/>
                              </w:rPr>
                              <w:t>255</w:t>
                            </w:r>
                            <w:r w:rsidRPr="00A248B8">
                              <w:rPr>
                                <w:color w:val="F8F8F2"/>
                              </w:rPr>
                              <w:t>)</w:t>
                            </w:r>
                          </w:p>
                          <w:p w14:paraId="0AD88257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F8F8F2"/>
                              </w:rPr>
                              <w:t>);</w:t>
                            </w:r>
                          </w:p>
                          <w:p w14:paraId="2F0CE95F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1D61A9F8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t>-- Tabla para Profesores</w:t>
                            </w:r>
                          </w:p>
                          <w:p w14:paraId="46C25B5F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66D9EF"/>
                              </w:rPr>
                              <w:t>CREATE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TABLE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Profesor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(</w:t>
                            </w:r>
                          </w:p>
                          <w:p w14:paraId="293821E8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A248B8">
                              <w:rPr>
                                <w:color w:val="333333"/>
                              </w:rPr>
                              <w:t xml:space="preserve">  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profesor_id</w:t>
                            </w:r>
                            <w:proofErr w:type="spellEnd"/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INT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IDENTITY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PRIMARY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KEY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69798550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</w:rPr>
                              <w:t>id_nacional</w:t>
                            </w:r>
                            <w:proofErr w:type="spellEnd"/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VARCHAR(</w:t>
                            </w:r>
                            <w:r w:rsidRPr="00A248B8">
                              <w:rPr>
                                <w:color w:val="AE81FF"/>
                              </w:rPr>
                              <w:t>12</w:t>
                            </w:r>
                            <w:r w:rsidRPr="00A248B8">
                              <w:rPr>
                                <w:color w:val="F8F8F2"/>
                              </w:rPr>
                              <w:t>)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NOT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NULL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UNIQUE</w:t>
                            </w:r>
                            <w:r w:rsidRPr="00A248B8">
                              <w:rPr>
                                <w:color w:val="F8F8F2"/>
                              </w:rPr>
                              <w:t>,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t>-- DNI</w:t>
                            </w:r>
                          </w:p>
                          <w:p w14:paraId="75FC4B90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F8F8F2"/>
                              </w:rPr>
                              <w:t>nombre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NVARCHAR(</w:t>
                            </w:r>
                            <w:r w:rsidRPr="00A248B8">
                              <w:rPr>
                                <w:color w:val="AE81FF"/>
                              </w:rPr>
                              <w:t>100</w:t>
                            </w:r>
                            <w:r w:rsidRPr="00A248B8">
                              <w:rPr>
                                <w:color w:val="F8F8F2"/>
                              </w:rPr>
                              <w:t>)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NOT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NULL</w:t>
                            </w:r>
                            <w:r w:rsidRPr="00A248B8">
                              <w:rPr>
                                <w:color w:val="F8F8F2"/>
                              </w:rPr>
                              <w:t>,</w:t>
                            </w:r>
                          </w:p>
                          <w:p w14:paraId="6AEBDD07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F8F8F2"/>
                              </w:rPr>
                              <w:t>apellidos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NVARCHAR(</w:t>
                            </w:r>
                            <w:r w:rsidRPr="00A248B8">
                              <w:rPr>
                                <w:color w:val="AE81FF"/>
                              </w:rPr>
                              <w:t>100</w:t>
                            </w:r>
                            <w:r w:rsidRPr="00A248B8">
                              <w:rPr>
                                <w:color w:val="F8F8F2"/>
                              </w:rPr>
                              <w:t>)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NOT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NULL</w:t>
                            </w:r>
                            <w:r w:rsidRPr="00A248B8">
                              <w:rPr>
                                <w:color w:val="F8F8F2"/>
                              </w:rPr>
                              <w:t>,</w:t>
                            </w:r>
                          </w:p>
                          <w:p w14:paraId="758B5059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333333"/>
                              </w:rPr>
                              <w:t xml:space="preserve">  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</w:rPr>
                              <w:t>departamento_id</w:t>
                            </w:r>
                            <w:proofErr w:type="spellEnd"/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INT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NULL</w:t>
                            </w:r>
                            <w:r w:rsidRPr="00A248B8">
                              <w:rPr>
                                <w:color w:val="F8F8F2"/>
                              </w:rPr>
                              <w:t>,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t>-- Permite NULL para cumplir con ON DELETE SET NULL</w:t>
                            </w:r>
                          </w:p>
                          <w:p w14:paraId="7C965B71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F8F8F2"/>
                              </w:rPr>
                              <w:t>correo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NVARCHAR(</w:t>
                            </w:r>
                            <w:r w:rsidRPr="00A248B8">
                              <w:rPr>
                                <w:color w:val="AE81FF"/>
                              </w:rPr>
                              <w:t>150</w:t>
                            </w:r>
                            <w:r w:rsidRPr="00A248B8">
                              <w:rPr>
                                <w:color w:val="F8F8F2"/>
                              </w:rPr>
                              <w:t>)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UNIQUE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NOT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NULL</w:t>
                            </w:r>
                            <w:r w:rsidRPr="00A248B8">
                              <w:rPr>
                                <w:color w:val="F8F8F2"/>
                              </w:rPr>
                              <w:t>,</w:t>
                            </w:r>
                          </w:p>
                          <w:p w14:paraId="2F3EFAA8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333333"/>
                              </w:rPr>
                              <w:t xml:space="preserve">  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</w:rPr>
                              <w:t>telefono</w:t>
                            </w:r>
                            <w:proofErr w:type="spellEnd"/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VARCHAR(</w:t>
                            </w:r>
                            <w:r w:rsidRPr="00A248B8">
                              <w:rPr>
                                <w:color w:val="AE81FF"/>
                              </w:rPr>
                              <w:t>9</w:t>
                            </w:r>
                            <w:r w:rsidRPr="00A248B8">
                              <w:rPr>
                                <w:color w:val="F8F8F2"/>
                              </w:rPr>
                              <w:t>)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UNIQUE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NOT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NULL</w:t>
                            </w:r>
                            <w:r w:rsidRPr="00A248B8">
                              <w:rPr>
                                <w:color w:val="F8F8F2"/>
                              </w:rPr>
                              <w:t>,</w:t>
                            </w:r>
                          </w:p>
                          <w:p w14:paraId="1E22DB92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333333"/>
                              </w:rPr>
                              <w:t xml:space="preserve">  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</w:rPr>
                              <w:t>direccion</w:t>
                            </w:r>
                            <w:proofErr w:type="spellEnd"/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NVARCHAR(</w:t>
                            </w:r>
                            <w:r w:rsidRPr="00A248B8">
                              <w:rPr>
                                <w:color w:val="66D9EF"/>
                              </w:rPr>
                              <w:t>MAX</w:t>
                            </w:r>
                            <w:r w:rsidRPr="00A248B8">
                              <w:rPr>
                                <w:color w:val="F8F8F2"/>
                              </w:rPr>
                              <w:t>),</w:t>
                            </w:r>
                          </w:p>
                          <w:p w14:paraId="3A4E3007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66D9EF"/>
                              </w:rPr>
                              <w:t>FOREIGN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KEY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(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</w:rPr>
                              <w:t>departamento_id</w:t>
                            </w:r>
                            <w:proofErr w:type="spellEnd"/>
                            <w:r w:rsidRPr="00A248B8">
                              <w:rPr>
                                <w:color w:val="F8F8F2"/>
                              </w:rPr>
                              <w:t>)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REFERENCES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Departamento(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</w:rPr>
                              <w:t>departamento_id</w:t>
                            </w:r>
                            <w:proofErr w:type="spellEnd"/>
                            <w:r w:rsidRPr="00A248B8">
                              <w:rPr>
                                <w:color w:val="F8F8F2"/>
                              </w:rPr>
                              <w:t>)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ON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DELETE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SET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NULL</w:t>
                            </w:r>
                          </w:p>
                          <w:p w14:paraId="64955B07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F8F8F2"/>
                              </w:rPr>
                              <w:t>);</w:t>
                            </w:r>
                          </w:p>
                          <w:p w14:paraId="50D1F741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22075F0B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t>-- Tabla para Cursos</w:t>
                            </w:r>
                          </w:p>
                          <w:p w14:paraId="0FD5E817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66D9EF"/>
                              </w:rPr>
                              <w:t>CREATE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TABLE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Curso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(</w:t>
                            </w:r>
                          </w:p>
                          <w:p w14:paraId="1C356B96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A248B8">
                              <w:rPr>
                                <w:color w:val="333333"/>
                              </w:rPr>
                              <w:t xml:space="preserve">  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curso_id</w:t>
                            </w:r>
                            <w:proofErr w:type="spellEnd"/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INT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IDENTITY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PRIMARY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KEY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486D19EE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NVARCHAR(</w:t>
                            </w:r>
                            <w:proofErr w:type="gramEnd"/>
                            <w:r w:rsidRPr="00A248B8">
                              <w:rPr>
                                <w:color w:val="AE81FF"/>
                                <w:lang w:val="en-US"/>
                              </w:rPr>
                              <w:t>150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)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1C88A165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creditos</w:t>
                            </w:r>
                            <w:proofErr w:type="spellEnd"/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INT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CHECK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creditos</w:t>
                            </w:r>
                            <w:proofErr w:type="spellEnd"/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92672"/>
                                <w:lang w:val="en-US"/>
                              </w:rPr>
                              <w:t>&gt;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AE81FF"/>
                                <w:lang w:val="en-US"/>
                              </w:rPr>
                              <w:t>0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)</w:t>
                            </w:r>
                          </w:p>
                          <w:p w14:paraId="40A462AD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F8F8F2"/>
                              </w:rPr>
                              <w:t>);</w:t>
                            </w:r>
                          </w:p>
                          <w:p w14:paraId="7D6A6F85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77453800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t xml:space="preserve">-- Tabla para </w:t>
                            </w:r>
                            <w:proofErr w:type="spellStart"/>
                            <w:r w:rsidRPr="00A248B8">
                              <w:t>Prerequisitos</w:t>
                            </w:r>
                            <w:proofErr w:type="spellEnd"/>
                            <w:r w:rsidRPr="00A248B8">
                              <w:t xml:space="preserve"> de Cursos</w:t>
                            </w:r>
                          </w:p>
                          <w:p w14:paraId="35824D6A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66D9EF"/>
                              </w:rPr>
                              <w:t>CREATE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TABLE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</w:rPr>
                              <w:t>Prerequisito</w:t>
                            </w:r>
                            <w:proofErr w:type="spellEnd"/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(</w:t>
                            </w:r>
                          </w:p>
                          <w:p w14:paraId="62E0A742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A248B8">
                              <w:rPr>
                                <w:color w:val="333333"/>
                              </w:rPr>
                              <w:t xml:space="preserve">  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curso_id</w:t>
                            </w:r>
                            <w:proofErr w:type="spellEnd"/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INT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5F7D8151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prerequisito_id</w:t>
                            </w:r>
                            <w:proofErr w:type="spellEnd"/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INT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6CD6E14E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PRIMARY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KEY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curso_id</w:t>
                            </w:r>
                            <w:proofErr w:type="spellEnd"/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prerequisito_id</w:t>
                            </w:r>
                            <w:proofErr w:type="spellEnd"/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),</w:t>
                            </w:r>
                          </w:p>
                          <w:p w14:paraId="0A8E6839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FOREIGN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KEY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curso_id</w:t>
                            </w:r>
                            <w:proofErr w:type="spellEnd"/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)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REFERENCES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Curso</w:t>
                            </w:r>
                            <w:proofErr w:type="spellEnd"/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curso_id</w:t>
                            </w:r>
                            <w:proofErr w:type="spellEnd"/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)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ON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DELETE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NO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ACTION,</w:t>
                            </w:r>
                          </w:p>
                          <w:p w14:paraId="144101FD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66D9EF"/>
                              </w:rPr>
                              <w:t>FOREIGN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KEY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(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</w:rPr>
                              <w:t>prerequisito_id</w:t>
                            </w:r>
                            <w:proofErr w:type="spellEnd"/>
                            <w:r w:rsidRPr="00A248B8">
                              <w:rPr>
                                <w:color w:val="F8F8F2"/>
                              </w:rPr>
                              <w:t>)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REFERENCES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Curso(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</w:rPr>
                              <w:t>curso_id</w:t>
                            </w:r>
                            <w:proofErr w:type="spellEnd"/>
                            <w:r w:rsidRPr="00A248B8">
                              <w:rPr>
                                <w:color w:val="F8F8F2"/>
                              </w:rPr>
                              <w:t>)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ON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DELETE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NO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ACTION</w:t>
                            </w:r>
                          </w:p>
                          <w:p w14:paraId="1CF611FE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F8F8F2"/>
                              </w:rPr>
                              <w:t>);</w:t>
                            </w:r>
                          </w:p>
                          <w:p w14:paraId="271CF0E7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1C52872A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t>-- Tabla para asignación de Profesores a Cursos (1:1 ajustado con restricción única)</w:t>
                            </w:r>
                          </w:p>
                          <w:p w14:paraId="25182768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66D9EF"/>
                              </w:rPr>
                              <w:t>CREATE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TABLE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</w:rPr>
                              <w:t>Curso_Profesor</w:t>
                            </w:r>
                            <w:proofErr w:type="spellEnd"/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(</w:t>
                            </w:r>
                          </w:p>
                          <w:p w14:paraId="2AAC8FC2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333333"/>
                              </w:rPr>
                              <w:t xml:space="preserve">  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</w:rPr>
                              <w:t>curso_profesor_id</w:t>
                            </w:r>
                            <w:proofErr w:type="spellEnd"/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INT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IDENTITY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PRIMARY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KEY</w:t>
                            </w:r>
                            <w:r w:rsidRPr="00A248B8">
                              <w:rPr>
                                <w:color w:val="F8F8F2"/>
                              </w:rPr>
                              <w:t>,</w:t>
                            </w:r>
                          </w:p>
                          <w:p w14:paraId="3913CA30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333333"/>
                              </w:rPr>
                              <w:t xml:space="preserve">  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</w:rPr>
                              <w:t>curso_id</w:t>
                            </w:r>
                            <w:proofErr w:type="spellEnd"/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INT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NOT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NULL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UNIQUE</w:t>
                            </w:r>
                            <w:r w:rsidRPr="00A248B8">
                              <w:rPr>
                                <w:color w:val="F8F8F2"/>
                              </w:rPr>
                              <w:t>,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t>-- Garantiza que un curso solo puede estar asociado con un profesor</w:t>
                            </w:r>
                          </w:p>
                          <w:p w14:paraId="47405C91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A248B8">
                              <w:rPr>
                                <w:color w:val="333333"/>
                              </w:rPr>
                              <w:t xml:space="preserve">  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profesor_id</w:t>
                            </w:r>
                            <w:proofErr w:type="spellEnd"/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INT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0B2C0B4F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FOREIGN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KEY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curso_id</w:t>
                            </w:r>
                            <w:proofErr w:type="spellEnd"/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)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REFERENCES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Curso</w:t>
                            </w:r>
                            <w:proofErr w:type="spellEnd"/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curso_id</w:t>
                            </w:r>
                            <w:proofErr w:type="spellEnd"/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)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ON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DELETE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CASCADE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33BA8701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FOREIGN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KEY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profesor_id</w:t>
                            </w:r>
                            <w:proofErr w:type="spellEnd"/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)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REFERENCES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Profesor</w:t>
                            </w:r>
                            <w:proofErr w:type="spellEnd"/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profesor_id</w:t>
                            </w:r>
                            <w:proofErr w:type="spellEnd"/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)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ON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DELETE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CASCADE</w:t>
                            </w:r>
                          </w:p>
                          <w:p w14:paraId="15D9F8C6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F8F8F2"/>
                              </w:rPr>
                              <w:t>);</w:t>
                            </w:r>
                          </w:p>
                          <w:p w14:paraId="66297B60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606EFB99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t>-- Tabla para Inscripciones</w:t>
                            </w:r>
                          </w:p>
                          <w:p w14:paraId="1CB701BD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66D9EF"/>
                              </w:rPr>
                              <w:t>CREATE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TABLE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</w:rPr>
                              <w:t>Inscripcion</w:t>
                            </w:r>
                            <w:proofErr w:type="spellEnd"/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(</w:t>
                            </w:r>
                          </w:p>
                          <w:p w14:paraId="33CA6B61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A248B8">
                              <w:rPr>
                                <w:color w:val="333333"/>
                              </w:rPr>
                              <w:t xml:space="preserve">  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inscripcion_id</w:t>
                            </w:r>
                            <w:proofErr w:type="spellEnd"/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INT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IDENTITY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PRIMARY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KEY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77863928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fecha_inscripcion</w:t>
                            </w:r>
                            <w:proofErr w:type="spellEnd"/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DATE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DEFAULT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GETDATE(</w:t>
                            </w:r>
                            <w:proofErr w:type="gramEnd"/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),</w:t>
                            </w:r>
                          </w:p>
                          <w:p w14:paraId="734BBA53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estudiante_id</w:t>
                            </w:r>
                            <w:proofErr w:type="spellEnd"/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INT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3B37F9AA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curso_profesor_id</w:t>
                            </w:r>
                            <w:proofErr w:type="spellEnd"/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INT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6D71BDCE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66D9EF"/>
                              </w:rPr>
                              <w:t>FOREIGN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KEY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(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</w:rPr>
                              <w:t>estudiante_id</w:t>
                            </w:r>
                            <w:proofErr w:type="spellEnd"/>
                            <w:r w:rsidRPr="00A248B8">
                              <w:rPr>
                                <w:color w:val="F8F8F2"/>
                              </w:rPr>
                              <w:t>)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REFERENCES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Estudiante(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</w:rPr>
                              <w:t>estudiante_id</w:t>
                            </w:r>
                            <w:proofErr w:type="spellEnd"/>
                            <w:r w:rsidRPr="00A248B8">
                              <w:rPr>
                                <w:color w:val="F8F8F2"/>
                              </w:rPr>
                              <w:t>)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ON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DELETE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CASCADE</w:t>
                            </w:r>
                            <w:r w:rsidRPr="00A248B8">
                              <w:rPr>
                                <w:color w:val="F8F8F2"/>
                              </w:rPr>
                              <w:t>,</w:t>
                            </w:r>
                          </w:p>
                          <w:p w14:paraId="3F8B79E1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66D9EF"/>
                              </w:rPr>
                              <w:t>FOREIGN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KEY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(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</w:rPr>
                              <w:t>curso_profesor_id</w:t>
                            </w:r>
                            <w:proofErr w:type="spellEnd"/>
                            <w:r w:rsidRPr="00A248B8">
                              <w:rPr>
                                <w:color w:val="F8F8F2"/>
                              </w:rPr>
                              <w:t>)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REFERENCES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</w:rPr>
                              <w:t>Curso_Profesor</w:t>
                            </w:r>
                            <w:proofErr w:type="spellEnd"/>
                            <w:r w:rsidRPr="00A248B8">
                              <w:rPr>
                                <w:color w:val="F8F8F2"/>
                              </w:rPr>
                              <w:t>(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</w:rPr>
                              <w:t>curso_profesor_id</w:t>
                            </w:r>
                            <w:proofErr w:type="spellEnd"/>
                            <w:r w:rsidRPr="00A248B8">
                              <w:rPr>
                                <w:color w:val="F8F8F2"/>
                              </w:rPr>
                              <w:t>)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ON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DELETE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CASCADE</w:t>
                            </w:r>
                          </w:p>
                          <w:p w14:paraId="64CF71E5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F8F8F2"/>
                              </w:rPr>
                              <w:t>);</w:t>
                            </w:r>
                          </w:p>
                          <w:p w14:paraId="05515123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1BA25142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t>-- Tabla para Evaluaciones</w:t>
                            </w:r>
                          </w:p>
                          <w:p w14:paraId="3D140487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CREATE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TABLE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Evaluacion</w:t>
                            </w:r>
                            <w:proofErr w:type="spellEnd"/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(</w:t>
                            </w:r>
                          </w:p>
                          <w:p w14:paraId="43FE87AF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evaluacion_id</w:t>
                            </w:r>
                            <w:proofErr w:type="spellEnd"/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INT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IDENTITY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PRIMARY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KEY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16A819D8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nota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DECIMAL(</w:t>
                            </w:r>
                            <w:proofErr w:type="gramEnd"/>
                            <w:r w:rsidRPr="00A248B8">
                              <w:rPr>
                                <w:color w:val="AE81FF"/>
                                <w:lang w:val="en-US"/>
                              </w:rPr>
                              <w:t>5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AE81FF"/>
                                <w:lang w:val="en-US"/>
                              </w:rPr>
                              <w:t>2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)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CHECK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(nota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BETWEEN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AE81FF"/>
                                <w:lang w:val="en-US"/>
                              </w:rPr>
                              <w:t>0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AND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AE81FF"/>
                                <w:lang w:val="en-US"/>
                              </w:rPr>
                              <w:t>20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),</w:t>
                            </w:r>
                          </w:p>
                          <w:p w14:paraId="49F44211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fecha_evaluacion</w:t>
                            </w:r>
                            <w:proofErr w:type="spellEnd"/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DATE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DEFAULT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GETDATE(</w:t>
                            </w:r>
                            <w:proofErr w:type="gramEnd"/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),</w:t>
                            </w:r>
                          </w:p>
                          <w:p w14:paraId="3A9774C5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estudiante_id</w:t>
                            </w:r>
                            <w:proofErr w:type="spellEnd"/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INT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5F67874D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curso_profesor_id</w:t>
                            </w:r>
                            <w:proofErr w:type="spellEnd"/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INT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  <w:lang w:val="en-US"/>
                              </w:rPr>
                              <w:t>NULL</w:t>
                            </w:r>
                            <w:r w:rsidRPr="00A248B8">
                              <w:rPr>
                                <w:color w:val="F8F8F2"/>
                                <w:lang w:val="en-US"/>
                              </w:rPr>
                              <w:t>,</w:t>
                            </w:r>
                          </w:p>
                          <w:p w14:paraId="21BE77BB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66D9EF"/>
                              </w:rPr>
                              <w:t>FOREIGN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KEY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(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</w:rPr>
                              <w:t>estudiante_id</w:t>
                            </w:r>
                            <w:proofErr w:type="spellEnd"/>
                            <w:r w:rsidRPr="00A248B8">
                              <w:rPr>
                                <w:color w:val="F8F8F2"/>
                              </w:rPr>
                              <w:t>)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REFERENCES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Estudiante(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</w:rPr>
                              <w:t>estudiante_id</w:t>
                            </w:r>
                            <w:proofErr w:type="spellEnd"/>
                            <w:r w:rsidRPr="00A248B8">
                              <w:rPr>
                                <w:color w:val="F8F8F2"/>
                              </w:rPr>
                              <w:t>)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ON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DELETE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CASCADE</w:t>
                            </w:r>
                            <w:r w:rsidRPr="00A248B8">
                              <w:rPr>
                                <w:color w:val="F8F8F2"/>
                              </w:rPr>
                              <w:t>,</w:t>
                            </w:r>
                          </w:p>
                          <w:p w14:paraId="230403D9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A248B8">
                              <w:rPr>
                                <w:color w:val="66D9EF"/>
                              </w:rPr>
                              <w:t>FOREIGN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KEY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F8F8F2"/>
                              </w:rPr>
                              <w:t>(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</w:rPr>
                              <w:t>curso_profesor_id</w:t>
                            </w:r>
                            <w:proofErr w:type="spellEnd"/>
                            <w:r w:rsidRPr="00A248B8">
                              <w:rPr>
                                <w:color w:val="F8F8F2"/>
                              </w:rPr>
                              <w:t>)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REFERENCES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</w:rPr>
                              <w:t>Curso_Profesor</w:t>
                            </w:r>
                            <w:proofErr w:type="spellEnd"/>
                            <w:r w:rsidRPr="00A248B8">
                              <w:rPr>
                                <w:color w:val="F8F8F2"/>
                              </w:rPr>
                              <w:t>(</w:t>
                            </w:r>
                            <w:proofErr w:type="spellStart"/>
                            <w:r w:rsidRPr="00A248B8">
                              <w:rPr>
                                <w:color w:val="F8F8F2"/>
                              </w:rPr>
                              <w:t>curso_profesor_id</w:t>
                            </w:r>
                            <w:proofErr w:type="spellEnd"/>
                            <w:r w:rsidRPr="00A248B8">
                              <w:rPr>
                                <w:color w:val="F8F8F2"/>
                              </w:rPr>
                              <w:t>)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ON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DELETE</w:t>
                            </w:r>
                            <w:r w:rsidRPr="00A248B8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A248B8">
                              <w:rPr>
                                <w:color w:val="66D9EF"/>
                              </w:rPr>
                              <w:t>CASCADE</w:t>
                            </w:r>
                          </w:p>
                          <w:p w14:paraId="6C14572C" w14:textId="77777777" w:rsidR="00A248B8" w:rsidRPr="00A248B8" w:rsidRDefault="00A248B8" w:rsidP="00B4204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A248B8">
                              <w:rPr>
                                <w:color w:val="F8F8F2"/>
                              </w:rPr>
                              <w:t>);</w:t>
                            </w:r>
                          </w:p>
                          <w:p w14:paraId="5567827D" w14:textId="77777777" w:rsidR="007836E6" w:rsidRPr="007836E6" w:rsidRDefault="007836E6" w:rsidP="00B4204D">
                            <w:pPr>
                              <w:pStyle w:val="cdig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80C5316" id="_x0000_s1027" type="#_x0000_t202" style="width:512.55pt;height:48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" fillcolor="black [3213]" stroked="f">
                <v:textbox>
                  <w:txbxContent>
                    <w:p w14:paraId="298C717C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t>-- Crear la base de datos TECHACADEMY</w:t>
                      </w:r>
                    </w:p>
                    <w:p w14:paraId="0BEA6ABB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66D9EF"/>
                        </w:rPr>
                        <w:t>CREATE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DATABASE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TECHACADEMY;</w:t>
                      </w:r>
                    </w:p>
                    <w:p w14:paraId="3B0D42C1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66D9EF"/>
                        </w:rPr>
                        <w:t>GO</w:t>
                      </w:r>
                    </w:p>
                    <w:p w14:paraId="06C6B025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0F60409A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t>-- Cambiar al contexto de la base de datos TECHACADEMY</w:t>
                      </w:r>
                    </w:p>
                    <w:p w14:paraId="7A9B2085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F8F8F2"/>
                        </w:rPr>
                        <w:t>USE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TECHACADEMY;</w:t>
                      </w:r>
                    </w:p>
                    <w:p w14:paraId="2C3B8095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66D9EF"/>
                        </w:rPr>
                        <w:t>GO</w:t>
                      </w:r>
                    </w:p>
                    <w:p w14:paraId="01C0AE1F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57E49481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t>-- Tabla para Estudiantes</w:t>
                      </w:r>
                    </w:p>
                    <w:p w14:paraId="77221060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A248B8">
                        <w:rPr>
                          <w:color w:val="66D9EF"/>
                          <w:lang w:val="en-US"/>
                        </w:rPr>
                        <w:t>CREATE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TABLE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A248B8">
                        <w:rPr>
                          <w:color w:val="F8F8F2"/>
                          <w:lang w:val="en-US"/>
                        </w:rPr>
                        <w:t>Estudiante</w:t>
                      </w:r>
                      <w:proofErr w:type="spellEnd"/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(</w:t>
                      </w:r>
                    </w:p>
                    <w:p w14:paraId="70DB18DA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A248B8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proofErr w:type="spellStart"/>
                      <w:r w:rsidRPr="00A248B8">
                        <w:rPr>
                          <w:color w:val="F8F8F2"/>
                          <w:lang w:val="en-US"/>
                        </w:rPr>
                        <w:t>estudiante_id</w:t>
                      </w:r>
                      <w:proofErr w:type="spellEnd"/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INT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IDENTITY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PRIMARY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KEY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20554547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A248B8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proofErr w:type="spellStart"/>
                      <w:r w:rsidRPr="00A248B8">
                        <w:rPr>
                          <w:color w:val="F8F8F2"/>
                          <w:lang w:val="en-US"/>
                        </w:rPr>
                        <w:t>id_nacional</w:t>
                      </w:r>
                      <w:proofErr w:type="spellEnd"/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gramStart"/>
                      <w:r w:rsidRPr="00A248B8">
                        <w:rPr>
                          <w:color w:val="F8F8F2"/>
                          <w:lang w:val="en-US"/>
                        </w:rPr>
                        <w:t>CHAR(</w:t>
                      </w:r>
                      <w:proofErr w:type="gramEnd"/>
                      <w:r w:rsidRPr="00A248B8">
                        <w:rPr>
                          <w:color w:val="AE81FF"/>
                          <w:lang w:val="en-US"/>
                        </w:rPr>
                        <w:t>9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)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NOT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NULL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UNIQUE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,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lang w:val="en-US"/>
                        </w:rPr>
                        <w:t>-- DNI</w:t>
                      </w:r>
                    </w:p>
                    <w:p w14:paraId="024F85CB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A248B8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proofErr w:type="spellStart"/>
                      <w:r w:rsidRPr="00A248B8">
                        <w:rPr>
                          <w:color w:val="F8F8F2"/>
                          <w:lang w:val="en-US"/>
                        </w:rPr>
                        <w:t>nombre</w:t>
                      </w:r>
                      <w:proofErr w:type="spellEnd"/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gramStart"/>
                      <w:r w:rsidRPr="00A248B8">
                        <w:rPr>
                          <w:color w:val="F8F8F2"/>
                          <w:lang w:val="en-US"/>
                        </w:rPr>
                        <w:t>NVARCHAR(</w:t>
                      </w:r>
                      <w:proofErr w:type="gramEnd"/>
                      <w:r w:rsidRPr="00A248B8">
                        <w:rPr>
                          <w:color w:val="AE81FF"/>
                          <w:lang w:val="en-US"/>
                        </w:rPr>
                        <w:t>100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)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NOT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NULL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3FCC7DC9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A248B8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proofErr w:type="spellStart"/>
                      <w:r w:rsidRPr="00A248B8">
                        <w:rPr>
                          <w:color w:val="F8F8F2"/>
                          <w:lang w:val="en-US"/>
                        </w:rPr>
                        <w:t>apellidos</w:t>
                      </w:r>
                      <w:proofErr w:type="spellEnd"/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gramStart"/>
                      <w:r w:rsidRPr="00A248B8">
                        <w:rPr>
                          <w:color w:val="F8F8F2"/>
                          <w:lang w:val="en-US"/>
                        </w:rPr>
                        <w:t>NVARCHAR(</w:t>
                      </w:r>
                      <w:proofErr w:type="gramEnd"/>
                      <w:r w:rsidRPr="00A248B8">
                        <w:rPr>
                          <w:color w:val="AE81FF"/>
                          <w:lang w:val="en-US"/>
                        </w:rPr>
                        <w:t>100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)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NOT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NULL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230254FA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A248B8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proofErr w:type="spellStart"/>
                      <w:r w:rsidRPr="00A248B8">
                        <w:rPr>
                          <w:color w:val="F8F8F2"/>
                          <w:lang w:val="en-US"/>
                        </w:rPr>
                        <w:t>correo</w:t>
                      </w:r>
                      <w:proofErr w:type="spellEnd"/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gramStart"/>
                      <w:r w:rsidRPr="00A248B8">
                        <w:rPr>
                          <w:color w:val="F8F8F2"/>
                          <w:lang w:val="en-US"/>
                        </w:rPr>
                        <w:t>NVARCHAR(</w:t>
                      </w:r>
                      <w:proofErr w:type="gramEnd"/>
                      <w:r w:rsidRPr="00A248B8">
                        <w:rPr>
                          <w:color w:val="AE81FF"/>
                          <w:lang w:val="en-US"/>
                        </w:rPr>
                        <w:t>150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)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UNIQUE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NOT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NULL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2B82B3D8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proofErr w:type="spellStart"/>
                      <w:r w:rsidRPr="00A248B8">
                        <w:rPr>
                          <w:color w:val="F8F8F2"/>
                        </w:rPr>
                        <w:t>telefono</w:t>
                      </w:r>
                      <w:proofErr w:type="spellEnd"/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NVARCHAR(</w:t>
                      </w:r>
                      <w:r w:rsidRPr="00A248B8">
                        <w:rPr>
                          <w:color w:val="AE81FF"/>
                        </w:rPr>
                        <w:t>20</w:t>
                      </w:r>
                      <w:r w:rsidRPr="00A248B8">
                        <w:rPr>
                          <w:color w:val="F8F8F2"/>
                        </w:rPr>
                        <w:t>),</w:t>
                      </w:r>
                    </w:p>
                    <w:p w14:paraId="503A21B6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333333"/>
                        </w:rPr>
                        <w:t xml:space="preserve">  </w:t>
                      </w:r>
                      <w:proofErr w:type="spellStart"/>
                      <w:r w:rsidRPr="00A248B8">
                        <w:rPr>
                          <w:color w:val="F8F8F2"/>
                        </w:rPr>
                        <w:t>direccion</w:t>
                      </w:r>
                      <w:proofErr w:type="spellEnd"/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NVARCHAR(</w:t>
                      </w:r>
                      <w:r w:rsidRPr="00A248B8">
                        <w:rPr>
                          <w:color w:val="66D9EF"/>
                        </w:rPr>
                        <w:t>MAX</w:t>
                      </w:r>
                      <w:r w:rsidRPr="00A248B8">
                        <w:rPr>
                          <w:color w:val="F8F8F2"/>
                        </w:rPr>
                        <w:t>)</w:t>
                      </w:r>
                    </w:p>
                    <w:p w14:paraId="612C1E74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F8F8F2"/>
                        </w:rPr>
                        <w:t>);</w:t>
                      </w:r>
                    </w:p>
                    <w:p w14:paraId="74993216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3423700D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t>-- Tabla de Departamentos</w:t>
                      </w:r>
                    </w:p>
                    <w:p w14:paraId="4E8E7884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66D9EF"/>
                        </w:rPr>
                        <w:t>CREATE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TABLE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Departamento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(</w:t>
                      </w:r>
                    </w:p>
                    <w:p w14:paraId="4AB238F8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A248B8">
                        <w:rPr>
                          <w:color w:val="333333"/>
                        </w:rPr>
                        <w:t xml:space="preserve">  </w:t>
                      </w:r>
                      <w:proofErr w:type="spellStart"/>
                      <w:r w:rsidRPr="00A248B8">
                        <w:rPr>
                          <w:color w:val="F8F8F2"/>
                          <w:lang w:val="en-US"/>
                        </w:rPr>
                        <w:t>departamento_id</w:t>
                      </w:r>
                      <w:proofErr w:type="spellEnd"/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INT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IDENTITY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PRIMARY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KEY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324053D7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A248B8">
                        <w:rPr>
                          <w:color w:val="F8F8F2"/>
                        </w:rPr>
                        <w:t>nombre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NVARCHAR(</w:t>
                      </w:r>
                      <w:r w:rsidRPr="00A248B8">
                        <w:rPr>
                          <w:color w:val="AE81FF"/>
                        </w:rPr>
                        <w:t>100</w:t>
                      </w:r>
                      <w:r w:rsidRPr="00A248B8">
                        <w:rPr>
                          <w:color w:val="F8F8F2"/>
                        </w:rPr>
                        <w:t>)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NOT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NULL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UNIQUE</w:t>
                      </w:r>
                      <w:r w:rsidRPr="00A248B8">
                        <w:rPr>
                          <w:color w:val="F8F8F2"/>
                        </w:rPr>
                        <w:t>,</w:t>
                      </w:r>
                    </w:p>
                    <w:p w14:paraId="68DD3F76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333333"/>
                        </w:rPr>
                        <w:t xml:space="preserve">  </w:t>
                      </w:r>
                      <w:proofErr w:type="spellStart"/>
                      <w:r w:rsidRPr="00A248B8">
                        <w:rPr>
                          <w:color w:val="F8F8F2"/>
                        </w:rPr>
                        <w:t>descripcion</w:t>
                      </w:r>
                      <w:proofErr w:type="spellEnd"/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NVARCHAR(</w:t>
                      </w:r>
                      <w:r w:rsidRPr="00A248B8">
                        <w:rPr>
                          <w:color w:val="AE81FF"/>
                        </w:rPr>
                        <w:t>255</w:t>
                      </w:r>
                      <w:r w:rsidRPr="00A248B8">
                        <w:rPr>
                          <w:color w:val="F8F8F2"/>
                        </w:rPr>
                        <w:t>)</w:t>
                      </w:r>
                    </w:p>
                    <w:p w14:paraId="0AD88257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F8F8F2"/>
                        </w:rPr>
                        <w:t>);</w:t>
                      </w:r>
                    </w:p>
                    <w:p w14:paraId="2F0CE95F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1D61A9F8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t>-- Tabla para Profesores</w:t>
                      </w:r>
                    </w:p>
                    <w:p w14:paraId="46C25B5F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66D9EF"/>
                        </w:rPr>
                        <w:t>CREATE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TABLE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Profesor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(</w:t>
                      </w:r>
                    </w:p>
                    <w:p w14:paraId="293821E8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A248B8">
                        <w:rPr>
                          <w:color w:val="333333"/>
                        </w:rPr>
                        <w:t xml:space="preserve">  </w:t>
                      </w:r>
                      <w:proofErr w:type="spellStart"/>
                      <w:r w:rsidRPr="00A248B8">
                        <w:rPr>
                          <w:color w:val="F8F8F2"/>
                          <w:lang w:val="en-US"/>
                        </w:rPr>
                        <w:t>profesor_id</w:t>
                      </w:r>
                      <w:proofErr w:type="spellEnd"/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INT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IDENTITY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PRIMARY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KEY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69798550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proofErr w:type="spellStart"/>
                      <w:r w:rsidRPr="00A248B8">
                        <w:rPr>
                          <w:color w:val="F8F8F2"/>
                        </w:rPr>
                        <w:t>id_nacional</w:t>
                      </w:r>
                      <w:proofErr w:type="spellEnd"/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VARCHAR(</w:t>
                      </w:r>
                      <w:r w:rsidRPr="00A248B8">
                        <w:rPr>
                          <w:color w:val="AE81FF"/>
                        </w:rPr>
                        <w:t>12</w:t>
                      </w:r>
                      <w:r w:rsidRPr="00A248B8">
                        <w:rPr>
                          <w:color w:val="F8F8F2"/>
                        </w:rPr>
                        <w:t>)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NOT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NULL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UNIQUE</w:t>
                      </w:r>
                      <w:r w:rsidRPr="00A248B8">
                        <w:rPr>
                          <w:color w:val="F8F8F2"/>
                        </w:rPr>
                        <w:t>,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t>-- DNI</w:t>
                      </w:r>
                    </w:p>
                    <w:p w14:paraId="75FC4B90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333333"/>
                        </w:rPr>
                        <w:t xml:space="preserve">  </w:t>
                      </w:r>
                      <w:r w:rsidRPr="00A248B8">
                        <w:rPr>
                          <w:color w:val="F8F8F2"/>
                        </w:rPr>
                        <w:t>nombre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NVARCHAR(</w:t>
                      </w:r>
                      <w:r w:rsidRPr="00A248B8">
                        <w:rPr>
                          <w:color w:val="AE81FF"/>
                        </w:rPr>
                        <w:t>100</w:t>
                      </w:r>
                      <w:r w:rsidRPr="00A248B8">
                        <w:rPr>
                          <w:color w:val="F8F8F2"/>
                        </w:rPr>
                        <w:t>)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NOT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NULL</w:t>
                      </w:r>
                      <w:r w:rsidRPr="00A248B8">
                        <w:rPr>
                          <w:color w:val="F8F8F2"/>
                        </w:rPr>
                        <w:t>,</w:t>
                      </w:r>
                    </w:p>
                    <w:p w14:paraId="6AEBDD07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333333"/>
                        </w:rPr>
                        <w:t xml:space="preserve">  </w:t>
                      </w:r>
                      <w:r w:rsidRPr="00A248B8">
                        <w:rPr>
                          <w:color w:val="F8F8F2"/>
                        </w:rPr>
                        <w:t>apellidos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NVARCHAR(</w:t>
                      </w:r>
                      <w:r w:rsidRPr="00A248B8">
                        <w:rPr>
                          <w:color w:val="AE81FF"/>
                        </w:rPr>
                        <w:t>100</w:t>
                      </w:r>
                      <w:r w:rsidRPr="00A248B8">
                        <w:rPr>
                          <w:color w:val="F8F8F2"/>
                        </w:rPr>
                        <w:t>)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NOT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NULL</w:t>
                      </w:r>
                      <w:r w:rsidRPr="00A248B8">
                        <w:rPr>
                          <w:color w:val="F8F8F2"/>
                        </w:rPr>
                        <w:t>,</w:t>
                      </w:r>
                    </w:p>
                    <w:p w14:paraId="758B5059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333333"/>
                        </w:rPr>
                        <w:t xml:space="preserve">  </w:t>
                      </w:r>
                      <w:proofErr w:type="spellStart"/>
                      <w:r w:rsidRPr="00A248B8">
                        <w:rPr>
                          <w:color w:val="F8F8F2"/>
                        </w:rPr>
                        <w:t>departamento_id</w:t>
                      </w:r>
                      <w:proofErr w:type="spellEnd"/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INT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NULL</w:t>
                      </w:r>
                      <w:r w:rsidRPr="00A248B8">
                        <w:rPr>
                          <w:color w:val="F8F8F2"/>
                        </w:rPr>
                        <w:t>,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t>-- Permite NULL para cumplir con ON DELETE SET NULL</w:t>
                      </w:r>
                    </w:p>
                    <w:p w14:paraId="7C965B71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333333"/>
                        </w:rPr>
                        <w:t xml:space="preserve">  </w:t>
                      </w:r>
                      <w:r w:rsidRPr="00A248B8">
                        <w:rPr>
                          <w:color w:val="F8F8F2"/>
                        </w:rPr>
                        <w:t>correo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NVARCHAR(</w:t>
                      </w:r>
                      <w:r w:rsidRPr="00A248B8">
                        <w:rPr>
                          <w:color w:val="AE81FF"/>
                        </w:rPr>
                        <w:t>150</w:t>
                      </w:r>
                      <w:r w:rsidRPr="00A248B8">
                        <w:rPr>
                          <w:color w:val="F8F8F2"/>
                        </w:rPr>
                        <w:t>)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UNIQUE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NOT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NULL</w:t>
                      </w:r>
                      <w:r w:rsidRPr="00A248B8">
                        <w:rPr>
                          <w:color w:val="F8F8F2"/>
                        </w:rPr>
                        <w:t>,</w:t>
                      </w:r>
                    </w:p>
                    <w:p w14:paraId="2F3EFAA8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333333"/>
                        </w:rPr>
                        <w:t xml:space="preserve">  </w:t>
                      </w:r>
                      <w:proofErr w:type="spellStart"/>
                      <w:r w:rsidRPr="00A248B8">
                        <w:rPr>
                          <w:color w:val="F8F8F2"/>
                        </w:rPr>
                        <w:t>telefono</w:t>
                      </w:r>
                      <w:proofErr w:type="spellEnd"/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VARCHAR(</w:t>
                      </w:r>
                      <w:r w:rsidRPr="00A248B8">
                        <w:rPr>
                          <w:color w:val="AE81FF"/>
                        </w:rPr>
                        <w:t>9</w:t>
                      </w:r>
                      <w:r w:rsidRPr="00A248B8">
                        <w:rPr>
                          <w:color w:val="F8F8F2"/>
                        </w:rPr>
                        <w:t>)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UNIQUE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NOT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NULL</w:t>
                      </w:r>
                      <w:r w:rsidRPr="00A248B8">
                        <w:rPr>
                          <w:color w:val="F8F8F2"/>
                        </w:rPr>
                        <w:t>,</w:t>
                      </w:r>
                    </w:p>
                    <w:p w14:paraId="1E22DB92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333333"/>
                        </w:rPr>
                        <w:t xml:space="preserve">  </w:t>
                      </w:r>
                      <w:proofErr w:type="spellStart"/>
                      <w:r w:rsidRPr="00A248B8">
                        <w:rPr>
                          <w:color w:val="F8F8F2"/>
                        </w:rPr>
                        <w:t>direccion</w:t>
                      </w:r>
                      <w:proofErr w:type="spellEnd"/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NVARCHAR(</w:t>
                      </w:r>
                      <w:r w:rsidRPr="00A248B8">
                        <w:rPr>
                          <w:color w:val="66D9EF"/>
                        </w:rPr>
                        <w:t>MAX</w:t>
                      </w:r>
                      <w:r w:rsidRPr="00A248B8">
                        <w:rPr>
                          <w:color w:val="F8F8F2"/>
                        </w:rPr>
                        <w:t>),</w:t>
                      </w:r>
                    </w:p>
                    <w:p w14:paraId="3A4E3007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333333"/>
                        </w:rPr>
                        <w:t xml:space="preserve">  </w:t>
                      </w:r>
                      <w:r w:rsidRPr="00A248B8">
                        <w:rPr>
                          <w:color w:val="66D9EF"/>
                        </w:rPr>
                        <w:t>FOREIGN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KEY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(</w:t>
                      </w:r>
                      <w:proofErr w:type="spellStart"/>
                      <w:r w:rsidRPr="00A248B8">
                        <w:rPr>
                          <w:color w:val="F8F8F2"/>
                        </w:rPr>
                        <w:t>departamento_id</w:t>
                      </w:r>
                      <w:proofErr w:type="spellEnd"/>
                      <w:r w:rsidRPr="00A248B8">
                        <w:rPr>
                          <w:color w:val="F8F8F2"/>
                        </w:rPr>
                        <w:t>)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REFERENCES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Departamento(</w:t>
                      </w:r>
                      <w:proofErr w:type="spellStart"/>
                      <w:r w:rsidRPr="00A248B8">
                        <w:rPr>
                          <w:color w:val="F8F8F2"/>
                        </w:rPr>
                        <w:t>departamento_id</w:t>
                      </w:r>
                      <w:proofErr w:type="spellEnd"/>
                      <w:r w:rsidRPr="00A248B8">
                        <w:rPr>
                          <w:color w:val="F8F8F2"/>
                        </w:rPr>
                        <w:t>)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ON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DELETE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SET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NULL</w:t>
                      </w:r>
                    </w:p>
                    <w:p w14:paraId="64955B07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F8F8F2"/>
                        </w:rPr>
                        <w:t>);</w:t>
                      </w:r>
                    </w:p>
                    <w:p w14:paraId="50D1F741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22075F0B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t>-- Tabla para Cursos</w:t>
                      </w:r>
                    </w:p>
                    <w:p w14:paraId="0FD5E817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66D9EF"/>
                        </w:rPr>
                        <w:t>CREATE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TABLE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Curso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(</w:t>
                      </w:r>
                    </w:p>
                    <w:p w14:paraId="1C356B96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A248B8">
                        <w:rPr>
                          <w:color w:val="333333"/>
                        </w:rPr>
                        <w:t xml:space="preserve">  </w:t>
                      </w:r>
                      <w:proofErr w:type="spellStart"/>
                      <w:r w:rsidRPr="00A248B8">
                        <w:rPr>
                          <w:color w:val="F8F8F2"/>
                          <w:lang w:val="en-US"/>
                        </w:rPr>
                        <w:t>curso_id</w:t>
                      </w:r>
                      <w:proofErr w:type="spellEnd"/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INT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IDENTITY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PRIMARY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KEY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486D19EE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A248B8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proofErr w:type="spellStart"/>
                      <w:r w:rsidRPr="00A248B8">
                        <w:rPr>
                          <w:color w:val="F8F8F2"/>
                          <w:lang w:val="en-US"/>
                        </w:rPr>
                        <w:t>nombre</w:t>
                      </w:r>
                      <w:proofErr w:type="spellEnd"/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gramStart"/>
                      <w:r w:rsidRPr="00A248B8">
                        <w:rPr>
                          <w:color w:val="F8F8F2"/>
                          <w:lang w:val="en-US"/>
                        </w:rPr>
                        <w:t>NVARCHAR(</w:t>
                      </w:r>
                      <w:proofErr w:type="gramEnd"/>
                      <w:r w:rsidRPr="00A248B8">
                        <w:rPr>
                          <w:color w:val="AE81FF"/>
                          <w:lang w:val="en-US"/>
                        </w:rPr>
                        <w:t>150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)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NOT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NULL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1C88A165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A248B8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proofErr w:type="spellStart"/>
                      <w:r w:rsidRPr="00A248B8">
                        <w:rPr>
                          <w:color w:val="F8F8F2"/>
                          <w:lang w:val="en-US"/>
                        </w:rPr>
                        <w:t>creditos</w:t>
                      </w:r>
                      <w:proofErr w:type="spellEnd"/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INT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NOT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NULL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CHECK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(</w:t>
                      </w:r>
                      <w:proofErr w:type="spellStart"/>
                      <w:r w:rsidRPr="00A248B8">
                        <w:rPr>
                          <w:color w:val="F8F8F2"/>
                          <w:lang w:val="en-US"/>
                        </w:rPr>
                        <w:t>creditos</w:t>
                      </w:r>
                      <w:proofErr w:type="spellEnd"/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92672"/>
                          <w:lang w:val="en-US"/>
                        </w:rPr>
                        <w:t>&gt;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AE81FF"/>
                          <w:lang w:val="en-US"/>
                        </w:rPr>
                        <w:t>0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)</w:t>
                      </w:r>
                    </w:p>
                    <w:p w14:paraId="40A462AD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F8F8F2"/>
                        </w:rPr>
                        <w:t>);</w:t>
                      </w:r>
                    </w:p>
                    <w:p w14:paraId="7D6A6F85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77453800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t xml:space="preserve">-- Tabla para </w:t>
                      </w:r>
                      <w:proofErr w:type="spellStart"/>
                      <w:r w:rsidRPr="00A248B8">
                        <w:t>Prerequisitos</w:t>
                      </w:r>
                      <w:proofErr w:type="spellEnd"/>
                      <w:r w:rsidRPr="00A248B8">
                        <w:t xml:space="preserve"> de Cursos</w:t>
                      </w:r>
                    </w:p>
                    <w:p w14:paraId="35824D6A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66D9EF"/>
                        </w:rPr>
                        <w:t>CREATE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TABLE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 w:rsidRPr="00A248B8">
                        <w:rPr>
                          <w:color w:val="F8F8F2"/>
                        </w:rPr>
                        <w:t>Prerequisito</w:t>
                      </w:r>
                      <w:proofErr w:type="spellEnd"/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(</w:t>
                      </w:r>
                    </w:p>
                    <w:p w14:paraId="62E0A742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A248B8">
                        <w:rPr>
                          <w:color w:val="333333"/>
                        </w:rPr>
                        <w:t xml:space="preserve">  </w:t>
                      </w:r>
                      <w:proofErr w:type="spellStart"/>
                      <w:r w:rsidRPr="00A248B8">
                        <w:rPr>
                          <w:color w:val="F8F8F2"/>
                          <w:lang w:val="en-US"/>
                        </w:rPr>
                        <w:t>curso_id</w:t>
                      </w:r>
                      <w:proofErr w:type="spellEnd"/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INT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NOT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NULL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5F7D8151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A248B8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proofErr w:type="spellStart"/>
                      <w:r w:rsidRPr="00A248B8">
                        <w:rPr>
                          <w:color w:val="F8F8F2"/>
                          <w:lang w:val="en-US"/>
                        </w:rPr>
                        <w:t>prerequisito_id</w:t>
                      </w:r>
                      <w:proofErr w:type="spellEnd"/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INT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NOT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NULL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6CD6E14E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A248B8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PRIMARY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KEY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(</w:t>
                      </w:r>
                      <w:proofErr w:type="spellStart"/>
                      <w:r w:rsidRPr="00A248B8">
                        <w:rPr>
                          <w:color w:val="F8F8F2"/>
                          <w:lang w:val="en-US"/>
                        </w:rPr>
                        <w:t>curso_id</w:t>
                      </w:r>
                      <w:proofErr w:type="spellEnd"/>
                      <w:r w:rsidRPr="00A248B8">
                        <w:rPr>
                          <w:color w:val="F8F8F2"/>
                          <w:lang w:val="en-US"/>
                        </w:rPr>
                        <w:t>,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A248B8">
                        <w:rPr>
                          <w:color w:val="F8F8F2"/>
                          <w:lang w:val="en-US"/>
                        </w:rPr>
                        <w:t>prerequisito_id</w:t>
                      </w:r>
                      <w:proofErr w:type="spellEnd"/>
                      <w:r w:rsidRPr="00A248B8">
                        <w:rPr>
                          <w:color w:val="F8F8F2"/>
                          <w:lang w:val="en-US"/>
                        </w:rPr>
                        <w:t>),</w:t>
                      </w:r>
                    </w:p>
                    <w:p w14:paraId="0A8E6839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A248B8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FOREIGN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KEY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(</w:t>
                      </w:r>
                      <w:proofErr w:type="spellStart"/>
                      <w:r w:rsidRPr="00A248B8">
                        <w:rPr>
                          <w:color w:val="F8F8F2"/>
                          <w:lang w:val="en-US"/>
                        </w:rPr>
                        <w:t>curso_id</w:t>
                      </w:r>
                      <w:proofErr w:type="spellEnd"/>
                      <w:r w:rsidRPr="00A248B8">
                        <w:rPr>
                          <w:color w:val="F8F8F2"/>
                          <w:lang w:val="en-US"/>
                        </w:rPr>
                        <w:t>)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REFERENCES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A248B8">
                        <w:rPr>
                          <w:color w:val="F8F8F2"/>
                          <w:lang w:val="en-US"/>
                        </w:rPr>
                        <w:t>Curso</w:t>
                      </w:r>
                      <w:proofErr w:type="spellEnd"/>
                      <w:r w:rsidRPr="00A248B8">
                        <w:rPr>
                          <w:color w:val="F8F8F2"/>
                          <w:lang w:val="en-US"/>
                        </w:rPr>
                        <w:t>(</w:t>
                      </w:r>
                      <w:proofErr w:type="spellStart"/>
                      <w:r w:rsidRPr="00A248B8">
                        <w:rPr>
                          <w:color w:val="F8F8F2"/>
                          <w:lang w:val="en-US"/>
                        </w:rPr>
                        <w:t>curso_id</w:t>
                      </w:r>
                      <w:proofErr w:type="spellEnd"/>
                      <w:r w:rsidRPr="00A248B8">
                        <w:rPr>
                          <w:color w:val="F8F8F2"/>
                          <w:lang w:val="en-US"/>
                        </w:rPr>
                        <w:t>)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ON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DELETE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NO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ACTION,</w:t>
                      </w:r>
                    </w:p>
                    <w:p w14:paraId="144101FD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A248B8">
                        <w:rPr>
                          <w:color w:val="66D9EF"/>
                        </w:rPr>
                        <w:t>FOREIGN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KEY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(</w:t>
                      </w:r>
                      <w:proofErr w:type="spellStart"/>
                      <w:r w:rsidRPr="00A248B8">
                        <w:rPr>
                          <w:color w:val="F8F8F2"/>
                        </w:rPr>
                        <w:t>prerequisito_id</w:t>
                      </w:r>
                      <w:proofErr w:type="spellEnd"/>
                      <w:r w:rsidRPr="00A248B8">
                        <w:rPr>
                          <w:color w:val="F8F8F2"/>
                        </w:rPr>
                        <w:t>)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REFERENCES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Curso(</w:t>
                      </w:r>
                      <w:proofErr w:type="spellStart"/>
                      <w:r w:rsidRPr="00A248B8">
                        <w:rPr>
                          <w:color w:val="F8F8F2"/>
                        </w:rPr>
                        <w:t>curso_id</w:t>
                      </w:r>
                      <w:proofErr w:type="spellEnd"/>
                      <w:r w:rsidRPr="00A248B8">
                        <w:rPr>
                          <w:color w:val="F8F8F2"/>
                        </w:rPr>
                        <w:t>)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ON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DELETE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NO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ACTION</w:t>
                      </w:r>
                    </w:p>
                    <w:p w14:paraId="1CF611FE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F8F8F2"/>
                        </w:rPr>
                        <w:t>);</w:t>
                      </w:r>
                    </w:p>
                    <w:p w14:paraId="271CF0E7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1C52872A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t>-- Tabla para asignación de Profesores a Cursos (1:1 ajustado con restricción única)</w:t>
                      </w:r>
                    </w:p>
                    <w:p w14:paraId="25182768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66D9EF"/>
                        </w:rPr>
                        <w:t>CREATE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TABLE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 w:rsidRPr="00A248B8">
                        <w:rPr>
                          <w:color w:val="F8F8F2"/>
                        </w:rPr>
                        <w:t>Curso_Profesor</w:t>
                      </w:r>
                      <w:proofErr w:type="spellEnd"/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(</w:t>
                      </w:r>
                    </w:p>
                    <w:p w14:paraId="2AAC8FC2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333333"/>
                        </w:rPr>
                        <w:t xml:space="preserve">  </w:t>
                      </w:r>
                      <w:proofErr w:type="spellStart"/>
                      <w:r w:rsidRPr="00A248B8">
                        <w:rPr>
                          <w:color w:val="F8F8F2"/>
                        </w:rPr>
                        <w:t>curso_profesor_id</w:t>
                      </w:r>
                      <w:proofErr w:type="spellEnd"/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INT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IDENTITY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PRIMARY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KEY</w:t>
                      </w:r>
                      <w:r w:rsidRPr="00A248B8">
                        <w:rPr>
                          <w:color w:val="F8F8F2"/>
                        </w:rPr>
                        <w:t>,</w:t>
                      </w:r>
                    </w:p>
                    <w:p w14:paraId="3913CA30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333333"/>
                        </w:rPr>
                        <w:t xml:space="preserve">  </w:t>
                      </w:r>
                      <w:proofErr w:type="spellStart"/>
                      <w:r w:rsidRPr="00A248B8">
                        <w:rPr>
                          <w:color w:val="F8F8F2"/>
                        </w:rPr>
                        <w:t>curso_id</w:t>
                      </w:r>
                      <w:proofErr w:type="spellEnd"/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INT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NOT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NULL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UNIQUE</w:t>
                      </w:r>
                      <w:r w:rsidRPr="00A248B8">
                        <w:rPr>
                          <w:color w:val="F8F8F2"/>
                        </w:rPr>
                        <w:t>,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t>-- Garantiza que un curso solo puede estar asociado con un profesor</w:t>
                      </w:r>
                    </w:p>
                    <w:p w14:paraId="47405C91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A248B8">
                        <w:rPr>
                          <w:color w:val="333333"/>
                        </w:rPr>
                        <w:t xml:space="preserve">  </w:t>
                      </w:r>
                      <w:proofErr w:type="spellStart"/>
                      <w:r w:rsidRPr="00A248B8">
                        <w:rPr>
                          <w:color w:val="F8F8F2"/>
                          <w:lang w:val="en-US"/>
                        </w:rPr>
                        <w:t>profesor_id</w:t>
                      </w:r>
                      <w:proofErr w:type="spellEnd"/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INT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NOT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NULL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0B2C0B4F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A248B8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FOREIGN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KEY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(</w:t>
                      </w:r>
                      <w:proofErr w:type="spellStart"/>
                      <w:r w:rsidRPr="00A248B8">
                        <w:rPr>
                          <w:color w:val="F8F8F2"/>
                          <w:lang w:val="en-US"/>
                        </w:rPr>
                        <w:t>curso_id</w:t>
                      </w:r>
                      <w:proofErr w:type="spellEnd"/>
                      <w:r w:rsidRPr="00A248B8">
                        <w:rPr>
                          <w:color w:val="F8F8F2"/>
                          <w:lang w:val="en-US"/>
                        </w:rPr>
                        <w:t>)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REFERENCES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A248B8">
                        <w:rPr>
                          <w:color w:val="F8F8F2"/>
                          <w:lang w:val="en-US"/>
                        </w:rPr>
                        <w:t>Curso</w:t>
                      </w:r>
                      <w:proofErr w:type="spellEnd"/>
                      <w:r w:rsidRPr="00A248B8">
                        <w:rPr>
                          <w:color w:val="F8F8F2"/>
                          <w:lang w:val="en-US"/>
                        </w:rPr>
                        <w:t>(</w:t>
                      </w:r>
                      <w:proofErr w:type="spellStart"/>
                      <w:r w:rsidRPr="00A248B8">
                        <w:rPr>
                          <w:color w:val="F8F8F2"/>
                          <w:lang w:val="en-US"/>
                        </w:rPr>
                        <w:t>curso_id</w:t>
                      </w:r>
                      <w:proofErr w:type="spellEnd"/>
                      <w:r w:rsidRPr="00A248B8">
                        <w:rPr>
                          <w:color w:val="F8F8F2"/>
                          <w:lang w:val="en-US"/>
                        </w:rPr>
                        <w:t>)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ON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DELETE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CASCADE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33BA8701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A248B8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FOREIGN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KEY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(</w:t>
                      </w:r>
                      <w:proofErr w:type="spellStart"/>
                      <w:r w:rsidRPr="00A248B8">
                        <w:rPr>
                          <w:color w:val="F8F8F2"/>
                          <w:lang w:val="en-US"/>
                        </w:rPr>
                        <w:t>profesor_id</w:t>
                      </w:r>
                      <w:proofErr w:type="spellEnd"/>
                      <w:r w:rsidRPr="00A248B8">
                        <w:rPr>
                          <w:color w:val="F8F8F2"/>
                          <w:lang w:val="en-US"/>
                        </w:rPr>
                        <w:t>)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REFERENCES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A248B8">
                        <w:rPr>
                          <w:color w:val="F8F8F2"/>
                          <w:lang w:val="en-US"/>
                        </w:rPr>
                        <w:t>Profesor</w:t>
                      </w:r>
                      <w:proofErr w:type="spellEnd"/>
                      <w:r w:rsidRPr="00A248B8">
                        <w:rPr>
                          <w:color w:val="F8F8F2"/>
                          <w:lang w:val="en-US"/>
                        </w:rPr>
                        <w:t>(</w:t>
                      </w:r>
                      <w:proofErr w:type="spellStart"/>
                      <w:r w:rsidRPr="00A248B8">
                        <w:rPr>
                          <w:color w:val="F8F8F2"/>
                          <w:lang w:val="en-US"/>
                        </w:rPr>
                        <w:t>profesor_id</w:t>
                      </w:r>
                      <w:proofErr w:type="spellEnd"/>
                      <w:r w:rsidRPr="00A248B8">
                        <w:rPr>
                          <w:color w:val="F8F8F2"/>
                          <w:lang w:val="en-US"/>
                        </w:rPr>
                        <w:t>)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ON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DELETE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CASCADE</w:t>
                      </w:r>
                    </w:p>
                    <w:p w14:paraId="15D9F8C6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F8F8F2"/>
                        </w:rPr>
                        <w:t>);</w:t>
                      </w:r>
                    </w:p>
                    <w:p w14:paraId="66297B60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606EFB99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t>-- Tabla para Inscripciones</w:t>
                      </w:r>
                    </w:p>
                    <w:p w14:paraId="1CB701BD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66D9EF"/>
                        </w:rPr>
                        <w:t>CREATE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TABLE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 w:rsidRPr="00A248B8">
                        <w:rPr>
                          <w:color w:val="F8F8F2"/>
                        </w:rPr>
                        <w:t>Inscripcion</w:t>
                      </w:r>
                      <w:proofErr w:type="spellEnd"/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(</w:t>
                      </w:r>
                    </w:p>
                    <w:p w14:paraId="33CA6B61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A248B8">
                        <w:rPr>
                          <w:color w:val="333333"/>
                        </w:rPr>
                        <w:t xml:space="preserve">  </w:t>
                      </w:r>
                      <w:proofErr w:type="spellStart"/>
                      <w:r w:rsidRPr="00A248B8">
                        <w:rPr>
                          <w:color w:val="F8F8F2"/>
                          <w:lang w:val="en-US"/>
                        </w:rPr>
                        <w:t>inscripcion_id</w:t>
                      </w:r>
                      <w:proofErr w:type="spellEnd"/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INT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IDENTITY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PRIMARY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KEY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77863928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A248B8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proofErr w:type="spellStart"/>
                      <w:r w:rsidRPr="00A248B8">
                        <w:rPr>
                          <w:color w:val="F8F8F2"/>
                          <w:lang w:val="en-US"/>
                        </w:rPr>
                        <w:t>fecha_inscripcion</w:t>
                      </w:r>
                      <w:proofErr w:type="spellEnd"/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DATE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NOT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NULL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DEFAULT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gramStart"/>
                      <w:r w:rsidRPr="00A248B8">
                        <w:rPr>
                          <w:color w:val="F8F8F2"/>
                          <w:lang w:val="en-US"/>
                        </w:rPr>
                        <w:t>GETDATE(</w:t>
                      </w:r>
                      <w:proofErr w:type="gramEnd"/>
                      <w:r w:rsidRPr="00A248B8">
                        <w:rPr>
                          <w:color w:val="F8F8F2"/>
                          <w:lang w:val="en-US"/>
                        </w:rPr>
                        <w:t>),</w:t>
                      </w:r>
                    </w:p>
                    <w:p w14:paraId="734BBA53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A248B8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proofErr w:type="spellStart"/>
                      <w:r w:rsidRPr="00A248B8">
                        <w:rPr>
                          <w:color w:val="F8F8F2"/>
                          <w:lang w:val="en-US"/>
                        </w:rPr>
                        <w:t>estudiante_id</w:t>
                      </w:r>
                      <w:proofErr w:type="spellEnd"/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INT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NOT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NULL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3B37F9AA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A248B8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proofErr w:type="spellStart"/>
                      <w:r w:rsidRPr="00A248B8">
                        <w:rPr>
                          <w:color w:val="F8F8F2"/>
                          <w:lang w:val="en-US"/>
                        </w:rPr>
                        <w:t>curso_profesor_id</w:t>
                      </w:r>
                      <w:proofErr w:type="spellEnd"/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INT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NOT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NULL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6D71BDCE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A248B8">
                        <w:rPr>
                          <w:color w:val="66D9EF"/>
                        </w:rPr>
                        <w:t>FOREIGN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KEY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(</w:t>
                      </w:r>
                      <w:proofErr w:type="spellStart"/>
                      <w:r w:rsidRPr="00A248B8">
                        <w:rPr>
                          <w:color w:val="F8F8F2"/>
                        </w:rPr>
                        <w:t>estudiante_id</w:t>
                      </w:r>
                      <w:proofErr w:type="spellEnd"/>
                      <w:r w:rsidRPr="00A248B8">
                        <w:rPr>
                          <w:color w:val="F8F8F2"/>
                        </w:rPr>
                        <w:t>)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REFERENCES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Estudiante(</w:t>
                      </w:r>
                      <w:proofErr w:type="spellStart"/>
                      <w:r w:rsidRPr="00A248B8">
                        <w:rPr>
                          <w:color w:val="F8F8F2"/>
                        </w:rPr>
                        <w:t>estudiante_id</w:t>
                      </w:r>
                      <w:proofErr w:type="spellEnd"/>
                      <w:r w:rsidRPr="00A248B8">
                        <w:rPr>
                          <w:color w:val="F8F8F2"/>
                        </w:rPr>
                        <w:t>)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ON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DELETE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CASCADE</w:t>
                      </w:r>
                      <w:r w:rsidRPr="00A248B8">
                        <w:rPr>
                          <w:color w:val="F8F8F2"/>
                        </w:rPr>
                        <w:t>,</w:t>
                      </w:r>
                    </w:p>
                    <w:p w14:paraId="3F8B79E1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333333"/>
                        </w:rPr>
                        <w:t xml:space="preserve">  </w:t>
                      </w:r>
                      <w:r w:rsidRPr="00A248B8">
                        <w:rPr>
                          <w:color w:val="66D9EF"/>
                        </w:rPr>
                        <w:t>FOREIGN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KEY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(</w:t>
                      </w:r>
                      <w:proofErr w:type="spellStart"/>
                      <w:r w:rsidRPr="00A248B8">
                        <w:rPr>
                          <w:color w:val="F8F8F2"/>
                        </w:rPr>
                        <w:t>curso_profesor_id</w:t>
                      </w:r>
                      <w:proofErr w:type="spellEnd"/>
                      <w:r w:rsidRPr="00A248B8">
                        <w:rPr>
                          <w:color w:val="F8F8F2"/>
                        </w:rPr>
                        <w:t>)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REFERENCES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 w:rsidRPr="00A248B8">
                        <w:rPr>
                          <w:color w:val="F8F8F2"/>
                        </w:rPr>
                        <w:t>Curso_Profesor</w:t>
                      </w:r>
                      <w:proofErr w:type="spellEnd"/>
                      <w:r w:rsidRPr="00A248B8">
                        <w:rPr>
                          <w:color w:val="F8F8F2"/>
                        </w:rPr>
                        <w:t>(</w:t>
                      </w:r>
                      <w:proofErr w:type="spellStart"/>
                      <w:r w:rsidRPr="00A248B8">
                        <w:rPr>
                          <w:color w:val="F8F8F2"/>
                        </w:rPr>
                        <w:t>curso_profesor_id</w:t>
                      </w:r>
                      <w:proofErr w:type="spellEnd"/>
                      <w:r w:rsidRPr="00A248B8">
                        <w:rPr>
                          <w:color w:val="F8F8F2"/>
                        </w:rPr>
                        <w:t>)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ON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DELETE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CASCADE</w:t>
                      </w:r>
                    </w:p>
                    <w:p w14:paraId="64CF71E5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F8F8F2"/>
                        </w:rPr>
                        <w:t>);</w:t>
                      </w:r>
                    </w:p>
                    <w:p w14:paraId="05515123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1BA25142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t>-- Tabla para Evaluaciones</w:t>
                      </w:r>
                    </w:p>
                    <w:p w14:paraId="3D140487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A248B8">
                        <w:rPr>
                          <w:color w:val="66D9EF"/>
                          <w:lang w:val="en-US"/>
                        </w:rPr>
                        <w:t>CREATE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TABLE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A248B8">
                        <w:rPr>
                          <w:color w:val="F8F8F2"/>
                          <w:lang w:val="en-US"/>
                        </w:rPr>
                        <w:t>Evaluacion</w:t>
                      </w:r>
                      <w:proofErr w:type="spellEnd"/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(</w:t>
                      </w:r>
                    </w:p>
                    <w:p w14:paraId="43FE87AF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A248B8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proofErr w:type="spellStart"/>
                      <w:r w:rsidRPr="00A248B8">
                        <w:rPr>
                          <w:color w:val="F8F8F2"/>
                          <w:lang w:val="en-US"/>
                        </w:rPr>
                        <w:t>evaluacion_id</w:t>
                      </w:r>
                      <w:proofErr w:type="spellEnd"/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INT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IDENTITY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PRIMARY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KEY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16A819D8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A248B8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nota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gramStart"/>
                      <w:r w:rsidRPr="00A248B8">
                        <w:rPr>
                          <w:color w:val="F8F8F2"/>
                          <w:lang w:val="en-US"/>
                        </w:rPr>
                        <w:t>DECIMAL(</w:t>
                      </w:r>
                      <w:proofErr w:type="gramEnd"/>
                      <w:r w:rsidRPr="00A248B8">
                        <w:rPr>
                          <w:color w:val="AE81FF"/>
                          <w:lang w:val="en-US"/>
                        </w:rPr>
                        <w:t>5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,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AE81FF"/>
                          <w:lang w:val="en-US"/>
                        </w:rPr>
                        <w:t>2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)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CHECK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(nota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BETWEEN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AE81FF"/>
                          <w:lang w:val="en-US"/>
                        </w:rPr>
                        <w:t>0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AND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AE81FF"/>
                          <w:lang w:val="en-US"/>
                        </w:rPr>
                        <w:t>20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),</w:t>
                      </w:r>
                    </w:p>
                    <w:p w14:paraId="49F44211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A248B8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proofErr w:type="spellStart"/>
                      <w:r w:rsidRPr="00A248B8">
                        <w:rPr>
                          <w:color w:val="F8F8F2"/>
                          <w:lang w:val="en-US"/>
                        </w:rPr>
                        <w:t>fecha_evaluacion</w:t>
                      </w:r>
                      <w:proofErr w:type="spellEnd"/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DATE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NOT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NULL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DEFAULT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gramStart"/>
                      <w:r w:rsidRPr="00A248B8">
                        <w:rPr>
                          <w:color w:val="F8F8F2"/>
                          <w:lang w:val="en-US"/>
                        </w:rPr>
                        <w:t>GETDATE(</w:t>
                      </w:r>
                      <w:proofErr w:type="gramEnd"/>
                      <w:r w:rsidRPr="00A248B8">
                        <w:rPr>
                          <w:color w:val="F8F8F2"/>
                          <w:lang w:val="en-US"/>
                        </w:rPr>
                        <w:t>),</w:t>
                      </w:r>
                    </w:p>
                    <w:p w14:paraId="3A9774C5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A248B8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proofErr w:type="spellStart"/>
                      <w:r w:rsidRPr="00A248B8">
                        <w:rPr>
                          <w:color w:val="F8F8F2"/>
                          <w:lang w:val="en-US"/>
                        </w:rPr>
                        <w:t>estudiante_id</w:t>
                      </w:r>
                      <w:proofErr w:type="spellEnd"/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INT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NOT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NULL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5F67874D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A248B8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proofErr w:type="spellStart"/>
                      <w:r w:rsidRPr="00A248B8">
                        <w:rPr>
                          <w:color w:val="F8F8F2"/>
                          <w:lang w:val="en-US"/>
                        </w:rPr>
                        <w:t>curso_profesor_id</w:t>
                      </w:r>
                      <w:proofErr w:type="spellEnd"/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INT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NOT</w:t>
                      </w:r>
                      <w:r w:rsidRPr="00A248B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  <w:lang w:val="en-US"/>
                        </w:rPr>
                        <w:t>NULL</w:t>
                      </w:r>
                      <w:r w:rsidRPr="00A248B8">
                        <w:rPr>
                          <w:color w:val="F8F8F2"/>
                          <w:lang w:val="en-US"/>
                        </w:rPr>
                        <w:t>,</w:t>
                      </w:r>
                    </w:p>
                    <w:p w14:paraId="21BE77BB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A248B8">
                        <w:rPr>
                          <w:color w:val="66D9EF"/>
                        </w:rPr>
                        <w:t>FOREIGN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KEY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(</w:t>
                      </w:r>
                      <w:proofErr w:type="spellStart"/>
                      <w:r w:rsidRPr="00A248B8">
                        <w:rPr>
                          <w:color w:val="F8F8F2"/>
                        </w:rPr>
                        <w:t>estudiante_id</w:t>
                      </w:r>
                      <w:proofErr w:type="spellEnd"/>
                      <w:r w:rsidRPr="00A248B8">
                        <w:rPr>
                          <w:color w:val="F8F8F2"/>
                        </w:rPr>
                        <w:t>)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REFERENCES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Estudiante(</w:t>
                      </w:r>
                      <w:proofErr w:type="spellStart"/>
                      <w:r w:rsidRPr="00A248B8">
                        <w:rPr>
                          <w:color w:val="F8F8F2"/>
                        </w:rPr>
                        <w:t>estudiante_id</w:t>
                      </w:r>
                      <w:proofErr w:type="spellEnd"/>
                      <w:r w:rsidRPr="00A248B8">
                        <w:rPr>
                          <w:color w:val="F8F8F2"/>
                        </w:rPr>
                        <w:t>)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ON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DELETE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CASCADE</w:t>
                      </w:r>
                      <w:r w:rsidRPr="00A248B8">
                        <w:rPr>
                          <w:color w:val="F8F8F2"/>
                        </w:rPr>
                        <w:t>,</w:t>
                      </w:r>
                    </w:p>
                    <w:p w14:paraId="230403D9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333333"/>
                        </w:rPr>
                        <w:t xml:space="preserve">  </w:t>
                      </w:r>
                      <w:r w:rsidRPr="00A248B8">
                        <w:rPr>
                          <w:color w:val="66D9EF"/>
                        </w:rPr>
                        <w:t>FOREIGN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KEY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F8F8F2"/>
                        </w:rPr>
                        <w:t>(</w:t>
                      </w:r>
                      <w:proofErr w:type="spellStart"/>
                      <w:r w:rsidRPr="00A248B8">
                        <w:rPr>
                          <w:color w:val="F8F8F2"/>
                        </w:rPr>
                        <w:t>curso_profesor_id</w:t>
                      </w:r>
                      <w:proofErr w:type="spellEnd"/>
                      <w:r w:rsidRPr="00A248B8">
                        <w:rPr>
                          <w:color w:val="F8F8F2"/>
                        </w:rPr>
                        <w:t>)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REFERENCES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 w:rsidRPr="00A248B8">
                        <w:rPr>
                          <w:color w:val="F8F8F2"/>
                        </w:rPr>
                        <w:t>Curso_Profesor</w:t>
                      </w:r>
                      <w:proofErr w:type="spellEnd"/>
                      <w:r w:rsidRPr="00A248B8">
                        <w:rPr>
                          <w:color w:val="F8F8F2"/>
                        </w:rPr>
                        <w:t>(</w:t>
                      </w:r>
                      <w:proofErr w:type="spellStart"/>
                      <w:r w:rsidRPr="00A248B8">
                        <w:rPr>
                          <w:color w:val="F8F8F2"/>
                        </w:rPr>
                        <w:t>curso_profesor_id</w:t>
                      </w:r>
                      <w:proofErr w:type="spellEnd"/>
                      <w:r w:rsidRPr="00A248B8">
                        <w:rPr>
                          <w:color w:val="F8F8F2"/>
                        </w:rPr>
                        <w:t>)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ON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DELETE</w:t>
                      </w:r>
                      <w:r w:rsidRPr="00A248B8">
                        <w:rPr>
                          <w:color w:val="333333"/>
                        </w:rPr>
                        <w:t xml:space="preserve"> </w:t>
                      </w:r>
                      <w:r w:rsidRPr="00A248B8">
                        <w:rPr>
                          <w:color w:val="66D9EF"/>
                        </w:rPr>
                        <w:t>CASCADE</w:t>
                      </w:r>
                    </w:p>
                    <w:p w14:paraId="6C14572C" w14:textId="77777777" w:rsidR="00A248B8" w:rsidRPr="00A248B8" w:rsidRDefault="00A248B8" w:rsidP="00B4204D">
                      <w:pPr>
                        <w:pStyle w:val="cdigo"/>
                        <w:rPr>
                          <w:color w:val="333333"/>
                        </w:rPr>
                      </w:pPr>
                      <w:r w:rsidRPr="00A248B8">
                        <w:rPr>
                          <w:color w:val="F8F8F2"/>
                        </w:rPr>
                        <w:t>);</w:t>
                      </w:r>
                    </w:p>
                    <w:p w14:paraId="5567827D" w14:textId="77777777" w:rsidR="007836E6" w:rsidRPr="007836E6" w:rsidRDefault="007836E6" w:rsidP="00B4204D">
                      <w:pPr>
                        <w:pStyle w:val="cdigo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1285A2C" w14:textId="62BD719E" w:rsidR="00DC439A" w:rsidRDefault="002B7F07" w:rsidP="00A248B8">
      <w:pPr>
        <w:pStyle w:val="Ttulo3"/>
      </w:pPr>
      <w:bookmarkStart w:id="22" w:name="_Toc184318114"/>
      <w:r w:rsidRPr="002B7F07">
        <w:t xml:space="preserve">DCL (Data Control </w:t>
      </w:r>
      <w:proofErr w:type="spellStart"/>
      <w:r w:rsidRPr="002B7F07">
        <w:t>Language</w:t>
      </w:r>
      <w:proofErr w:type="spellEnd"/>
      <w:r w:rsidRPr="002B7F07">
        <w:t>) - Lenguaje de Control de Datos</w:t>
      </w:r>
      <w:r w:rsidR="00A248B8">
        <w:t xml:space="preserve">. </w:t>
      </w:r>
      <w:r w:rsidR="007D5E3D" w:rsidRPr="007D5E3D">
        <w:t>TCL (</w:t>
      </w:r>
      <w:proofErr w:type="spellStart"/>
      <w:r w:rsidR="007D5E3D" w:rsidRPr="007D5E3D">
        <w:t>Transaction</w:t>
      </w:r>
      <w:proofErr w:type="spellEnd"/>
      <w:r w:rsidR="007D5E3D" w:rsidRPr="007D5E3D">
        <w:t xml:space="preserve"> Control </w:t>
      </w:r>
      <w:proofErr w:type="spellStart"/>
      <w:r w:rsidR="007D5E3D" w:rsidRPr="007D5E3D">
        <w:t>Language</w:t>
      </w:r>
      <w:proofErr w:type="spellEnd"/>
      <w:r w:rsidR="007D5E3D" w:rsidRPr="007D5E3D">
        <w:t>) - Lenguaje de Control de Transacciones</w:t>
      </w:r>
      <w:r w:rsidR="00A248B8">
        <w:t xml:space="preserve">. </w:t>
      </w:r>
      <w:r w:rsidR="00DC439A" w:rsidRPr="00A248B8">
        <w:rPr>
          <w:lang w:val="es-PE"/>
        </w:rPr>
        <w:t>Consultas</w:t>
      </w:r>
      <w:r w:rsidR="00A2030A" w:rsidRPr="00A248B8">
        <w:rPr>
          <w:lang w:val="es-PE"/>
        </w:rPr>
        <w:t xml:space="preserve"> Complementarias</w:t>
      </w:r>
      <w:r w:rsidR="00946683" w:rsidRPr="00A248B8">
        <w:rPr>
          <w:lang w:val="es-PE"/>
        </w:rPr>
        <w:t xml:space="preserve">: </w:t>
      </w:r>
      <w:r w:rsidR="00946683" w:rsidRPr="00461187">
        <w:t>Consultas de Vistas (</w:t>
      </w:r>
      <w:proofErr w:type="spellStart"/>
      <w:r w:rsidR="00946683" w:rsidRPr="00461187">
        <w:t>Views</w:t>
      </w:r>
      <w:proofErr w:type="spellEnd"/>
      <w:r w:rsidR="00946683" w:rsidRPr="00461187">
        <w:t>)</w:t>
      </w:r>
      <w:r w:rsidR="00946683">
        <w:t xml:space="preserve">, </w:t>
      </w:r>
      <w:r w:rsidR="00946683" w:rsidRPr="00461187">
        <w:t>Consultas de Uniones (</w:t>
      </w:r>
      <w:proofErr w:type="spellStart"/>
      <w:r w:rsidR="00946683" w:rsidRPr="00461187">
        <w:t>JOINs</w:t>
      </w:r>
      <w:proofErr w:type="spellEnd"/>
      <w:r w:rsidR="00946683" w:rsidRPr="00461187">
        <w:t>)</w:t>
      </w:r>
      <w:r w:rsidR="00946683">
        <w:t xml:space="preserve">, </w:t>
      </w:r>
      <w:r w:rsidR="00946683" w:rsidRPr="00461187">
        <w:t>Consultas de Índices</w:t>
      </w:r>
      <w:bookmarkEnd w:id="22"/>
    </w:p>
    <w:p w14:paraId="5985F1CE" w14:textId="19EEE8D0" w:rsidR="00A248B8" w:rsidRPr="00A248B8" w:rsidRDefault="001B2EEB" w:rsidP="00A248B8">
      <w:r>
        <w:t>Para cumplir con un estándar de calidad de datos es importante realizar una estructuración de consultas restringidas.</w:t>
      </w:r>
    </w:p>
    <w:p w14:paraId="2E16883D" w14:textId="43F78745" w:rsidR="0024375B" w:rsidRDefault="006B5894" w:rsidP="00CD3698">
      <w:pPr>
        <w:pStyle w:val="Ttulo3"/>
        <w:numPr>
          <w:ilvl w:val="2"/>
          <w:numId w:val="23"/>
        </w:numPr>
        <w:tabs>
          <w:tab w:val="num" w:pos="1080"/>
        </w:tabs>
      </w:pPr>
      <w:bookmarkStart w:id="23" w:name="_Toc184318115"/>
      <w:r w:rsidRPr="007D5E3D">
        <w:t>Consultas de Procedimientos Almacenados (</w:t>
      </w:r>
      <w:proofErr w:type="spellStart"/>
      <w:r w:rsidRPr="007D5E3D">
        <w:t>Stored</w:t>
      </w:r>
      <w:proofErr w:type="spellEnd"/>
      <w:r w:rsidRPr="007D5E3D">
        <w:t xml:space="preserve"> </w:t>
      </w:r>
      <w:proofErr w:type="spellStart"/>
      <w:r w:rsidRPr="007D5E3D">
        <w:t>Procedures</w:t>
      </w:r>
      <w:proofErr w:type="spellEnd"/>
      <w:r>
        <w:t xml:space="preserve">) y </w:t>
      </w:r>
      <w:r w:rsidRPr="00461187">
        <w:t>Consultas de Funciones (</w:t>
      </w:r>
      <w:proofErr w:type="spellStart"/>
      <w:r w:rsidRPr="00461187">
        <w:t>Functions</w:t>
      </w:r>
      <w:proofErr w:type="spellEnd"/>
      <w:r w:rsidRPr="00461187">
        <w:t>)</w:t>
      </w:r>
      <w:bookmarkEnd w:id="23"/>
    </w:p>
    <w:p w14:paraId="4BE2522D" w14:textId="77777777" w:rsidR="000D608A" w:rsidRPr="000D608A" w:rsidRDefault="000D608A" w:rsidP="000D608A"/>
    <w:p w14:paraId="167EF7A2" w14:textId="2B860537" w:rsidR="00774FD5" w:rsidRDefault="001B2EEB" w:rsidP="00B85B91">
      <w:pPr>
        <w:pStyle w:val="cdigo"/>
        <w:tabs>
          <w:tab w:val="right" w:pos="9026"/>
        </w:tabs>
      </w:pPr>
      <w:r>
        <w:rPr>
          <w:noProof/>
        </w:rPr>
        <mc:AlternateContent>
          <mc:Choice Requires="wps">
            <w:drawing>
              <wp:inline distT="0" distB="0" distL="0" distR="0" wp14:anchorId="0DEDFF31" wp14:editId="111996EA">
                <wp:extent cx="6394920" cy="8671451"/>
                <wp:effectExtent l="0" t="0" r="6350" b="0"/>
                <wp:docPr id="136091210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4920" cy="8671451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616BC0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>USE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TECHACADEMY;</w:t>
                            </w:r>
                          </w:p>
                          <w:p w14:paraId="256F78AC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66D9EF"/>
                              </w:rPr>
                              <w:t>GO</w:t>
                            </w:r>
                          </w:p>
                          <w:p w14:paraId="407522BF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68C2BF11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1228EC89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>-- Crear roles de base de datos</w:t>
                            </w:r>
                          </w:p>
                          <w:p w14:paraId="4706F2D3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66D9EF"/>
                              </w:rPr>
                              <w:t>CREATE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ROLE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t>Rol_Estudiante</w:t>
                            </w:r>
                            <w:proofErr w:type="spellEnd"/>
                            <w:r w:rsidRPr="005E012D">
                              <w:t>;</w:t>
                            </w:r>
                          </w:p>
                          <w:p w14:paraId="709E6530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66D9EF"/>
                              </w:rPr>
                              <w:t>CREATE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ROLE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t>Rol_Profesor</w:t>
                            </w:r>
                            <w:proofErr w:type="spellEnd"/>
                            <w:r w:rsidRPr="005E012D">
                              <w:t>;</w:t>
                            </w:r>
                          </w:p>
                          <w:p w14:paraId="079CC8CB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66D9EF"/>
                              </w:rPr>
                              <w:t>CREATE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ROLE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t>Rol_Administrador</w:t>
                            </w:r>
                            <w:proofErr w:type="spellEnd"/>
                            <w:r w:rsidRPr="005E012D">
                              <w:t>;</w:t>
                            </w:r>
                          </w:p>
                          <w:p w14:paraId="24CFCC05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52D29F1A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 xml:space="preserve">-- Asignar permisos al </w:t>
                            </w:r>
                            <w:proofErr w:type="spellStart"/>
                            <w:r w:rsidRPr="005E012D">
                              <w:t>Rol_Estudiante</w:t>
                            </w:r>
                            <w:proofErr w:type="spellEnd"/>
                          </w:p>
                          <w:p w14:paraId="752E86A1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66D9EF"/>
                              </w:rPr>
                              <w:t>GRANT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SELECT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ON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Estudiante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TO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t>Rol_Estudiante</w:t>
                            </w:r>
                            <w:proofErr w:type="spellEnd"/>
                            <w:r w:rsidRPr="005E012D">
                              <w:t>;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-- Permitir ver sus propios datos</w:t>
                            </w:r>
                          </w:p>
                          <w:p w14:paraId="14EFB4B2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66D9EF"/>
                              </w:rPr>
                              <w:t>GRANT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SELECT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ON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Curso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TO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t>Rol_Estudiante</w:t>
                            </w:r>
                            <w:proofErr w:type="spellEnd"/>
                            <w:r w:rsidRPr="005E012D">
                              <w:t>;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-- Permitir ver cursos disponibles</w:t>
                            </w:r>
                          </w:p>
                          <w:p w14:paraId="4AF3BAD9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66D9EF"/>
                              </w:rPr>
                              <w:t>GRANT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SELECT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ON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t>Inscripcion</w:t>
                            </w:r>
                            <w:proofErr w:type="spellEnd"/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TO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t>Rol_Estudiante</w:t>
                            </w:r>
                            <w:proofErr w:type="spellEnd"/>
                            <w:r w:rsidRPr="005E012D">
                              <w:t>;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-- Ver sus inscripciones</w:t>
                            </w:r>
                          </w:p>
                          <w:p w14:paraId="0353FACA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66D9EF"/>
                              </w:rPr>
                              <w:t>GRANT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SELECT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ON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t>Evaluacion</w:t>
                            </w:r>
                            <w:proofErr w:type="spellEnd"/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TO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t>Rol_Estudiante</w:t>
                            </w:r>
                            <w:proofErr w:type="spellEnd"/>
                            <w:r w:rsidRPr="005E012D">
                              <w:t>;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-- Ver sus evaluaciones</w:t>
                            </w:r>
                          </w:p>
                          <w:p w14:paraId="47C8D6B2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66D9EF"/>
                              </w:rPr>
                              <w:t>GRANT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INSERT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ON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t>Inscripcion</w:t>
                            </w:r>
                            <w:proofErr w:type="spellEnd"/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TO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t>Rol_Estudiante</w:t>
                            </w:r>
                            <w:proofErr w:type="spellEnd"/>
                            <w:r w:rsidRPr="005E012D">
                              <w:t>;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-- Inscribirse en cursos</w:t>
                            </w:r>
                          </w:p>
                          <w:p w14:paraId="7EE15729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25D9B157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 xml:space="preserve">-- Asignar permisos al </w:t>
                            </w:r>
                            <w:proofErr w:type="spellStart"/>
                            <w:r w:rsidRPr="005E012D">
                              <w:t>Rol_Profesor</w:t>
                            </w:r>
                            <w:proofErr w:type="spellEnd"/>
                          </w:p>
                          <w:p w14:paraId="2B750A62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66D9EF"/>
                              </w:rPr>
                              <w:t>GRANT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SELECT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ON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Profesor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TO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t>Rol_Profesor</w:t>
                            </w:r>
                            <w:proofErr w:type="spellEnd"/>
                            <w:r w:rsidRPr="005E012D">
                              <w:t>;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-- Ver datos personales del profesor</w:t>
                            </w:r>
                          </w:p>
                          <w:p w14:paraId="441C18C9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66D9EF"/>
                              </w:rPr>
                              <w:t>GRANT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SELECT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ON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Curso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TO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t>Rol_Profesor</w:t>
                            </w:r>
                            <w:proofErr w:type="spellEnd"/>
                            <w:r w:rsidRPr="005E012D">
                              <w:t>;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-- Ver cursos que imparte</w:t>
                            </w:r>
                          </w:p>
                          <w:p w14:paraId="04EF9FEE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66D9EF"/>
                              </w:rPr>
                              <w:t>GRANT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SELECT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ON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t>Evaluacion</w:t>
                            </w:r>
                            <w:proofErr w:type="spellEnd"/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TO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t>Rol_Profesor</w:t>
                            </w:r>
                            <w:proofErr w:type="spellEnd"/>
                            <w:r w:rsidRPr="005E012D">
                              <w:t>;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-- Ver evaluaciones asignadas</w:t>
                            </w:r>
                          </w:p>
                          <w:p w14:paraId="77D716D1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66D9EF"/>
                              </w:rPr>
                              <w:t>GRANT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INSERT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UPDATE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ON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t>Evaluacion</w:t>
                            </w:r>
                            <w:proofErr w:type="spellEnd"/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TO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t>Rol_Profesor</w:t>
                            </w:r>
                            <w:proofErr w:type="spellEnd"/>
                            <w:r w:rsidRPr="005E012D">
                              <w:t>;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-- Calificar estudiantes</w:t>
                            </w:r>
                          </w:p>
                          <w:p w14:paraId="11935A52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66D9EF"/>
                              </w:rPr>
                              <w:t>GRANT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SELECT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ON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t>Inscripcion</w:t>
                            </w:r>
                            <w:proofErr w:type="spellEnd"/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TO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t>Rol_Profesor</w:t>
                            </w:r>
                            <w:proofErr w:type="spellEnd"/>
                            <w:r w:rsidRPr="005E012D">
                              <w:t>;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-- Ver estudiantes inscritos en sus cursos</w:t>
                            </w:r>
                          </w:p>
                          <w:p w14:paraId="5CFCC225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67B0F4C8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 xml:space="preserve">-- Asignar permisos al </w:t>
                            </w:r>
                            <w:proofErr w:type="spellStart"/>
                            <w:r w:rsidRPr="005E012D">
                              <w:t>Rol_Administrador</w:t>
                            </w:r>
                            <w:proofErr w:type="spellEnd"/>
                          </w:p>
                          <w:p w14:paraId="0AAB99B7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66D9EF"/>
                              </w:rPr>
                              <w:t>GRANT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SELECT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INSERT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UPDATE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DELETE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ON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Estudiante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TO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t>Rol_Administrador</w:t>
                            </w:r>
                            <w:proofErr w:type="spellEnd"/>
                            <w:r w:rsidRPr="005E012D">
                              <w:t>;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-- Gestión completa de estudiantes</w:t>
                            </w:r>
                          </w:p>
                          <w:p w14:paraId="7434BB06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66D9EF"/>
                              </w:rPr>
                              <w:t>GRANT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SELECT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INSERT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UPDATE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DELETE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ON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Profesor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TO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t>Rol_Administrador</w:t>
                            </w:r>
                            <w:proofErr w:type="spellEnd"/>
                            <w:r w:rsidRPr="005E012D">
                              <w:t>;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-- Gestión completa de profesores</w:t>
                            </w:r>
                          </w:p>
                          <w:p w14:paraId="25F7C234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66D9EF"/>
                              </w:rPr>
                              <w:t>GRANT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SELECT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INSERT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UPDATE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DELETE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ON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Curso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TO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t>Rol_Administrador</w:t>
                            </w:r>
                            <w:proofErr w:type="spellEnd"/>
                            <w:r w:rsidRPr="005E012D">
                              <w:t>;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-- Gestión completa de cursos</w:t>
                            </w:r>
                          </w:p>
                          <w:p w14:paraId="2CE20375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66D9EF"/>
                              </w:rPr>
                              <w:t>GRANT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SELECT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INSERT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UPDATE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DELETE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ON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t>Inscripcion</w:t>
                            </w:r>
                            <w:proofErr w:type="spellEnd"/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TO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t>Rol_Administrador</w:t>
                            </w:r>
                            <w:proofErr w:type="spellEnd"/>
                            <w:r w:rsidRPr="005E012D">
                              <w:t>;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-- Gestión completa de inscripciones</w:t>
                            </w:r>
                          </w:p>
                          <w:p w14:paraId="75AB6CAD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66D9EF"/>
                              </w:rPr>
                              <w:t>GRANT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SELECT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INSERT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UPDATE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DELETE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ON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t>Evaluacion</w:t>
                            </w:r>
                            <w:proofErr w:type="spellEnd"/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TO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t>Rol_Administrador</w:t>
                            </w:r>
                            <w:proofErr w:type="spellEnd"/>
                            <w:r w:rsidRPr="005E012D">
                              <w:t>;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-- Gestión completa de evaluaciones</w:t>
                            </w:r>
                          </w:p>
                          <w:p w14:paraId="4C752C7F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66D9EF"/>
                              </w:rPr>
                              <w:t>GRANT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SELECT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INSERT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UPDATE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DELETE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ON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t>Curso_Profesor</w:t>
                            </w:r>
                            <w:proofErr w:type="spellEnd"/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TO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t>Rol_Administrador</w:t>
                            </w:r>
                            <w:proofErr w:type="spellEnd"/>
                            <w:r w:rsidRPr="005E012D">
                              <w:t>;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-- Gestión de asignación de profesores a cursos</w:t>
                            </w:r>
                          </w:p>
                          <w:p w14:paraId="4638E385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0F7D47ED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>-- Crear usuarios y asignar roles</w:t>
                            </w:r>
                          </w:p>
                          <w:p w14:paraId="543D0412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>-- Nota: Es necesario reemplazar los valores &lt;</w:t>
                            </w:r>
                            <w:proofErr w:type="spellStart"/>
                            <w:r w:rsidRPr="005E012D">
                              <w:t>nombre_usuario</w:t>
                            </w:r>
                            <w:proofErr w:type="spellEnd"/>
                            <w:r w:rsidRPr="005E012D">
                              <w:t>&gt; y &lt;contraseña&gt; según los requisitos</w:t>
                            </w:r>
                          </w:p>
                          <w:p w14:paraId="43D2107D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66D9EF"/>
                              </w:rPr>
                              <w:t>CREATE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LOGIN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t>UsuarioEstudiante</w:t>
                            </w:r>
                            <w:proofErr w:type="spellEnd"/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WITH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PASSWORD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</w:rPr>
                              <w:t>=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E6DB74"/>
                              </w:rPr>
                              <w:t>'Estudiante123!'</w:t>
                            </w:r>
                            <w:r w:rsidRPr="005E012D">
                              <w:t>;</w:t>
                            </w:r>
                          </w:p>
                          <w:p w14:paraId="6CCF5F1A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66D9EF"/>
                              </w:rPr>
                              <w:t>CREATE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USER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t>UsuarioEstudiante</w:t>
                            </w:r>
                            <w:proofErr w:type="spellEnd"/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FOR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LOGIN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t>UsuarioEstudiante</w:t>
                            </w:r>
                            <w:proofErr w:type="spellEnd"/>
                            <w:r w:rsidRPr="005E012D">
                              <w:t>;</w:t>
                            </w:r>
                          </w:p>
                          <w:p w14:paraId="6A806486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66D9EF"/>
                              </w:rPr>
                              <w:t>ALTER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ROLE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t>Rol_Estudiante</w:t>
                            </w:r>
                            <w:proofErr w:type="spellEnd"/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ADD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MEMBER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t>UsuarioEstudiante</w:t>
                            </w:r>
                            <w:proofErr w:type="spellEnd"/>
                            <w:r w:rsidRPr="005E012D">
                              <w:t>;</w:t>
                            </w:r>
                          </w:p>
                          <w:p w14:paraId="5A9D6117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62A28539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CREATE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LOGIN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rPr>
                                <w:lang w:val="en-US"/>
                              </w:rPr>
                              <w:t>UsuarioProfesor</w:t>
                            </w:r>
                            <w:proofErr w:type="spellEnd"/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WITH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PASSWORD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=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E6DB74"/>
                                <w:lang w:val="en-US"/>
                              </w:rPr>
                              <w:t>'Profesor123!</w:t>
                            </w:r>
                            <w:proofErr w:type="gramStart"/>
                            <w:r w:rsidRPr="005E012D">
                              <w:rPr>
                                <w:color w:val="E6DB74"/>
                                <w:lang w:val="en-US"/>
                              </w:rPr>
                              <w:t>'</w:t>
                            </w:r>
                            <w:r w:rsidRPr="005E012D">
                              <w:rPr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0FDDBBB2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CREATE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USER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rPr>
                                <w:lang w:val="en-US"/>
                              </w:rPr>
                              <w:t>UsuarioProfesor</w:t>
                            </w:r>
                            <w:proofErr w:type="spellEnd"/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FOR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LOGIN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E012D">
                              <w:rPr>
                                <w:lang w:val="en-US"/>
                              </w:rPr>
                              <w:t>UsuarioProfesor</w:t>
                            </w:r>
                            <w:proofErr w:type="spellEnd"/>
                            <w:r w:rsidRPr="005E012D">
                              <w:rPr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487642ED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ALTER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ROLE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rPr>
                                <w:lang w:val="en-US"/>
                              </w:rPr>
                              <w:t>Rol_Profesor</w:t>
                            </w:r>
                            <w:proofErr w:type="spellEnd"/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ADD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MEMBER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E012D">
                              <w:rPr>
                                <w:lang w:val="en-US"/>
                              </w:rPr>
                              <w:t>UsuarioProfesor</w:t>
                            </w:r>
                            <w:proofErr w:type="spellEnd"/>
                            <w:r w:rsidRPr="005E012D">
                              <w:rPr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7BF25ED4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1C2CD7F7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CREATE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LOGIN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rPr>
                                <w:lang w:val="en-US"/>
                              </w:rPr>
                              <w:t>UsuarioAdministrador</w:t>
                            </w:r>
                            <w:proofErr w:type="spellEnd"/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WITH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PASSWORD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=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E6DB74"/>
                                <w:lang w:val="en-US"/>
                              </w:rPr>
                              <w:t>'Admin123!</w:t>
                            </w:r>
                            <w:proofErr w:type="gramStart"/>
                            <w:r w:rsidRPr="005E012D">
                              <w:rPr>
                                <w:color w:val="E6DB74"/>
                                <w:lang w:val="en-US"/>
                              </w:rPr>
                              <w:t>'</w:t>
                            </w:r>
                            <w:r w:rsidRPr="005E012D">
                              <w:rPr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7F65D666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66D9EF"/>
                              </w:rPr>
                              <w:t>CREATE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USER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t>UsuarioAdministrador</w:t>
                            </w:r>
                            <w:proofErr w:type="spellEnd"/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FOR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LOGIN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t>UsuarioAdministrador</w:t>
                            </w:r>
                            <w:proofErr w:type="spellEnd"/>
                            <w:r w:rsidRPr="005E012D">
                              <w:t>;</w:t>
                            </w:r>
                          </w:p>
                          <w:p w14:paraId="00DF05B0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66D9EF"/>
                              </w:rPr>
                              <w:t>ALTER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ROLE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t>Rol_Administrador</w:t>
                            </w:r>
                            <w:proofErr w:type="spellEnd"/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ADD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MEMBER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t>UsuarioAdministrador</w:t>
                            </w:r>
                            <w:proofErr w:type="spellEnd"/>
                            <w:r w:rsidRPr="005E012D">
                              <w:t>;</w:t>
                            </w:r>
                          </w:p>
                          <w:p w14:paraId="06E9E385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55CA09BB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>-- Revisión de los roles asignados</w:t>
                            </w:r>
                          </w:p>
                          <w:p w14:paraId="42E43AEA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SELECT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r.name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AS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Rol,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m.name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AS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rPr>
                                <w:lang w:val="en-US"/>
                              </w:rPr>
                              <w:t>Miembro</w:t>
                            </w:r>
                            <w:proofErr w:type="spellEnd"/>
                          </w:p>
                          <w:p w14:paraId="48B4FB6C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FROM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E012D">
                              <w:rPr>
                                <w:lang w:val="en-US"/>
                              </w:rPr>
                              <w:t>sys.database</w:t>
                            </w:r>
                            <w:proofErr w:type="gramEnd"/>
                            <w:r w:rsidRPr="005E012D">
                              <w:rPr>
                                <w:lang w:val="en-US"/>
                              </w:rPr>
                              <w:t>_role_members</w:t>
                            </w:r>
                            <w:proofErr w:type="spellEnd"/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rm</w:t>
                            </w:r>
                          </w:p>
                          <w:p w14:paraId="621E44F6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JOIN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E012D">
                              <w:rPr>
                                <w:lang w:val="en-US"/>
                              </w:rPr>
                              <w:t>sys.database</w:t>
                            </w:r>
                            <w:proofErr w:type="gramEnd"/>
                            <w:r w:rsidRPr="005E012D">
                              <w:rPr>
                                <w:lang w:val="en-US"/>
                              </w:rPr>
                              <w:t>_principals</w:t>
                            </w:r>
                            <w:proofErr w:type="spellEnd"/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r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ON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rPr>
                                <w:lang w:val="en-US"/>
                              </w:rPr>
                              <w:t>rm.role_principal_id</w:t>
                            </w:r>
                            <w:proofErr w:type="spellEnd"/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=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rPr>
                                <w:lang w:val="en-US"/>
                              </w:rPr>
                              <w:t>r.principal_id</w:t>
                            </w:r>
                            <w:proofErr w:type="spellEnd"/>
                          </w:p>
                          <w:p w14:paraId="3E486C55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JOIN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E012D">
                              <w:rPr>
                                <w:lang w:val="en-US"/>
                              </w:rPr>
                              <w:t>sys.database</w:t>
                            </w:r>
                            <w:proofErr w:type="gramEnd"/>
                            <w:r w:rsidRPr="005E012D">
                              <w:rPr>
                                <w:lang w:val="en-US"/>
                              </w:rPr>
                              <w:t>_principals</w:t>
                            </w:r>
                            <w:proofErr w:type="spellEnd"/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m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ON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rPr>
                                <w:lang w:val="en-US"/>
                              </w:rPr>
                              <w:t>rm.member_principal_id</w:t>
                            </w:r>
                            <w:proofErr w:type="spellEnd"/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=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rPr>
                                <w:lang w:val="en-US"/>
                              </w:rPr>
                              <w:t>m.principal_id</w:t>
                            </w:r>
                            <w:proofErr w:type="spellEnd"/>
                            <w:r w:rsidRPr="005E012D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7B70BFFC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2B806EAE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3CC0D2D0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>----------------------------------------------------------------------</w:t>
                            </w:r>
                          </w:p>
                          <w:p w14:paraId="4C645578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>--1. Procedimiento para Crear un Usuario y Asignarle el Rol de Estudiante</w:t>
                            </w:r>
                          </w:p>
                          <w:p w14:paraId="402FC99D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>-- Procedimiento para Crear un Usuario y Asignarle el Rol de Estudiante</w:t>
                            </w:r>
                          </w:p>
                          <w:p w14:paraId="045670E5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>-- Procedimiento para Crear un Usuario y Asignarle el Rol de Estudiante</w:t>
                            </w:r>
                          </w:p>
                          <w:p w14:paraId="0335A10A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66D9EF"/>
                              </w:rPr>
                              <w:t>CREATE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PROCEDURE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t>CrearUsuarioEstudiante</w:t>
                            </w:r>
                            <w:proofErr w:type="spellEnd"/>
                          </w:p>
                          <w:p w14:paraId="3B6FB7AD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5E012D">
                              <w:rPr>
                                <w:color w:val="F92672"/>
                              </w:rPr>
                              <w:t>@</w:t>
                            </w:r>
                            <w:r w:rsidRPr="005E012D">
                              <w:t>NombreUsuario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NVARCHAR(</w:t>
                            </w:r>
                            <w:r w:rsidRPr="005E012D">
                              <w:rPr>
                                <w:color w:val="AE81FF"/>
                              </w:rPr>
                              <w:t>50</w:t>
                            </w:r>
                            <w:r w:rsidRPr="005E012D">
                              <w:t>),</w:t>
                            </w:r>
                          </w:p>
                          <w:p w14:paraId="47E646C9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5E012D">
                              <w:rPr>
                                <w:color w:val="F92672"/>
                              </w:rPr>
                              <w:t>@</w:t>
                            </w:r>
                            <w:r w:rsidRPr="005E012D">
                              <w:t>Contrasena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NVARCHAR(</w:t>
                            </w:r>
                            <w:r w:rsidRPr="005E012D">
                              <w:rPr>
                                <w:color w:val="AE81FF"/>
                              </w:rPr>
                              <w:t>100</w:t>
                            </w:r>
                            <w:r w:rsidRPr="005E012D">
                              <w:t>),</w:t>
                            </w:r>
                          </w:p>
                          <w:p w14:paraId="68365CD1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5E012D">
                              <w:rPr>
                                <w:color w:val="F92672"/>
                              </w:rPr>
                              <w:t>@</w:t>
                            </w:r>
                            <w:r w:rsidRPr="005E012D">
                              <w:t>Email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NVARCHAR(</w:t>
                            </w:r>
                            <w:r w:rsidRPr="005E012D">
                              <w:rPr>
                                <w:color w:val="AE81FF"/>
                              </w:rPr>
                              <w:t>150</w:t>
                            </w:r>
                            <w:r w:rsidRPr="005E012D">
                              <w:t>),</w:t>
                            </w:r>
                          </w:p>
                          <w:p w14:paraId="0893A8ED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5E012D">
                              <w:rPr>
                                <w:color w:val="F92672"/>
                              </w:rPr>
                              <w:t>@</w:t>
                            </w:r>
                            <w:r w:rsidRPr="005E012D">
                              <w:t>Telefono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NVARCHAR(</w:t>
                            </w:r>
                            <w:r w:rsidRPr="005E012D">
                              <w:rPr>
                                <w:color w:val="AE81FF"/>
                              </w:rPr>
                              <w:t>20</w:t>
                            </w:r>
                            <w:r w:rsidRPr="005E012D">
                              <w:t>),</w:t>
                            </w:r>
                          </w:p>
                          <w:p w14:paraId="23C44E43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5E012D">
                              <w:rPr>
                                <w:lang w:val="en-US"/>
                              </w:rPr>
                              <w:t>Direccion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NVARCHAR(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MAX</w:t>
                            </w:r>
                            <w:r w:rsidRPr="005E012D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3CFB22BA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AS</w:t>
                            </w:r>
                          </w:p>
                          <w:p w14:paraId="097010DE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BEGIN</w:t>
                            </w:r>
                          </w:p>
                          <w:p w14:paraId="2B43B937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BEGIN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TRY</w:t>
                            </w:r>
                          </w:p>
                          <w:p w14:paraId="60253F08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</w:rPr>
                              <w:t>BEGIN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TRANSACTION;</w:t>
                            </w:r>
                          </w:p>
                          <w:p w14:paraId="0FEFFDC3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04E6CBE1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t xml:space="preserve">-- Validar que el usuario no exista como </w:t>
                            </w:r>
                            <w:proofErr w:type="spellStart"/>
                            <w:r w:rsidRPr="005E012D">
                              <w:t>login</w:t>
                            </w:r>
                            <w:proofErr w:type="spellEnd"/>
                          </w:p>
                          <w:p w14:paraId="25282665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rPr>
                                <w:lang w:val="en-US"/>
                              </w:rPr>
                              <w:t>IF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EXISTS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(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SELECT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AE81FF"/>
                                <w:lang w:val="en-US"/>
                              </w:rPr>
                              <w:t>1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FROM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E012D">
                              <w:rPr>
                                <w:lang w:val="en-US"/>
                              </w:rPr>
                              <w:t>sys.server</w:t>
                            </w:r>
                            <w:proofErr w:type="gramEnd"/>
                            <w:r w:rsidRPr="005E012D">
                              <w:rPr>
                                <w:lang w:val="en-US"/>
                              </w:rPr>
                              <w:t>_principals</w:t>
                            </w:r>
                            <w:proofErr w:type="spellEnd"/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WHERE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name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=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5E012D">
                              <w:rPr>
                                <w:lang w:val="en-US"/>
                              </w:rPr>
                              <w:t>NombreUsuario)</w:t>
                            </w:r>
                          </w:p>
                          <w:p w14:paraId="1055B840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</w:rPr>
                              <w:t>BEGIN</w:t>
                            </w:r>
                          </w:p>
                          <w:p w14:paraId="438A34A2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  </w:t>
                            </w:r>
                            <w:r w:rsidRPr="005E012D">
                              <w:t>THROW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AE81FF"/>
                              </w:rPr>
                              <w:t>50001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E6DB74"/>
                              </w:rPr>
                              <w:t>'El nombre de usuario ya existe como LOGIN.'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AE81FF"/>
                              </w:rPr>
                              <w:t>1</w:t>
                            </w:r>
                            <w:r w:rsidRPr="005E012D">
                              <w:t>;</w:t>
                            </w:r>
                          </w:p>
                          <w:p w14:paraId="28120C56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</w:rPr>
                              <w:t>END</w:t>
                            </w:r>
                            <w:r w:rsidRPr="005E012D">
                              <w:t>;</w:t>
                            </w:r>
                          </w:p>
                          <w:p w14:paraId="576FFEC8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7E8E19B1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t>-- Validar que el correo no esté duplicado</w:t>
                            </w:r>
                          </w:p>
                          <w:p w14:paraId="2C7C8FBE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rPr>
                                <w:lang w:val="en-US"/>
                              </w:rPr>
                              <w:t>IF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EXISTS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(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SELECT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AE81FF"/>
                                <w:lang w:val="en-US"/>
                              </w:rPr>
                              <w:t>1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FROM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rPr>
                                <w:lang w:val="en-US"/>
                              </w:rPr>
                              <w:t>Estudiante</w:t>
                            </w:r>
                            <w:proofErr w:type="spellEnd"/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WHERE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rPr>
                                <w:lang w:val="en-US"/>
                              </w:rPr>
                              <w:t>correo</w:t>
                            </w:r>
                            <w:proofErr w:type="spellEnd"/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=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5E012D">
                              <w:rPr>
                                <w:lang w:val="en-US"/>
                              </w:rPr>
                              <w:t>Email)</w:t>
                            </w:r>
                          </w:p>
                          <w:p w14:paraId="41A329FD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</w:rPr>
                              <w:t>BEGIN</w:t>
                            </w:r>
                          </w:p>
                          <w:p w14:paraId="2B8EB111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  </w:t>
                            </w:r>
                            <w:r w:rsidRPr="005E012D">
                              <w:t>THROW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AE81FF"/>
                              </w:rPr>
                              <w:t>50002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E6DB74"/>
                              </w:rPr>
                              <w:t>'El correo electrónico ya está registrado en la tabla Estudiante.'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AE81FF"/>
                              </w:rPr>
                              <w:t>1</w:t>
                            </w:r>
                            <w:r w:rsidRPr="005E012D">
                              <w:t>;</w:t>
                            </w:r>
                          </w:p>
                          <w:p w14:paraId="1C2BB112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</w:rPr>
                              <w:t>END</w:t>
                            </w:r>
                            <w:r w:rsidRPr="005E012D">
                              <w:t>;</w:t>
                            </w:r>
                          </w:p>
                          <w:p w14:paraId="5334B57D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28234DDC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t>-- Validar que el teléfono no esté duplicado</w:t>
                            </w:r>
                          </w:p>
                          <w:p w14:paraId="6D6EB567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rPr>
                                <w:lang w:val="en-US"/>
                              </w:rPr>
                              <w:t>IF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EXISTS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(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SELECT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AE81FF"/>
                                <w:lang w:val="en-US"/>
                              </w:rPr>
                              <w:t>1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FROM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rPr>
                                <w:lang w:val="en-US"/>
                              </w:rPr>
                              <w:t>Estudiante</w:t>
                            </w:r>
                            <w:proofErr w:type="spellEnd"/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WHERE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rPr>
                                <w:lang w:val="en-US"/>
                              </w:rPr>
                              <w:t>telefono</w:t>
                            </w:r>
                            <w:proofErr w:type="spellEnd"/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=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5E012D">
                              <w:rPr>
                                <w:lang w:val="en-US"/>
                              </w:rPr>
                              <w:t>Telefono)</w:t>
                            </w:r>
                          </w:p>
                          <w:p w14:paraId="4B32315F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</w:rPr>
                              <w:t>BEGIN</w:t>
                            </w:r>
                          </w:p>
                          <w:p w14:paraId="5F9CD437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  </w:t>
                            </w:r>
                            <w:r w:rsidRPr="005E012D">
                              <w:t>THROW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AE81FF"/>
                              </w:rPr>
                              <w:t>50003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E6DB74"/>
                              </w:rPr>
                              <w:t>'El número de teléfono ya está registrado en la tabla Estudiante.'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AE81FF"/>
                              </w:rPr>
                              <w:t>1</w:t>
                            </w:r>
                            <w:r w:rsidRPr="005E012D">
                              <w:t>;</w:t>
                            </w:r>
                          </w:p>
                          <w:p w14:paraId="1E861F7E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</w:rPr>
                              <w:t>END</w:t>
                            </w:r>
                            <w:r w:rsidRPr="005E012D">
                              <w:t>;</w:t>
                            </w:r>
                          </w:p>
                          <w:p w14:paraId="1A72F2A0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46D2B366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t xml:space="preserve">-- Crear el </w:t>
                            </w:r>
                            <w:proofErr w:type="spellStart"/>
                            <w:r w:rsidRPr="005E012D">
                              <w:t>login</w:t>
                            </w:r>
                            <w:proofErr w:type="spellEnd"/>
                            <w:r w:rsidRPr="005E012D">
                              <w:t xml:space="preserve"> y el usuario</w:t>
                            </w:r>
                          </w:p>
                          <w:p w14:paraId="1C3930A4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DECLARE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SQL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NVARCHAR(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MAX</w:t>
                            </w:r>
                            <w:proofErr w:type="gramStart"/>
                            <w:r w:rsidRPr="005E012D">
                              <w:rPr>
                                <w:lang w:val="en-US"/>
                              </w:rPr>
                              <w:t>);</w:t>
                            </w:r>
                            <w:proofErr w:type="gramEnd"/>
                          </w:p>
                          <w:p w14:paraId="590BBC39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SET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SQL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=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E6DB74"/>
                                <w:lang w:val="en-US"/>
                              </w:rPr>
                              <w:t>'CREATE LOGIN ['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5E012D">
                              <w:rPr>
                                <w:lang w:val="en-US"/>
                              </w:rPr>
                              <w:t>NombreUsuario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E6DB74"/>
                                <w:lang w:val="en-US"/>
                              </w:rPr>
                              <w:t>'] WITH PASSWORD = '''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5E012D">
                              <w:rPr>
                                <w:lang w:val="en-US"/>
                              </w:rPr>
                              <w:t>Contrasena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E6DB74"/>
                                <w:lang w:val="en-US"/>
                              </w:rPr>
                              <w:t>''', CHECK_POLICY = ON;</w:t>
                            </w:r>
                            <w:proofErr w:type="gramStart"/>
                            <w:r w:rsidRPr="005E012D">
                              <w:rPr>
                                <w:color w:val="E6DB74"/>
                                <w:lang w:val="en-US"/>
                              </w:rPr>
                              <w:t>'</w:t>
                            </w:r>
                            <w:r w:rsidRPr="005E012D">
                              <w:rPr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3240BCD6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EXEC</w:t>
                            </w:r>
                            <w:r w:rsidRPr="005E012D">
                              <w:rPr>
                                <w:lang w:val="en-US"/>
                              </w:rPr>
                              <w:t>(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SQL</w:t>
                            </w:r>
                            <w:proofErr w:type="gramStart"/>
                            <w:r w:rsidRPr="005E012D">
                              <w:rPr>
                                <w:lang w:val="en-US"/>
                              </w:rPr>
                              <w:t>);</w:t>
                            </w:r>
                            <w:proofErr w:type="gramEnd"/>
                          </w:p>
                          <w:p w14:paraId="78992752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26865CDE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SET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SQL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=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E6DB74"/>
                                <w:lang w:val="en-US"/>
                              </w:rPr>
                              <w:t>'CREATE USER ['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5E012D">
                              <w:rPr>
                                <w:lang w:val="en-US"/>
                              </w:rPr>
                              <w:t>NombreUsuario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E6DB74"/>
                                <w:lang w:val="en-US"/>
                              </w:rPr>
                              <w:t>'] FOR LOGIN ['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5E012D">
                              <w:rPr>
                                <w:lang w:val="en-US"/>
                              </w:rPr>
                              <w:t>NombreUsuario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E6DB74"/>
                                <w:lang w:val="en-US"/>
                              </w:rPr>
                              <w:t xml:space="preserve">']; ALTER ROLE </w:t>
                            </w:r>
                            <w:proofErr w:type="spellStart"/>
                            <w:r w:rsidRPr="005E012D">
                              <w:rPr>
                                <w:color w:val="E6DB74"/>
                                <w:lang w:val="en-US"/>
                              </w:rPr>
                              <w:t>Estudiante</w:t>
                            </w:r>
                            <w:proofErr w:type="spellEnd"/>
                            <w:r w:rsidRPr="005E012D">
                              <w:rPr>
                                <w:color w:val="E6DB74"/>
                                <w:lang w:val="en-US"/>
                              </w:rPr>
                              <w:t xml:space="preserve"> ADD MEMBER ['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5E012D">
                              <w:rPr>
                                <w:lang w:val="en-US"/>
                              </w:rPr>
                              <w:t>NombreUsuario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E6DB74"/>
                                <w:lang w:val="en-US"/>
                              </w:rPr>
                              <w:t>'];</w:t>
                            </w:r>
                            <w:proofErr w:type="gramStart"/>
                            <w:r w:rsidRPr="005E012D">
                              <w:rPr>
                                <w:color w:val="E6DB74"/>
                                <w:lang w:val="en-US"/>
                              </w:rPr>
                              <w:t>'</w:t>
                            </w:r>
                            <w:r w:rsidRPr="005E012D">
                              <w:rPr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0BA56FAB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</w:rPr>
                              <w:t>EXEC</w:t>
                            </w:r>
                            <w:r w:rsidRPr="005E012D">
                              <w:t>(</w:t>
                            </w:r>
                            <w:r w:rsidRPr="005E012D">
                              <w:rPr>
                                <w:color w:val="F92672"/>
                              </w:rPr>
                              <w:t>@</w:t>
                            </w:r>
                            <w:r w:rsidRPr="005E012D">
                              <w:rPr>
                                <w:color w:val="66D9EF"/>
                              </w:rPr>
                              <w:t>SQL</w:t>
                            </w:r>
                            <w:r w:rsidRPr="005E012D">
                              <w:t>);</w:t>
                            </w:r>
                          </w:p>
                          <w:p w14:paraId="64B99D61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3FD77D29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t>-- Insertar datos en la tabla Estudiante</w:t>
                            </w:r>
                          </w:p>
                          <w:p w14:paraId="48E96F73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</w:rPr>
                              <w:t>INSERT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INTO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Estudiante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(nombre,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correo,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t>telefono</w:t>
                            </w:r>
                            <w:proofErr w:type="spellEnd"/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t>direccion</w:t>
                            </w:r>
                            <w:proofErr w:type="spellEnd"/>
                            <w:r w:rsidRPr="005E012D">
                              <w:t>)</w:t>
                            </w:r>
                          </w:p>
                          <w:p w14:paraId="3E657BA6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VALUES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(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5E012D">
                              <w:rPr>
                                <w:lang w:val="en-US"/>
                              </w:rPr>
                              <w:t>NombreUsuario,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5E012D">
                              <w:rPr>
                                <w:lang w:val="en-US"/>
                              </w:rPr>
                              <w:t>Email,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5E012D">
                              <w:rPr>
                                <w:lang w:val="en-US"/>
                              </w:rPr>
                              <w:t>Telefono,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5E012D">
                              <w:rPr>
                                <w:lang w:val="en-US"/>
                              </w:rPr>
                              <w:t>Direccion</w:t>
                            </w:r>
                            <w:proofErr w:type="gramStart"/>
                            <w:r w:rsidRPr="005E012D">
                              <w:rPr>
                                <w:lang w:val="en-US"/>
                              </w:rPr>
                              <w:t>);</w:t>
                            </w:r>
                            <w:proofErr w:type="gramEnd"/>
                          </w:p>
                          <w:p w14:paraId="56456638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3F6F6728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COMMIT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5E012D">
                              <w:rPr>
                                <w:lang w:val="en-US"/>
                              </w:rPr>
                              <w:t>TRANSACTION;</w:t>
                            </w:r>
                            <w:proofErr w:type="gramEnd"/>
                          </w:p>
                          <w:p w14:paraId="2FD54A31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END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TRY</w:t>
                            </w:r>
                          </w:p>
                          <w:p w14:paraId="248BF96B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BEGIN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CATCH</w:t>
                            </w:r>
                          </w:p>
                          <w:p w14:paraId="28EC3984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ROLLBACK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5E012D">
                              <w:rPr>
                                <w:lang w:val="en-US"/>
                              </w:rPr>
                              <w:t>TRANSACTION;</w:t>
                            </w:r>
                            <w:proofErr w:type="gramEnd"/>
                          </w:p>
                          <w:p w14:paraId="096746E9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5E012D">
                              <w:rPr>
                                <w:lang w:val="en-US"/>
                              </w:rPr>
                              <w:t>THROW;</w:t>
                            </w:r>
                            <w:proofErr w:type="gramEnd"/>
                          </w:p>
                          <w:p w14:paraId="5A1816D5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END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CATCH</w:t>
                            </w:r>
                          </w:p>
                          <w:p w14:paraId="6930E070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proofErr w:type="gramStart"/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END</w:t>
                            </w:r>
                            <w:r w:rsidRPr="005E012D">
                              <w:rPr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131F1A95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>/*</w:t>
                            </w:r>
                          </w:p>
                          <w:p w14:paraId="2B4B7D34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>--Ejemplo</w:t>
                            </w:r>
                          </w:p>
                          <w:p w14:paraId="0A0EFAC7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 xml:space="preserve">EXEC </w:t>
                            </w:r>
                            <w:proofErr w:type="spellStart"/>
                            <w:r w:rsidRPr="005E012D">
                              <w:t>CrearUsuarioEstudiante</w:t>
                            </w:r>
                            <w:proofErr w:type="spellEnd"/>
                          </w:p>
                          <w:p w14:paraId="7BB75152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 xml:space="preserve">  @NombreUsuario = 'estudiante01',</w:t>
                            </w:r>
                          </w:p>
                          <w:p w14:paraId="42B7BD5C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 xml:space="preserve">  @Contrasena = 'Segura123!',</w:t>
                            </w:r>
                          </w:p>
                          <w:p w14:paraId="1DE854F4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 xml:space="preserve">  @Email = 'estudiante01@techacademy.com',</w:t>
                            </w:r>
                          </w:p>
                          <w:p w14:paraId="750FE902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 xml:space="preserve">  @Telefono = '987654321',</w:t>
                            </w:r>
                          </w:p>
                          <w:p w14:paraId="7E6ADFCB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 xml:space="preserve">  @Direccion = 'Av. Siempre Viva 123';</w:t>
                            </w:r>
                          </w:p>
                          <w:p w14:paraId="65186881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>*/</w:t>
                            </w:r>
                          </w:p>
                          <w:p w14:paraId="746DFD25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3A955DF1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0F41B6CD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>--2. Procedimiento para Crear un Usuario y Asignarle el Rol de Profesor</w:t>
                            </w:r>
                          </w:p>
                          <w:p w14:paraId="670E9E8D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66D9EF"/>
                              </w:rPr>
                              <w:t>CREATE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PROCEDURE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t>CrearUsuarioProfesor</w:t>
                            </w:r>
                            <w:proofErr w:type="spellEnd"/>
                          </w:p>
                          <w:p w14:paraId="36E57D63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5E012D">
                              <w:rPr>
                                <w:color w:val="F92672"/>
                              </w:rPr>
                              <w:t>@</w:t>
                            </w:r>
                            <w:r w:rsidRPr="005E012D">
                              <w:t>NombreUsuario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NVARCHAR(</w:t>
                            </w:r>
                            <w:r w:rsidRPr="005E012D">
                              <w:rPr>
                                <w:color w:val="AE81FF"/>
                              </w:rPr>
                              <w:t>50</w:t>
                            </w:r>
                            <w:r w:rsidRPr="005E012D">
                              <w:t>),</w:t>
                            </w:r>
                          </w:p>
                          <w:p w14:paraId="1D08039A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5E012D">
                              <w:rPr>
                                <w:color w:val="F92672"/>
                              </w:rPr>
                              <w:t>@</w:t>
                            </w:r>
                            <w:r w:rsidRPr="005E012D">
                              <w:t>Contrasena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NVARCHAR(</w:t>
                            </w:r>
                            <w:r w:rsidRPr="005E012D">
                              <w:rPr>
                                <w:color w:val="AE81FF"/>
                              </w:rPr>
                              <w:t>100</w:t>
                            </w:r>
                            <w:r w:rsidRPr="005E012D">
                              <w:t>),</w:t>
                            </w:r>
                          </w:p>
                          <w:p w14:paraId="577EED1B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5E012D">
                              <w:rPr>
                                <w:color w:val="F92672"/>
                              </w:rPr>
                              <w:t>@</w:t>
                            </w:r>
                            <w:r w:rsidRPr="005E012D">
                              <w:t>Email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NVARCHAR(</w:t>
                            </w:r>
                            <w:r w:rsidRPr="005E012D">
                              <w:rPr>
                                <w:color w:val="AE81FF"/>
                              </w:rPr>
                              <w:t>150</w:t>
                            </w:r>
                            <w:r w:rsidRPr="005E012D">
                              <w:t>),</w:t>
                            </w:r>
                          </w:p>
                          <w:p w14:paraId="3B5B0D8F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5E012D">
                              <w:rPr>
                                <w:color w:val="F92672"/>
                              </w:rPr>
                              <w:t>@</w:t>
                            </w:r>
                            <w:r w:rsidRPr="005E012D">
                              <w:t>Telefono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NVARCHAR(</w:t>
                            </w:r>
                            <w:r w:rsidRPr="005E012D">
                              <w:rPr>
                                <w:color w:val="AE81FF"/>
                              </w:rPr>
                              <w:t>20</w:t>
                            </w:r>
                            <w:r w:rsidRPr="005E012D">
                              <w:t>),</w:t>
                            </w:r>
                          </w:p>
                          <w:p w14:paraId="2F23FE3E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5E012D">
                              <w:rPr>
                                <w:color w:val="F92672"/>
                              </w:rPr>
                              <w:t>@</w:t>
                            </w:r>
                            <w:r w:rsidRPr="005E012D">
                              <w:t>Direccion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NVARCHAR(</w:t>
                            </w:r>
                            <w:r w:rsidRPr="005E012D">
                              <w:rPr>
                                <w:color w:val="66D9EF"/>
                              </w:rPr>
                              <w:t>MAX</w:t>
                            </w:r>
                            <w:r w:rsidRPr="005E012D">
                              <w:t>),</w:t>
                            </w:r>
                          </w:p>
                          <w:p w14:paraId="12DD5B74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5E012D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5E012D">
                              <w:rPr>
                                <w:lang w:val="en-US"/>
                              </w:rPr>
                              <w:t>DepartamentoId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INT</w:t>
                            </w:r>
                          </w:p>
                          <w:p w14:paraId="510A3D31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AS</w:t>
                            </w:r>
                          </w:p>
                          <w:p w14:paraId="10DA68A8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BEGIN</w:t>
                            </w:r>
                          </w:p>
                          <w:p w14:paraId="25ED9F11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5E012D">
                              <w:rPr>
                                <w:color w:val="66D9EF"/>
                                <w:lang w:val="en-US"/>
                              </w:rPr>
                              <w:t>BEGIN</w:t>
                            </w: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5E012D">
                              <w:rPr>
                                <w:lang w:val="en-US"/>
                              </w:rPr>
                              <w:t>TRY</w:t>
                            </w:r>
                          </w:p>
                          <w:p w14:paraId="27FC2532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</w:rPr>
                              <w:t>BEGIN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TRANSACTION;</w:t>
                            </w:r>
                          </w:p>
                          <w:p w14:paraId="0F2BB6B9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1B0D9C98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t xml:space="preserve">-- Validar que el usuario no exista como </w:t>
                            </w:r>
                            <w:proofErr w:type="spellStart"/>
                            <w:r w:rsidRPr="005E012D">
                              <w:t>login</w:t>
                            </w:r>
                            <w:proofErr w:type="spellEnd"/>
                          </w:p>
                          <w:p w14:paraId="743D2E56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B85B91">
                              <w:rPr>
                                <w:lang w:val="en-US"/>
                              </w:rPr>
                              <w:t>IF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EXISTS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(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SELECT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AE81FF"/>
                                <w:lang w:val="en-US"/>
                              </w:rPr>
                              <w:t>1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FROM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85B91">
                              <w:rPr>
                                <w:lang w:val="en-US"/>
                              </w:rPr>
                              <w:t>sys.server</w:t>
                            </w:r>
                            <w:proofErr w:type="gramEnd"/>
                            <w:r w:rsidRPr="00B85B91">
                              <w:rPr>
                                <w:lang w:val="en-US"/>
                              </w:rPr>
                              <w:t>_principals</w:t>
                            </w:r>
                            <w:proofErr w:type="spellEnd"/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WHERE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name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=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lang w:val="en-US"/>
                              </w:rPr>
                              <w:t>NombreUsuario)</w:t>
                            </w:r>
                          </w:p>
                          <w:p w14:paraId="6A277F24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</w:rPr>
                              <w:t>BEGIN</w:t>
                            </w:r>
                          </w:p>
                          <w:p w14:paraId="0845897C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  </w:t>
                            </w:r>
                            <w:r w:rsidRPr="005E012D">
                              <w:t>THROW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AE81FF"/>
                              </w:rPr>
                              <w:t>50001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E6DB74"/>
                              </w:rPr>
                              <w:t>'El nombre de usuario ya existe como LOGIN.'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AE81FF"/>
                              </w:rPr>
                              <w:t>1</w:t>
                            </w:r>
                            <w:r w:rsidRPr="005E012D">
                              <w:t>;</w:t>
                            </w:r>
                          </w:p>
                          <w:p w14:paraId="6EB801C2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</w:rPr>
                              <w:t>END</w:t>
                            </w:r>
                            <w:r w:rsidRPr="005E012D">
                              <w:t>;</w:t>
                            </w:r>
                          </w:p>
                          <w:p w14:paraId="242853A8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3A1E2854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t>-- Validar que el correo no esté duplicado</w:t>
                            </w:r>
                          </w:p>
                          <w:p w14:paraId="31FDDF41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B85B91">
                              <w:rPr>
                                <w:lang w:val="en-US"/>
                              </w:rPr>
                              <w:t>IF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EXISTS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(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SELECT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AE81FF"/>
                                <w:lang w:val="en-US"/>
                              </w:rPr>
                              <w:t>1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FROM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85B91">
                              <w:rPr>
                                <w:lang w:val="en-US"/>
                              </w:rPr>
                              <w:t>Profesor</w:t>
                            </w:r>
                            <w:proofErr w:type="spellEnd"/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WHERE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85B91">
                              <w:rPr>
                                <w:lang w:val="en-US"/>
                              </w:rPr>
                              <w:t>correo</w:t>
                            </w:r>
                            <w:proofErr w:type="spellEnd"/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=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lang w:val="en-US"/>
                              </w:rPr>
                              <w:t>Email)</w:t>
                            </w:r>
                          </w:p>
                          <w:p w14:paraId="736A980D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</w:rPr>
                              <w:t>BEGIN</w:t>
                            </w:r>
                          </w:p>
                          <w:p w14:paraId="5B5829F3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  </w:t>
                            </w:r>
                            <w:r w:rsidRPr="005E012D">
                              <w:t>THROW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AE81FF"/>
                              </w:rPr>
                              <w:t>50002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E6DB74"/>
                              </w:rPr>
                              <w:t>'El correo electrónico ya está registrado en la tabla Profesor.'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AE81FF"/>
                              </w:rPr>
                              <w:t>1</w:t>
                            </w:r>
                            <w:r w:rsidRPr="005E012D">
                              <w:t>;</w:t>
                            </w:r>
                          </w:p>
                          <w:p w14:paraId="604E3999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</w:rPr>
                              <w:t>END</w:t>
                            </w:r>
                            <w:r w:rsidRPr="005E012D">
                              <w:t>;</w:t>
                            </w:r>
                          </w:p>
                          <w:p w14:paraId="3404991F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2F72FB60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t>-- Validar que el teléfono no esté duplicado</w:t>
                            </w:r>
                          </w:p>
                          <w:p w14:paraId="692265CB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B85B91">
                              <w:rPr>
                                <w:lang w:val="en-US"/>
                              </w:rPr>
                              <w:t>IF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EXISTS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(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SELECT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AE81FF"/>
                                <w:lang w:val="en-US"/>
                              </w:rPr>
                              <w:t>1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FROM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85B91">
                              <w:rPr>
                                <w:lang w:val="en-US"/>
                              </w:rPr>
                              <w:t>Profesor</w:t>
                            </w:r>
                            <w:proofErr w:type="spellEnd"/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WHERE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85B91">
                              <w:rPr>
                                <w:lang w:val="en-US"/>
                              </w:rPr>
                              <w:t>telefono</w:t>
                            </w:r>
                            <w:proofErr w:type="spellEnd"/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=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lang w:val="en-US"/>
                              </w:rPr>
                              <w:t>Telefono)</w:t>
                            </w:r>
                          </w:p>
                          <w:p w14:paraId="67A8075E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</w:rPr>
                              <w:t>BEGIN</w:t>
                            </w:r>
                          </w:p>
                          <w:p w14:paraId="342F8D32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  </w:t>
                            </w:r>
                            <w:r w:rsidRPr="005E012D">
                              <w:t>THROW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AE81FF"/>
                              </w:rPr>
                              <w:t>50003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E6DB74"/>
                              </w:rPr>
                              <w:t>'El número de teléfono ya está registrado en la tabla Profesor.'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AE81FF"/>
                              </w:rPr>
                              <w:t>1</w:t>
                            </w:r>
                            <w:r w:rsidRPr="005E012D">
                              <w:t>;</w:t>
                            </w:r>
                          </w:p>
                          <w:p w14:paraId="1F488E28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</w:rPr>
                              <w:t>END</w:t>
                            </w:r>
                            <w:r w:rsidRPr="005E012D">
                              <w:t>;</w:t>
                            </w:r>
                          </w:p>
                          <w:p w14:paraId="3D8269F3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4F276BD0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t>-- Validar que el Departamento exista</w:t>
                            </w:r>
                          </w:p>
                          <w:p w14:paraId="365FF0EA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B85B91">
                              <w:rPr>
                                <w:lang w:val="en-US"/>
                              </w:rPr>
                              <w:t>IF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NOT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EXISTS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(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SELECT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AE81FF"/>
                                <w:lang w:val="en-US"/>
                              </w:rPr>
                              <w:t>1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FROM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Departamento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WHERE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85B91">
                              <w:rPr>
                                <w:lang w:val="en-US"/>
                              </w:rPr>
                              <w:t>departamento_id</w:t>
                            </w:r>
                            <w:proofErr w:type="spellEnd"/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=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lang w:val="en-US"/>
                              </w:rPr>
                              <w:t>DepartamentoId)</w:t>
                            </w:r>
                          </w:p>
                          <w:p w14:paraId="19AA1F7F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</w:rPr>
                              <w:t>BEGIN</w:t>
                            </w:r>
                          </w:p>
                          <w:p w14:paraId="2E87007D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  </w:t>
                            </w:r>
                            <w:r w:rsidRPr="005E012D">
                              <w:t>THROW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AE81FF"/>
                              </w:rPr>
                              <w:t>50004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E6DB74"/>
                              </w:rPr>
                              <w:t>'El Departamento especificado no existe.'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AE81FF"/>
                              </w:rPr>
                              <w:t>1</w:t>
                            </w:r>
                            <w:r w:rsidRPr="005E012D">
                              <w:t>;</w:t>
                            </w:r>
                          </w:p>
                          <w:p w14:paraId="0C2A7B7A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</w:rPr>
                              <w:t>END</w:t>
                            </w:r>
                            <w:r w:rsidRPr="005E012D">
                              <w:t>;</w:t>
                            </w:r>
                          </w:p>
                          <w:p w14:paraId="54CFB669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3F95B1BC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t xml:space="preserve">-- Crear el </w:t>
                            </w:r>
                            <w:proofErr w:type="spellStart"/>
                            <w:r w:rsidRPr="005E012D">
                              <w:t>login</w:t>
                            </w:r>
                            <w:proofErr w:type="spellEnd"/>
                            <w:r w:rsidRPr="005E012D">
                              <w:t xml:space="preserve"> y el usuario</w:t>
                            </w:r>
                          </w:p>
                          <w:p w14:paraId="6CD06019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DECLARE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SQL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NVARCHAR(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MAX</w:t>
                            </w:r>
                            <w:proofErr w:type="gramStart"/>
                            <w:r w:rsidRPr="00B85B91">
                              <w:rPr>
                                <w:lang w:val="en-US"/>
                              </w:rPr>
                              <w:t>);</w:t>
                            </w:r>
                            <w:proofErr w:type="gramEnd"/>
                          </w:p>
                          <w:p w14:paraId="11038104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SET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SQL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=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E6DB74"/>
                                <w:lang w:val="en-US"/>
                              </w:rPr>
                              <w:t>'CREATE LOGIN ['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lang w:val="en-US"/>
                              </w:rPr>
                              <w:t>NombreUsuario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E6DB74"/>
                                <w:lang w:val="en-US"/>
                              </w:rPr>
                              <w:t>'] WITH PASSWORD = '''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lang w:val="en-US"/>
                              </w:rPr>
                              <w:t>Contrasena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E6DB74"/>
                                <w:lang w:val="en-US"/>
                              </w:rPr>
                              <w:t>''', CHECK_POLICY = ON;</w:t>
                            </w:r>
                            <w:proofErr w:type="gramStart"/>
                            <w:r w:rsidRPr="00B85B91">
                              <w:rPr>
                                <w:color w:val="E6DB74"/>
                                <w:lang w:val="en-US"/>
                              </w:rPr>
                              <w:t>'</w:t>
                            </w:r>
                            <w:r w:rsidRPr="00B85B91">
                              <w:rPr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4E793983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EXEC</w:t>
                            </w:r>
                            <w:r w:rsidRPr="00B85B91">
                              <w:rPr>
                                <w:lang w:val="en-US"/>
                              </w:rPr>
                              <w:t>(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SQL</w:t>
                            </w:r>
                            <w:proofErr w:type="gramStart"/>
                            <w:r w:rsidRPr="00B85B91">
                              <w:rPr>
                                <w:lang w:val="en-US"/>
                              </w:rPr>
                              <w:t>);</w:t>
                            </w:r>
                            <w:proofErr w:type="gramEnd"/>
                          </w:p>
                          <w:p w14:paraId="1BA0463C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6EB337FF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SET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SQL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=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E6DB74"/>
                                <w:lang w:val="en-US"/>
                              </w:rPr>
                              <w:t>'CREATE USER ['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lang w:val="en-US"/>
                              </w:rPr>
                              <w:t>NombreUsuario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E6DB74"/>
                                <w:lang w:val="en-US"/>
                              </w:rPr>
                              <w:t>'] FOR LOGIN ['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lang w:val="en-US"/>
                              </w:rPr>
                              <w:t>NombreUsuario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E6DB74"/>
                                <w:lang w:val="en-US"/>
                              </w:rPr>
                              <w:t xml:space="preserve">']; ALTER ROLE </w:t>
                            </w:r>
                            <w:proofErr w:type="spellStart"/>
                            <w:r w:rsidRPr="00B85B91">
                              <w:rPr>
                                <w:color w:val="E6DB74"/>
                                <w:lang w:val="en-US"/>
                              </w:rPr>
                              <w:t>Profesor</w:t>
                            </w:r>
                            <w:proofErr w:type="spellEnd"/>
                            <w:r w:rsidRPr="00B85B91">
                              <w:rPr>
                                <w:color w:val="E6DB74"/>
                                <w:lang w:val="en-US"/>
                              </w:rPr>
                              <w:t xml:space="preserve"> ADD MEMBER ['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lang w:val="en-US"/>
                              </w:rPr>
                              <w:t>NombreUsuario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E6DB74"/>
                                <w:lang w:val="en-US"/>
                              </w:rPr>
                              <w:t>'];</w:t>
                            </w:r>
                            <w:proofErr w:type="gramStart"/>
                            <w:r w:rsidRPr="00B85B91">
                              <w:rPr>
                                <w:color w:val="E6DB74"/>
                                <w:lang w:val="en-US"/>
                              </w:rPr>
                              <w:t>'</w:t>
                            </w:r>
                            <w:r w:rsidRPr="00B85B91">
                              <w:rPr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6C78276C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</w:rPr>
                              <w:t>EXEC</w:t>
                            </w:r>
                            <w:r w:rsidRPr="005E012D">
                              <w:t>(</w:t>
                            </w:r>
                            <w:r w:rsidRPr="005E012D">
                              <w:rPr>
                                <w:color w:val="F92672"/>
                              </w:rPr>
                              <w:t>@</w:t>
                            </w:r>
                            <w:r w:rsidRPr="005E012D">
                              <w:rPr>
                                <w:color w:val="66D9EF"/>
                              </w:rPr>
                              <w:t>SQL</w:t>
                            </w:r>
                            <w:r w:rsidRPr="005E012D">
                              <w:t>);</w:t>
                            </w:r>
                          </w:p>
                          <w:p w14:paraId="588D48C1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3F2CEAF5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t>-- Insertar datos en la tabla Profesor</w:t>
                            </w:r>
                          </w:p>
                          <w:p w14:paraId="393E807C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</w:rPr>
                              <w:t>INSERT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INTO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Profesor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(nombre,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correo,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t>telefono</w:t>
                            </w:r>
                            <w:proofErr w:type="spellEnd"/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t>direccion</w:t>
                            </w:r>
                            <w:proofErr w:type="spellEnd"/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t>departamento_id</w:t>
                            </w:r>
                            <w:proofErr w:type="spellEnd"/>
                            <w:r w:rsidRPr="005E012D">
                              <w:t>)</w:t>
                            </w:r>
                          </w:p>
                          <w:p w14:paraId="2DD3F9D4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VALUES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(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lang w:val="en-US"/>
                              </w:rPr>
                              <w:t>NombreUsuario,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lang w:val="en-US"/>
                              </w:rPr>
                              <w:t>Email,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lang w:val="en-US"/>
                              </w:rPr>
                              <w:t>Telefono,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lang w:val="en-US"/>
                              </w:rPr>
                              <w:t>Direccion,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lang w:val="en-US"/>
                              </w:rPr>
                              <w:t>DepartamentoId</w:t>
                            </w:r>
                            <w:proofErr w:type="gramStart"/>
                            <w:r w:rsidRPr="00B85B91">
                              <w:rPr>
                                <w:lang w:val="en-US"/>
                              </w:rPr>
                              <w:t>);</w:t>
                            </w:r>
                            <w:proofErr w:type="gramEnd"/>
                          </w:p>
                          <w:p w14:paraId="3823F942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571E1824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COMMIT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B85B91">
                              <w:rPr>
                                <w:lang w:val="en-US"/>
                              </w:rPr>
                              <w:t>TRANSACTION;</w:t>
                            </w:r>
                            <w:proofErr w:type="gramEnd"/>
                          </w:p>
                          <w:p w14:paraId="3890FBA3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END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TRY</w:t>
                            </w:r>
                          </w:p>
                          <w:p w14:paraId="2D127EE6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BEGIN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CATCH</w:t>
                            </w:r>
                          </w:p>
                          <w:p w14:paraId="399AF97F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ROLLBACK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B85B91">
                              <w:rPr>
                                <w:lang w:val="en-US"/>
                              </w:rPr>
                              <w:t>TRANSACTION;</w:t>
                            </w:r>
                            <w:proofErr w:type="gramEnd"/>
                          </w:p>
                          <w:p w14:paraId="096262F8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B85B91">
                              <w:rPr>
                                <w:lang w:val="en-US"/>
                              </w:rPr>
                              <w:t>THROW;</w:t>
                            </w:r>
                            <w:proofErr w:type="gramEnd"/>
                          </w:p>
                          <w:p w14:paraId="1E7B71CD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END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CATCH</w:t>
                            </w:r>
                          </w:p>
                          <w:p w14:paraId="00C997AC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proofErr w:type="gramStart"/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END</w:t>
                            </w:r>
                            <w:r w:rsidRPr="00B85B91">
                              <w:rPr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50CC5EED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>/*</w:t>
                            </w:r>
                          </w:p>
                          <w:p w14:paraId="4B6281D7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>--Ejecución</w:t>
                            </w:r>
                          </w:p>
                          <w:p w14:paraId="1D1BEEF2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 xml:space="preserve">EXEC </w:t>
                            </w:r>
                            <w:proofErr w:type="spellStart"/>
                            <w:r w:rsidRPr="005E012D">
                              <w:t>CrearUsuarioProfesor</w:t>
                            </w:r>
                            <w:proofErr w:type="spellEnd"/>
                          </w:p>
                          <w:p w14:paraId="53AA8B96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 xml:space="preserve">  @NombreUsuario = 'profesor01',</w:t>
                            </w:r>
                          </w:p>
                          <w:p w14:paraId="50B9D2E2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 xml:space="preserve">  @Contrasena = '</w:t>
                            </w:r>
                            <w:proofErr w:type="spellStart"/>
                            <w:r w:rsidRPr="005E012D">
                              <w:t>DocenteSeguro</w:t>
                            </w:r>
                            <w:proofErr w:type="spellEnd"/>
                            <w:r w:rsidRPr="005E012D">
                              <w:t>!',</w:t>
                            </w:r>
                          </w:p>
                          <w:p w14:paraId="03DBF655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 xml:space="preserve">  @Email = 'profesor01@techacademy.com',</w:t>
                            </w:r>
                          </w:p>
                          <w:p w14:paraId="2885C045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 xml:space="preserve">  @Telefono = '987654322',</w:t>
                            </w:r>
                          </w:p>
                          <w:p w14:paraId="2E2DE30C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 xml:space="preserve">  @Direccion = 'Calle Principal 456',</w:t>
                            </w:r>
                          </w:p>
                          <w:p w14:paraId="316BFDE1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 xml:space="preserve">  @DepartamentoId = 1;</w:t>
                            </w:r>
                          </w:p>
                          <w:p w14:paraId="16F77543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>*/</w:t>
                            </w:r>
                          </w:p>
                          <w:p w14:paraId="2E5A3A9F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5687B0D7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2E980219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>--3. Procedimiento para Crear un Usuario y Asignarle el Rol de Administrador</w:t>
                            </w:r>
                          </w:p>
                          <w:p w14:paraId="18953254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66D9EF"/>
                              </w:rPr>
                              <w:t>CREATE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66D9EF"/>
                              </w:rPr>
                              <w:t>PROCEDURE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 w:rsidRPr="005E012D">
                              <w:t>CrearUsuarioAdministrador</w:t>
                            </w:r>
                            <w:proofErr w:type="spellEnd"/>
                          </w:p>
                          <w:p w14:paraId="2EB891AA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5E012D">
                              <w:rPr>
                                <w:color w:val="F92672"/>
                              </w:rPr>
                              <w:t>@</w:t>
                            </w:r>
                            <w:r w:rsidRPr="005E012D">
                              <w:t>NombreUsuario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NVARCHAR(</w:t>
                            </w:r>
                            <w:r w:rsidRPr="005E012D">
                              <w:rPr>
                                <w:color w:val="AE81FF"/>
                              </w:rPr>
                              <w:t>50</w:t>
                            </w:r>
                            <w:r w:rsidRPr="005E012D">
                              <w:t>),</w:t>
                            </w:r>
                          </w:p>
                          <w:p w14:paraId="79B8F5BB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5E012D">
                              <w:rPr>
                                <w:color w:val="F92672"/>
                              </w:rPr>
                              <w:t>@</w:t>
                            </w:r>
                            <w:r w:rsidRPr="005E012D">
                              <w:t>Contrasena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NVARCHAR(</w:t>
                            </w:r>
                            <w:r w:rsidRPr="005E012D">
                              <w:rPr>
                                <w:color w:val="AE81FF"/>
                              </w:rPr>
                              <w:t>100</w:t>
                            </w:r>
                            <w:r w:rsidRPr="005E012D">
                              <w:t>),</w:t>
                            </w:r>
                          </w:p>
                          <w:p w14:paraId="47B7F202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5E012D">
                              <w:rPr>
                                <w:color w:val="F92672"/>
                              </w:rPr>
                              <w:t>@</w:t>
                            </w:r>
                            <w:r w:rsidRPr="005E012D">
                              <w:t>Email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NVARCHAR(</w:t>
                            </w:r>
                            <w:r w:rsidRPr="005E012D">
                              <w:rPr>
                                <w:color w:val="AE81FF"/>
                              </w:rPr>
                              <w:t>150</w:t>
                            </w:r>
                            <w:r w:rsidRPr="005E012D">
                              <w:t>),</w:t>
                            </w:r>
                          </w:p>
                          <w:p w14:paraId="76CBFFEE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5E012D">
                              <w:rPr>
                                <w:color w:val="F92672"/>
                              </w:rPr>
                              <w:t>@</w:t>
                            </w:r>
                            <w:r w:rsidRPr="005E012D">
                              <w:t>Telefono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NVARCHAR(</w:t>
                            </w:r>
                            <w:r w:rsidRPr="005E012D">
                              <w:rPr>
                                <w:color w:val="AE81FF"/>
                              </w:rPr>
                              <w:t>20</w:t>
                            </w:r>
                            <w:r w:rsidRPr="005E012D">
                              <w:t>),</w:t>
                            </w:r>
                          </w:p>
                          <w:p w14:paraId="0B263910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lang w:val="en-US"/>
                              </w:rPr>
                              <w:t>Direccion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NVARCHAR(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MAX</w:t>
                            </w:r>
                            <w:r w:rsidRPr="00B85B91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5467C7FE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AS</w:t>
                            </w:r>
                          </w:p>
                          <w:p w14:paraId="2C70496B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BEGIN</w:t>
                            </w:r>
                          </w:p>
                          <w:p w14:paraId="6ABD6828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BEGIN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TRY</w:t>
                            </w:r>
                          </w:p>
                          <w:p w14:paraId="7F51C202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</w:rPr>
                              <w:t>BEGIN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t>TRANSACTION;</w:t>
                            </w:r>
                          </w:p>
                          <w:p w14:paraId="7E8CD41D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7BB25371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t xml:space="preserve">-- Validar que el usuario no exista como </w:t>
                            </w:r>
                            <w:proofErr w:type="spellStart"/>
                            <w:r w:rsidRPr="005E012D">
                              <w:t>login</w:t>
                            </w:r>
                            <w:proofErr w:type="spellEnd"/>
                          </w:p>
                          <w:p w14:paraId="03382073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B85B91">
                              <w:rPr>
                                <w:lang w:val="en-US"/>
                              </w:rPr>
                              <w:t>IF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EXISTS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(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SELECT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AE81FF"/>
                                <w:lang w:val="en-US"/>
                              </w:rPr>
                              <w:t>1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FROM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85B91">
                              <w:rPr>
                                <w:lang w:val="en-US"/>
                              </w:rPr>
                              <w:t>sys.server</w:t>
                            </w:r>
                            <w:proofErr w:type="gramEnd"/>
                            <w:r w:rsidRPr="00B85B91">
                              <w:rPr>
                                <w:lang w:val="en-US"/>
                              </w:rPr>
                              <w:t>_principals</w:t>
                            </w:r>
                            <w:proofErr w:type="spellEnd"/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WHERE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name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=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lang w:val="en-US"/>
                              </w:rPr>
                              <w:t>NombreUsuario)</w:t>
                            </w:r>
                          </w:p>
                          <w:p w14:paraId="1B417BC6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</w:rPr>
                              <w:t>BEGIN</w:t>
                            </w:r>
                          </w:p>
                          <w:p w14:paraId="3A3623EA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  </w:t>
                            </w:r>
                            <w:r w:rsidRPr="005E012D">
                              <w:t>THROW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AE81FF"/>
                              </w:rPr>
                              <w:t>50001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E6DB74"/>
                              </w:rPr>
                              <w:t>'El nombre de usuario ya existe como LOGIN.'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AE81FF"/>
                              </w:rPr>
                              <w:t>1</w:t>
                            </w:r>
                            <w:r w:rsidRPr="005E012D">
                              <w:t>;</w:t>
                            </w:r>
                          </w:p>
                          <w:p w14:paraId="4A0C8F57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</w:rPr>
                              <w:t>END</w:t>
                            </w:r>
                            <w:r w:rsidRPr="005E012D">
                              <w:t>;</w:t>
                            </w:r>
                          </w:p>
                          <w:p w14:paraId="5EE3D372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6533AA42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t>-- Validar que el correo no esté duplicado</w:t>
                            </w:r>
                          </w:p>
                          <w:p w14:paraId="0A178AC2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B85B91">
                              <w:rPr>
                                <w:lang w:val="en-US"/>
                              </w:rPr>
                              <w:t>IF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EXISTS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(</w:t>
                            </w:r>
                          </w:p>
                          <w:p w14:paraId="4432F3B7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SELECT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AE81FF"/>
                                <w:lang w:val="en-US"/>
                              </w:rPr>
                              <w:t>1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FROM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85B91">
                              <w:rPr>
                                <w:lang w:val="en-US"/>
                              </w:rPr>
                              <w:t>Estudiante</w:t>
                            </w:r>
                            <w:proofErr w:type="spellEnd"/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WHERE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85B91">
                              <w:rPr>
                                <w:lang w:val="en-US"/>
                              </w:rPr>
                              <w:t>correo</w:t>
                            </w:r>
                            <w:proofErr w:type="spellEnd"/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=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lang w:val="en-US"/>
                              </w:rPr>
                              <w:t>Email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</w:p>
                          <w:p w14:paraId="71BC9901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UNION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ALL</w:t>
                            </w:r>
                          </w:p>
                          <w:p w14:paraId="6B46C049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SELECT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AE81FF"/>
                                <w:lang w:val="en-US"/>
                              </w:rPr>
                              <w:t>1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FROM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85B91">
                              <w:rPr>
                                <w:lang w:val="en-US"/>
                              </w:rPr>
                              <w:t>Profesor</w:t>
                            </w:r>
                            <w:proofErr w:type="spellEnd"/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WHERE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85B91">
                              <w:rPr>
                                <w:lang w:val="en-US"/>
                              </w:rPr>
                              <w:t>correo</w:t>
                            </w:r>
                            <w:proofErr w:type="spellEnd"/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=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lang w:val="en-US"/>
                              </w:rPr>
                              <w:t>Email</w:t>
                            </w:r>
                          </w:p>
                          <w:p w14:paraId="144B935A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5E012D">
                              <w:t>)</w:t>
                            </w:r>
                          </w:p>
                          <w:p w14:paraId="3260ADA7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</w:rPr>
                              <w:t>BEGIN</w:t>
                            </w:r>
                          </w:p>
                          <w:p w14:paraId="41F29DDC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  </w:t>
                            </w:r>
                            <w:r w:rsidRPr="005E012D">
                              <w:t>THROW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AE81FF"/>
                              </w:rPr>
                              <w:t>50002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E6DB74"/>
                              </w:rPr>
                              <w:t>'El correo electrónico ya está registrado.'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AE81FF"/>
                              </w:rPr>
                              <w:t>1</w:t>
                            </w:r>
                            <w:r w:rsidRPr="005E012D">
                              <w:t>;</w:t>
                            </w:r>
                          </w:p>
                          <w:p w14:paraId="139ED19F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</w:rPr>
                              <w:t>END</w:t>
                            </w:r>
                            <w:r w:rsidRPr="005E012D">
                              <w:t>;</w:t>
                            </w:r>
                          </w:p>
                          <w:p w14:paraId="4EDC8C4A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7DFED051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t>-- Validar que el teléfono no esté duplicado</w:t>
                            </w:r>
                          </w:p>
                          <w:p w14:paraId="338AA0AC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B85B91">
                              <w:rPr>
                                <w:lang w:val="en-US"/>
                              </w:rPr>
                              <w:t>IF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EXISTS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(</w:t>
                            </w:r>
                          </w:p>
                          <w:p w14:paraId="6842BA07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SELECT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AE81FF"/>
                                <w:lang w:val="en-US"/>
                              </w:rPr>
                              <w:t>1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FROM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85B91">
                              <w:rPr>
                                <w:lang w:val="en-US"/>
                              </w:rPr>
                              <w:t>Estudiante</w:t>
                            </w:r>
                            <w:proofErr w:type="spellEnd"/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WHERE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85B91">
                              <w:rPr>
                                <w:lang w:val="en-US"/>
                              </w:rPr>
                              <w:t>telefono</w:t>
                            </w:r>
                            <w:proofErr w:type="spellEnd"/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=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lang w:val="en-US"/>
                              </w:rPr>
                              <w:t>Telefono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</w:p>
                          <w:p w14:paraId="62E78CB0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UNION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ALL</w:t>
                            </w:r>
                          </w:p>
                          <w:p w14:paraId="680D1639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SELECT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AE81FF"/>
                                <w:lang w:val="en-US"/>
                              </w:rPr>
                              <w:t>1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FROM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85B91">
                              <w:rPr>
                                <w:lang w:val="en-US"/>
                              </w:rPr>
                              <w:t>Profesor</w:t>
                            </w:r>
                            <w:proofErr w:type="spellEnd"/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WHERE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85B91">
                              <w:rPr>
                                <w:lang w:val="en-US"/>
                              </w:rPr>
                              <w:t>telefono</w:t>
                            </w:r>
                            <w:proofErr w:type="spellEnd"/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=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lang w:val="en-US"/>
                              </w:rPr>
                              <w:t>Telefono</w:t>
                            </w:r>
                          </w:p>
                          <w:p w14:paraId="591A8430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5E012D">
                              <w:t>)</w:t>
                            </w:r>
                          </w:p>
                          <w:p w14:paraId="694E0C76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</w:rPr>
                              <w:t>BEGIN</w:t>
                            </w:r>
                          </w:p>
                          <w:p w14:paraId="724101B3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  </w:t>
                            </w:r>
                            <w:r w:rsidRPr="005E012D">
                              <w:t>THROW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AE81FF"/>
                              </w:rPr>
                              <w:t>50003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E6DB74"/>
                              </w:rPr>
                              <w:t>'El número de teléfono ya está registrado.'</w:t>
                            </w:r>
                            <w:r w:rsidRPr="005E012D">
                              <w:t>,</w:t>
                            </w:r>
                            <w:r w:rsidRPr="005E012D">
                              <w:rPr>
                                <w:color w:val="333333"/>
                              </w:rPr>
                              <w:t xml:space="preserve"> </w:t>
                            </w:r>
                            <w:r w:rsidRPr="005E012D">
                              <w:rPr>
                                <w:color w:val="AE81FF"/>
                              </w:rPr>
                              <w:t>1</w:t>
                            </w:r>
                            <w:r w:rsidRPr="005E012D">
                              <w:t>;</w:t>
                            </w:r>
                          </w:p>
                          <w:p w14:paraId="42EB3360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</w:rPr>
                              <w:t>END</w:t>
                            </w:r>
                            <w:r w:rsidRPr="005E012D">
                              <w:t>;</w:t>
                            </w:r>
                          </w:p>
                          <w:p w14:paraId="541ED3BF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3DAE397A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t xml:space="preserve">-- Crear el </w:t>
                            </w:r>
                            <w:proofErr w:type="spellStart"/>
                            <w:r w:rsidRPr="005E012D">
                              <w:t>login</w:t>
                            </w:r>
                            <w:proofErr w:type="spellEnd"/>
                            <w:r w:rsidRPr="005E012D">
                              <w:t xml:space="preserve"> y el usuario</w:t>
                            </w:r>
                          </w:p>
                          <w:p w14:paraId="5FDFD728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DECLARE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SQL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NVARCHAR(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MAX</w:t>
                            </w:r>
                            <w:proofErr w:type="gramStart"/>
                            <w:r w:rsidRPr="00B85B91">
                              <w:rPr>
                                <w:lang w:val="en-US"/>
                              </w:rPr>
                              <w:t>);</w:t>
                            </w:r>
                            <w:proofErr w:type="gramEnd"/>
                          </w:p>
                          <w:p w14:paraId="294E1191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SET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SQL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=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E6DB74"/>
                                <w:lang w:val="en-US"/>
                              </w:rPr>
                              <w:t>'CREATE LOGIN ['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lang w:val="en-US"/>
                              </w:rPr>
                              <w:t>NombreUsuario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E6DB74"/>
                                <w:lang w:val="en-US"/>
                              </w:rPr>
                              <w:t>'] WITH PASSWORD = '''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lang w:val="en-US"/>
                              </w:rPr>
                              <w:t>Contrasena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E6DB74"/>
                                <w:lang w:val="en-US"/>
                              </w:rPr>
                              <w:t>''', CHECK_POLICY = ON;</w:t>
                            </w:r>
                            <w:proofErr w:type="gramStart"/>
                            <w:r w:rsidRPr="00B85B91">
                              <w:rPr>
                                <w:color w:val="E6DB74"/>
                                <w:lang w:val="en-US"/>
                              </w:rPr>
                              <w:t>'</w:t>
                            </w:r>
                            <w:r w:rsidRPr="00B85B91">
                              <w:rPr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3304C111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EXEC</w:t>
                            </w:r>
                            <w:r w:rsidRPr="00B85B91">
                              <w:rPr>
                                <w:lang w:val="en-US"/>
                              </w:rPr>
                              <w:t>(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SQL</w:t>
                            </w:r>
                            <w:proofErr w:type="gramStart"/>
                            <w:r w:rsidRPr="00B85B91">
                              <w:rPr>
                                <w:lang w:val="en-US"/>
                              </w:rPr>
                              <w:t>);</w:t>
                            </w:r>
                            <w:proofErr w:type="gramEnd"/>
                          </w:p>
                          <w:p w14:paraId="586F7766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4744762C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SET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SQL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=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E6DB74"/>
                                <w:lang w:val="en-US"/>
                              </w:rPr>
                              <w:t>'CREATE USER ['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lang w:val="en-US"/>
                              </w:rPr>
                              <w:t>NombreUsuario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E6DB74"/>
                                <w:lang w:val="en-US"/>
                              </w:rPr>
                              <w:t>'] FOR LOGIN ['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lang w:val="en-US"/>
                              </w:rPr>
                              <w:t>NombreUsuario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E6DB74"/>
                                <w:lang w:val="en-US"/>
                              </w:rPr>
                              <w:t xml:space="preserve">']; ALTER ROLE </w:t>
                            </w:r>
                            <w:proofErr w:type="spellStart"/>
                            <w:r w:rsidRPr="00B85B91">
                              <w:rPr>
                                <w:color w:val="E6DB74"/>
                                <w:lang w:val="en-US"/>
                              </w:rPr>
                              <w:t>Administrador</w:t>
                            </w:r>
                            <w:proofErr w:type="spellEnd"/>
                            <w:r w:rsidRPr="00B85B91">
                              <w:rPr>
                                <w:color w:val="E6DB74"/>
                                <w:lang w:val="en-US"/>
                              </w:rPr>
                              <w:t xml:space="preserve"> ADD MEMBER ['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@</w:t>
                            </w:r>
                            <w:r w:rsidRPr="00B85B91">
                              <w:rPr>
                                <w:lang w:val="en-US"/>
                              </w:rPr>
                              <w:t>NombreUsuario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F92672"/>
                                <w:lang w:val="en-US"/>
                              </w:rPr>
                              <w:t>+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color w:val="E6DB74"/>
                                <w:lang w:val="en-US"/>
                              </w:rPr>
                              <w:t>'];</w:t>
                            </w:r>
                            <w:proofErr w:type="gramStart"/>
                            <w:r w:rsidRPr="00B85B91">
                              <w:rPr>
                                <w:color w:val="E6DB74"/>
                                <w:lang w:val="en-US"/>
                              </w:rPr>
                              <w:t>'</w:t>
                            </w:r>
                            <w:r w:rsidRPr="00B85B91">
                              <w:rPr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287641F7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5E012D">
                              <w:rPr>
                                <w:color w:val="66D9EF"/>
                              </w:rPr>
                              <w:t>EXEC</w:t>
                            </w:r>
                            <w:r w:rsidRPr="005E012D">
                              <w:t>(</w:t>
                            </w:r>
                            <w:r w:rsidRPr="005E012D">
                              <w:rPr>
                                <w:color w:val="F92672"/>
                              </w:rPr>
                              <w:t>@</w:t>
                            </w:r>
                            <w:r w:rsidRPr="005E012D">
                              <w:rPr>
                                <w:color w:val="66D9EF"/>
                              </w:rPr>
                              <w:t>SQL</w:t>
                            </w:r>
                            <w:r w:rsidRPr="005E012D">
                              <w:t>);</w:t>
                            </w:r>
                          </w:p>
                          <w:p w14:paraId="5BCD5B40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</w:p>
                          <w:p w14:paraId="70327AC4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t>-- Opcional: Insertar datos en tabla de Administradores</w:t>
                            </w:r>
                          </w:p>
                          <w:p w14:paraId="5B9CAD35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5E012D">
                              <w:t xml:space="preserve">-- INSERT INTO Administrador (nombre, correo, </w:t>
                            </w:r>
                            <w:proofErr w:type="spellStart"/>
                            <w:r w:rsidRPr="005E012D">
                              <w:t>telefono</w:t>
                            </w:r>
                            <w:proofErr w:type="spellEnd"/>
                            <w:r w:rsidRPr="005E012D">
                              <w:t xml:space="preserve">, </w:t>
                            </w:r>
                            <w:proofErr w:type="spellStart"/>
                            <w:r w:rsidRPr="005E012D">
                              <w:t>direccion</w:t>
                            </w:r>
                            <w:proofErr w:type="spellEnd"/>
                            <w:r w:rsidRPr="005E012D">
                              <w:t>)</w:t>
                            </w:r>
                          </w:p>
                          <w:p w14:paraId="24ADBBC6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5E012D"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B85B91">
                              <w:rPr>
                                <w:lang w:val="en-US"/>
                              </w:rPr>
                              <w:t>-- VALUES (@NombreUsuario, @Email, @Telefono, @Direccion</w:t>
                            </w:r>
                            <w:proofErr w:type="gramStart"/>
                            <w:r w:rsidRPr="00B85B91">
                              <w:rPr>
                                <w:lang w:val="en-US"/>
                              </w:rPr>
                              <w:t>);</w:t>
                            </w:r>
                            <w:proofErr w:type="gramEnd"/>
                          </w:p>
                          <w:p w14:paraId="38095586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5922D12A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COMMIT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B85B91">
                              <w:rPr>
                                <w:lang w:val="en-US"/>
                              </w:rPr>
                              <w:t>TRANSACTION;</w:t>
                            </w:r>
                            <w:proofErr w:type="gramEnd"/>
                          </w:p>
                          <w:p w14:paraId="27BF3025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END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TRY</w:t>
                            </w:r>
                          </w:p>
                          <w:p w14:paraId="6CA6C6E4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BEGIN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CATCH</w:t>
                            </w:r>
                          </w:p>
                          <w:p w14:paraId="552915A8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ROLLBACK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B85B91">
                              <w:rPr>
                                <w:lang w:val="en-US"/>
                              </w:rPr>
                              <w:t>TRANSACTION;</w:t>
                            </w:r>
                            <w:proofErr w:type="gramEnd"/>
                          </w:p>
                          <w:p w14:paraId="2430BF8D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B85B91">
                              <w:rPr>
                                <w:lang w:val="en-US"/>
                              </w:rPr>
                              <w:t>THROW;</w:t>
                            </w:r>
                            <w:proofErr w:type="gramEnd"/>
                          </w:p>
                          <w:p w14:paraId="7D313ED0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 </w:t>
                            </w:r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END</w:t>
                            </w:r>
                            <w:r w:rsidRPr="00B85B91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B85B91">
                              <w:rPr>
                                <w:lang w:val="en-US"/>
                              </w:rPr>
                              <w:t>CATCH</w:t>
                            </w:r>
                          </w:p>
                          <w:p w14:paraId="6543B369" w14:textId="77777777" w:rsidR="005E012D" w:rsidRPr="00B85B91" w:rsidRDefault="005E012D" w:rsidP="005E012D">
                            <w:pPr>
                              <w:pStyle w:val="cdigo"/>
                              <w:rPr>
                                <w:color w:val="333333"/>
                                <w:lang w:val="en-US"/>
                              </w:rPr>
                            </w:pPr>
                            <w:proofErr w:type="gramStart"/>
                            <w:r w:rsidRPr="00B85B91">
                              <w:rPr>
                                <w:color w:val="66D9EF"/>
                                <w:lang w:val="en-US"/>
                              </w:rPr>
                              <w:t>END</w:t>
                            </w:r>
                            <w:r w:rsidRPr="00B85B91">
                              <w:rPr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7146BB1A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>/*</w:t>
                            </w:r>
                          </w:p>
                          <w:p w14:paraId="4184CD3B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>--Ejecución</w:t>
                            </w:r>
                          </w:p>
                          <w:p w14:paraId="1EC222C8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 xml:space="preserve">EXEC </w:t>
                            </w:r>
                            <w:proofErr w:type="spellStart"/>
                            <w:r w:rsidRPr="005E012D">
                              <w:t>CrearUsuarioAdministrador</w:t>
                            </w:r>
                            <w:proofErr w:type="spellEnd"/>
                          </w:p>
                          <w:p w14:paraId="18BD1E09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 xml:space="preserve">  @NombreUsuario = 'admin01',</w:t>
                            </w:r>
                          </w:p>
                          <w:p w14:paraId="2A360EC5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 xml:space="preserve">  @Contrasena = '</w:t>
                            </w:r>
                            <w:proofErr w:type="spellStart"/>
                            <w:r w:rsidRPr="005E012D">
                              <w:t>AdminSeguro</w:t>
                            </w:r>
                            <w:proofErr w:type="spellEnd"/>
                            <w:r w:rsidRPr="005E012D">
                              <w:t>!',</w:t>
                            </w:r>
                          </w:p>
                          <w:p w14:paraId="76E16AB0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 xml:space="preserve">  @Email = 'admin01@techacademy.com',</w:t>
                            </w:r>
                          </w:p>
                          <w:p w14:paraId="40C6DAF2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 xml:space="preserve">  @Telefono = '987654323',</w:t>
                            </w:r>
                          </w:p>
                          <w:p w14:paraId="27CA5D3E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 xml:space="preserve">  @Direccion = 'Av. Administración 789';</w:t>
                            </w:r>
                          </w:p>
                          <w:p w14:paraId="1967D982" w14:textId="77777777" w:rsidR="005E012D" w:rsidRPr="005E012D" w:rsidRDefault="005E012D" w:rsidP="005E012D">
                            <w:pPr>
                              <w:pStyle w:val="cdigo"/>
                              <w:rPr>
                                <w:color w:val="333333"/>
                              </w:rPr>
                            </w:pPr>
                            <w:r w:rsidRPr="005E012D">
                              <w:t>*/</w:t>
                            </w:r>
                          </w:p>
                          <w:p w14:paraId="7192AF55" w14:textId="77777777" w:rsidR="001B2EEB" w:rsidRPr="007836E6" w:rsidRDefault="001B2EEB" w:rsidP="005E012D">
                            <w:pPr>
                              <w:pStyle w:val="cdig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DEDFF31" id="_x0000_s1028" type="#_x0000_t202" style="width:503.55pt;height:682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" fillcolor="black [3213]" stroked="f">
                <v:textbox>
                  <w:txbxContent>
                    <w:p w14:paraId="25616BC0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>USE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TECHACADEMY;</w:t>
                      </w:r>
                    </w:p>
                    <w:p w14:paraId="256F78AC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66D9EF"/>
                        </w:rPr>
                        <w:t>GO</w:t>
                      </w:r>
                    </w:p>
                    <w:p w14:paraId="407522BF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68C2BF11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1228EC89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>-- Crear roles de base de datos</w:t>
                      </w:r>
                    </w:p>
                    <w:p w14:paraId="4706F2D3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66D9EF"/>
                        </w:rPr>
                        <w:t>CREATE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ROLE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 w:rsidRPr="005E012D">
                        <w:t>Rol_Estudiante</w:t>
                      </w:r>
                      <w:proofErr w:type="spellEnd"/>
                      <w:r w:rsidRPr="005E012D">
                        <w:t>;</w:t>
                      </w:r>
                    </w:p>
                    <w:p w14:paraId="709E6530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66D9EF"/>
                        </w:rPr>
                        <w:t>CREATE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ROLE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 w:rsidRPr="005E012D">
                        <w:t>Rol_Profesor</w:t>
                      </w:r>
                      <w:proofErr w:type="spellEnd"/>
                      <w:r w:rsidRPr="005E012D">
                        <w:t>;</w:t>
                      </w:r>
                    </w:p>
                    <w:p w14:paraId="079CC8CB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66D9EF"/>
                        </w:rPr>
                        <w:t>CREATE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ROLE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 w:rsidRPr="005E012D">
                        <w:t>Rol_Administrador</w:t>
                      </w:r>
                      <w:proofErr w:type="spellEnd"/>
                      <w:r w:rsidRPr="005E012D">
                        <w:t>;</w:t>
                      </w:r>
                    </w:p>
                    <w:p w14:paraId="24CFCC05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52D29F1A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 xml:space="preserve">-- Asignar permisos al </w:t>
                      </w:r>
                      <w:proofErr w:type="spellStart"/>
                      <w:r w:rsidRPr="005E012D">
                        <w:t>Rol_Estudiante</w:t>
                      </w:r>
                      <w:proofErr w:type="spellEnd"/>
                    </w:p>
                    <w:p w14:paraId="752E86A1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66D9EF"/>
                        </w:rPr>
                        <w:t>GRANT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SELECT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ON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Estudiante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TO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 w:rsidRPr="005E012D">
                        <w:t>Rol_Estudiante</w:t>
                      </w:r>
                      <w:proofErr w:type="spellEnd"/>
                      <w:r w:rsidRPr="005E012D">
                        <w:t>;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-- Permitir ver sus propios datos</w:t>
                      </w:r>
                    </w:p>
                    <w:p w14:paraId="14EFB4B2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66D9EF"/>
                        </w:rPr>
                        <w:t>GRANT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SELECT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ON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Curso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TO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 w:rsidRPr="005E012D">
                        <w:t>Rol_Estudiante</w:t>
                      </w:r>
                      <w:proofErr w:type="spellEnd"/>
                      <w:r w:rsidRPr="005E012D">
                        <w:t>;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-- Permitir ver cursos disponibles</w:t>
                      </w:r>
                    </w:p>
                    <w:p w14:paraId="4AF3BAD9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66D9EF"/>
                        </w:rPr>
                        <w:t>GRANT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SELECT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ON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 w:rsidRPr="005E012D">
                        <w:t>Inscripcion</w:t>
                      </w:r>
                      <w:proofErr w:type="spellEnd"/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TO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 w:rsidRPr="005E012D">
                        <w:t>Rol_Estudiante</w:t>
                      </w:r>
                      <w:proofErr w:type="spellEnd"/>
                      <w:r w:rsidRPr="005E012D">
                        <w:t>;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-- Ver sus inscripciones</w:t>
                      </w:r>
                    </w:p>
                    <w:p w14:paraId="0353FACA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66D9EF"/>
                        </w:rPr>
                        <w:t>GRANT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SELECT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ON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 w:rsidRPr="005E012D">
                        <w:t>Evaluacion</w:t>
                      </w:r>
                      <w:proofErr w:type="spellEnd"/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TO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 w:rsidRPr="005E012D">
                        <w:t>Rol_Estudiante</w:t>
                      </w:r>
                      <w:proofErr w:type="spellEnd"/>
                      <w:r w:rsidRPr="005E012D">
                        <w:t>;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-- Ver sus evaluaciones</w:t>
                      </w:r>
                    </w:p>
                    <w:p w14:paraId="47C8D6B2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66D9EF"/>
                        </w:rPr>
                        <w:t>GRANT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INSERT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ON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 w:rsidRPr="005E012D">
                        <w:t>Inscripcion</w:t>
                      </w:r>
                      <w:proofErr w:type="spellEnd"/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TO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 w:rsidRPr="005E012D">
                        <w:t>Rol_Estudiante</w:t>
                      </w:r>
                      <w:proofErr w:type="spellEnd"/>
                      <w:r w:rsidRPr="005E012D">
                        <w:t>;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-- Inscribirse en cursos</w:t>
                      </w:r>
                    </w:p>
                    <w:p w14:paraId="7EE15729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25D9B157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 xml:space="preserve">-- Asignar permisos al </w:t>
                      </w:r>
                      <w:proofErr w:type="spellStart"/>
                      <w:r w:rsidRPr="005E012D">
                        <w:t>Rol_Profesor</w:t>
                      </w:r>
                      <w:proofErr w:type="spellEnd"/>
                    </w:p>
                    <w:p w14:paraId="2B750A62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66D9EF"/>
                        </w:rPr>
                        <w:t>GRANT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SELECT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ON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Profesor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TO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 w:rsidRPr="005E012D">
                        <w:t>Rol_Profesor</w:t>
                      </w:r>
                      <w:proofErr w:type="spellEnd"/>
                      <w:r w:rsidRPr="005E012D">
                        <w:t>;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-- Ver datos personales del profesor</w:t>
                      </w:r>
                    </w:p>
                    <w:p w14:paraId="441C18C9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66D9EF"/>
                        </w:rPr>
                        <w:t>GRANT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SELECT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ON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Curso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TO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 w:rsidRPr="005E012D">
                        <w:t>Rol_Profesor</w:t>
                      </w:r>
                      <w:proofErr w:type="spellEnd"/>
                      <w:r w:rsidRPr="005E012D">
                        <w:t>;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-- Ver cursos que imparte</w:t>
                      </w:r>
                    </w:p>
                    <w:p w14:paraId="04EF9FEE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66D9EF"/>
                        </w:rPr>
                        <w:t>GRANT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SELECT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ON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 w:rsidRPr="005E012D">
                        <w:t>Evaluacion</w:t>
                      </w:r>
                      <w:proofErr w:type="spellEnd"/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TO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 w:rsidRPr="005E012D">
                        <w:t>Rol_Profesor</w:t>
                      </w:r>
                      <w:proofErr w:type="spellEnd"/>
                      <w:r w:rsidRPr="005E012D">
                        <w:t>;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-- Ver evaluaciones asignadas</w:t>
                      </w:r>
                    </w:p>
                    <w:p w14:paraId="77D716D1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66D9EF"/>
                        </w:rPr>
                        <w:t>GRANT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INSERT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UPDATE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ON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 w:rsidRPr="005E012D">
                        <w:t>Evaluacion</w:t>
                      </w:r>
                      <w:proofErr w:type="spellEnd"/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TO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 w:rsidRPr="005E012D">
                        <w:t>Rol_Profesor</w:t>
                      </w:r>
                      <w:proofErr w:type="spellEnd"/>
                      <w:r w:rsidRPr="005E012D">
                        <w:t>;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-- Calificar estudiantes</w:t>
                      </w:r>
                    </w:p>
                    <w:p w14:paraId="11935A52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66D9EF"/>
                        </w:rPr>
                        <w:t>GRANT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SELECT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ON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 w:rsidRPr="005E012D">
                        <w:t>Inscripcion</w:t>
                      </w:r>
                      <w:proofErr w:type="spellEnd"/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TO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 w:rsidRPr="005E012D">
                        <w:t>Rol_Profesor</w:t>
                      </w:r>
                      <w:proofErr w:type="spellEnd"/>
                      <w:r w:rsidRPr="005E012D">
                        <w:t>;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-- Ver estudiantes inscritos en sus cursos</w:t>
                      </w:r>
                    </w:p>
                    <w:p w14:paraId="5CFCC225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67B0F4C8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 xml:space="preserve">-- Asignar permisos al </w:t>
                      </w:r>
                      <w:proofErr w:type="spellStart"/>
                      <w:r w:rsidRPr="005E012D">
                        <w:t>Rol_Administrador</w:t>
                      </w:r>
                      <w:proofErr w:type="spellEnd"/>
                    </w:p>
                    <w:p w14:paraId="0AAB99B7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66D9EF"/>
                        </w:rPr>
                        <w:t>GRANT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SELECT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INSERT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UPDATE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DELETE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ON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Estudiante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TO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 w:rsidRPr="005E012D">
                        <w:t>Rol_Administrador</w:t>
                      </w:r>
                      <w:proofErr w:type="spellEnd"/>
                      <w:r w:rsidRPr="005E012D">
                        <w:t>;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-- Gestión completa de estudiantes</w:t>
                      </w:r>
                    </w:p>
                    <w:p w14:paraId="7434BB06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66D9EF"/>
                        </w:rPr>
                        <w:t>GRANT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SELECT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INSERT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UPDATE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DELETE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ON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Profesor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TO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 w:rsidRPr="005E012D">
                        <w:t>Rol_Administrador</w:t>
                      </w:r>
                      <w:proofErr w:type="spellEnd"/>
                      <w:r w:rsidRPr="005E012D">
                        <w:t>;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-- Gestión completa de profesores</w:t>
                      </w:r>
                    </w:p>
                    <w:p w14:paraId="25F7C234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66D9EF"/>
                        </w:rPr>
                        <w:t>GRANT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SELECT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INSERT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UPDATE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DELETE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ON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Curso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TO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 w:rsidRPr="005E012D">
                        <w:t>Rol_Administrador</w:t>
                      </w:r>
                      <w:proofErr w:type="spellEnd"/>
                      <w:r w:rsidRPr="005E012D">
                        <w:t>;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-- Gestión completa de cursos</w:t>
                      </w:r>
                    </w:p>
                    <w:p w14:paraId="2CE20375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66D9EF"/>
                        </w:rPr>
                        <w:t>GRANT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SELECT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INSERT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UPDATE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DELETE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ON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 w:rsidRPr="005E012D">
                        <w:t>Inscripcion</w:t>
                      </w:r>
                      <w:proofErr w:type="spellEnd"/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TO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 w:rsidRPr="005E012D">
                        <w:t>Rol_Administrador</w:t>
                      </w:r>
                      <w:proofErr w:type="spellEnd"/>
                      <w:r w:rsidRPr="005E012D">
                        <w:t>;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-- Gestión completa de inscripciones</w:t>
                      </w:r>
                    </w:p>
                    <w:p w14:paraId="75AB6CAD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66D9EF"/>
                        </w:rPr>
                        <w:t>GRANT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SELECT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INSERT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UPDATE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DELETE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ON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 w:rsidRPr="005E012D">
                        <w:t>Evaluacion</w:t>
                      </w:r>
                      <w:proofErr w:type="spellEnd"/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TO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 w:rsidRPr="005E012D">
                        <w:t>Rol_Administrador</w:t>
                      </w:r>
                      <w:proofErr w:type="spellEnd"/>
                      <w:r w:rsidRPr="005E012D">
                        <w:t>;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-- Gestión completa de evaluaciones</w:t>
                      </w:r>
                    </w:p>
                    <w:p w14:paraId="4C752C7F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66D9EF"/>
                        </w:rPr>
                        <w:t>GRANT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SELECT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INSERT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UPDATE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DELETE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ON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 w:rsidRPr="005E012D">
                        <w:t>Curso_Profesor</w:t>
                      </w:r>
                      <w:proofErr w:type="spellEnd"/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TO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 w:rsidRPr="005E012D">
                        <w:t>Rol_Administrador</w:t>
                      </w:r>
                      <w:proofErr w:type="spellEnd"/>
                      <w:r w:rsidRPr="005E012D">
                        <w:t>;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-- Gestión de asignación de profesores a cursos</w:t>
                      </w:r>
                    </w:p>
                    <w:p w14:paraId="4638E385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0F7D47ED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>-- Crear usuarios y asignar roles</w:t>
                      </w:r>
                    </w:p>
                    <w:p w14:paraId="543D0412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>-- Nota: Es necesario reemplazar los valores &lt;</w:t>
                      </w:r>
                      <w:proofErr w:type="spellStart"/>
                      <w:r w:rsidRPr="005E012D">
                        <w:t>nombre_usuario</w:t>
                      </w:r>
                      <w:proofErr w:type="spellEnd"/>
                      <w:r w:rsidRPr="005E012D">
                        <w:t>&gt; y &lt;contraseña&gt; según los requisitos</w:t>
                      </w:r>
                    </w:p>
                    <w:p w14:paraId="43D2107D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66D9EF"/>
                        </w:rPr>
                        <w:t>CREATE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LOGIN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 w:rsidRPr="005E012D">
                        <w:t>UsuarioEstudiante</w:t>
                      </w:r>
                      <w:proofErr w:type="spellEnd"/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WITH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PASSWORD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</w:rPr>
                        <w:t>=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E6DB74"/>
                        </w:rPr>
                        <w:t>'Estudiante123!'</w:t>
                      </w:r>
                      <w:r w:rsidRPr="005E012D">
                        <w:t>;</w:t>
                      </w:r>
                    </w:p>
                    <w:p w14:paraId="6CCF5F1A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66D9EF"/>
                        </w:rPr>
                        <w:t>CREATE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USER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 w:rsidRPr="005E012D">
                        <w:t>UsuarioEstudiante</w:t>
                      </w:r>
                      <w:proofErr w:type="spellEnd"/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FOR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LOGIN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 w:rsidRPr="005E012D">
                        <w:t>UsuarioEstudiante</w:t>
                      </w:r>
                      <w:proofErr w:type="spellEnd"/>
                      <w:r w:rsidRPr="005E012D">
                        <w:t>;</w:t>
                      </w:r>
                    </w:p>
                    <w:p w14:paraId="6A806486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66D9EF"/>
                        </w:rPr>
                        <w:t>ALTER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ROLE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 w:rsidRPr="005E012D">
                        <w:t>Rol_Estudiante</w:t>
                      </w:r>
                      <w:proofErr w:type="spellEnd"/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ADD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MEMBER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 w:rsidRPr="005E012D">
                        <w:t>UsuarioEstudiante</w:t>
                      </w:r>
                      <w:proofErr w:type="spellEnd"/>
                      <w:r w:rsidRPr="005E012D">
                        <w:t>;</w:t>
                      </w:r>
                    </w:p>
                    <w:p w14:paraId="5A9D6117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62A28539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66D9EF"/>
                          <w:lang w:val="en-US"/>
                        </w:rPr>
                        <w:t>CREATE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LOGIN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012D">
                        <w:rPr>
                          <w:lang w:val="en-US"/>
                        </w:rPr>
                        <w:t>UsuarioProfesor</w:t>
                      </w:r>
                      <w:proofErr w:type="spellEnd"/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WITH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PASSWORD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=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E6DB74"/>
                          <w:lang w:val="en-US"/>
                        </w:rPr>
                        <w:t>'Profesor123!</w:t>
                      </w:r>
                      <w:proofErr w:type="gramStart"/>
                      <w:r w:rsidRPr="005E012D">
                        <w:rPr>
                          <w:color w:val="E6DB74"/>
                          <w:lang w:val="en-US"/>
                        </w:rPr>
                        <w:t>'</w:t>
                      </w:r>
                      <w:r w:rsidRPr="005E012D">
                        <w:rPr>
                          <w:lang w:val="en-US"/>
                        </w:rPr>
                        <w:t>;</w:t>
                      </w:r>
                      <w:proofErr w:type="gramEnd"/>
                    </w:p>
                    <w:p w14:paraId="0FDDBBB2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66D9EF"/>
                          <w:lang w:val="en-US"/>
                        </w:rPr>
                        <w:t>CREATE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USER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012D">
                        <w:rPr>
                          <w:lang w:val="en-US"/>
                        </w:rPr>
                        <w:t>UsuarioProfesor</w:t>
                      </w:r>
                      <w:proofErr w:type="spellEnd"/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FOR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LOGIN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5E012D">
                        <w:rPr>
                          <w:lang w:val="en-US"/>
                        </w:rPr>
                        <w:t>UsuarioProfesor</w:t>
                      </w:r>
                      <w:proofErr w:type="spellEnd"/>
                      <w:r w:rsidRPr="005E012D">
                        <w:rPr>
                          <w:lang w:val="en-US"/>
                        </w:rPr>
                        <w:t>;</w:t>
                      </w:r>
                      <w:proofErr w:type="gramEnd"/>
                    </w:p>
                    <w:p w14:paraId="487642ED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66D9EF"/>
                          <w:lang w:val="en-US"/>
                        </w:rPr>
                        <w:t>ALTER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ROLE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012D">
                        <w:rPr>
                          <w:lang w:val="en-US"/>
                        </w:rPr>
                        <w:t>Rol_Profesor</w:t>
                      </w:r>
                      <w:proofErr w:type="spellEnd"/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ADD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MEMBER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5E012D">
                        <w:rPr>
                          <w:lang w:val="en-US"/>
                        </w:rPr>
                        <w:t>UsuarioProfesor</w:t>
                      </w:r>
                      <w:proofErr w:type="spellEnd"/>
                      <w:r w:rsidRPr="005E012D">
                        <w:rPr>
                          <w:lang w:val="en-US"/>
                        </w:rPr>
                        <w:t>;</w:t>
                      </w:r>
                      <w:proofErr w:type="gramEnd"/>
                    </w:p>
                    <w:p w14:paraId="7BF25ED4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</w:p>
                    <w:p w14:paraId="1C2CD7F7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66D9EF"/>
                          <w:lang w:val="en-US"/>
                        </w:rPr>
                        <w:t>CREATE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LOGIN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012D">
                        <w:rPr>
                          <w:lang w:val="en-US"/>
                        </w:rPr>
                        <w:t>UsuarioAdministrador</w:t>
                      </w:r>
                      <w:proofErr w:type="spellEnd"/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WITH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PASSWORD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=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E6DB74"/>
                          <w:lang w:val="en-US"/>
                        </w:rPr>
                        <w:t>'Admin123!</w:t>
                      </w:r>
                      <w:proofErr w:type="gramStart"/>
                      <w:r w:rsidRPr="005E012D">
                        <w:rPr>
                          <w:color w:val="E6DB74"/>
                          <w:lang w:val="en-US"/>
                        </w:rPr>
                        <w:t>'</w:t>
                      </w:r>
                      <w:r w:rsidRPr="005E012D">
                        <w:rPr>
                          <w:lang w:val="en-US"/>
                        </w:rPr>
                        <w:t>;</w:t>
                      </w:r>
                      <w:proofErr w:type="gramEnd"/>
                    </w:p>
                    <w:p w14:paraId="7F65D666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66D9EF"/>
                        </w:rPr>
                        <w:t>CREATE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USER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 w:rsidRPr="005E012D">
                        <w:t>UsuarioAdministrador</w:t>
                      </w:r>
                      <w:proofErr w:type="spellEnd"/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FOR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LOGIN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 w:rsidRPr="005E012D">
                        <w:t>UsuarioAdministrador</w:t>
                      </w:r>
                      <w:proofErr w:type="spellEnd"/>
                      <w:r w:rsidRPr="005E012D">
                        <w:t>;</w:t>
                      </w:r>
                    </w:p>
                    <w:p w14:paraId="00DF05B0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66D9EF"/>
                        </w:rPr>
                        <w:t>ALTER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ROLE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 w:rsidRPr="005E012D">
                        <w:t>Rol_Administrador</w:t>
                      </w:r>
                      <w:proofErr w:type="spellEnd"/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ADD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MEMBER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 w:rsidRPr="005E012D">
                        <w:t>UsuarioAdministrador</w:t>
                      </w:r>
                      <w:proofErr w:type="spellEnd"/>
                      <w:r w:rsidRPr="005E012D">
                        <w:t>;</w:t>
                      </w:r>
                    </w:p>
                    <w:p w14:paraId="06E9E385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55CA09BB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>-- Revisión de los roles asignados</w:t>
                      </w:r>
                    </w:p>
                    <w:p w14:paraId="42E43AEA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66D9EF"/>
                          <w:lang w:val="en-US"/>
                        </w:rPr>
                        <w:t>SELECT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r.name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AS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Rol,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m.name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AS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012D">
                        <w:rPr>
                          <w:lang w:val="en-US"/>
                        </w:rPr>
                        <w:t>Miembro</w:t>
                      </w:r>
                      <w:proofErr w:type="spellEnd"/>
                    </w:p>
                    <w:p w14:paraId="48B4FB6C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66D9EF"/>
                          <w:lang w:val="en-US"/>
                        </w:rPr>
                        <w:t>FROM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5E012D">
                        <w:rPr>
                          <w:lang w:val="en-US"/>
                        </w:rPr>
                        <w:t>sys.database</w:t>
                      </w:r>
                      <w:proofErr w:type="gramEnd"/>
                      <w:r w:rsidRPr="005E012D">
                        <w:rPr>
                          <w:lang w:val="en-US"/>
                        </w:rPr>
                        <w:t>_role_members</w:t>
                      </w:r>
                      <w:proofErr w:type="spellEnd"/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rm</w:t>
                      </w:r>
                    </w:p>
                    <w:p w14:paraId="621E44F6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66D9EF"/>
                          <w:lang w:val="en-US"/>
                        </w:rPr>
                        <w:t>JOIN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5E012D">
                        <w:rPr>
                          <w:lang w:val="en-US"/>
                        </w:rPr>
                        <w:t>sys.database</w:t>
                      </w:r>
                      <w:proofErr w:type="gramEnd"/>
                      <w:r w:rsidRPr="005E012D">
                        <w:rPr>
                          <w:lang w:val="en-US"/>
                        </w:rPr>
                        <w:t>_principals</w:t>
                      </w:r>
                      <w:proofErr w:type="spellEnd"/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r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ON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012D">
                        <w:rPr>
                          <w:lang w:val="en-US"/>
                        </w:rPr>
                        <w:t>rm.role_principal_id</w:t>
                      </w:r>
                      <w:proofErr w:type="spellEnd"/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=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012D">
                        <w:rPr>
                          <w:lang w:val="en-US"/>
                        </w:rPr>
                        <w:t>r.principal_id</w:t>
                      </w:r>
                      <w:proofErr w:type="spellEnd"/>
                    </w:p>
                    <w:p w14:paraId="3E486C55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66D9EF"/>
                          <w:lang w:val="en-US"/>
                        </w:rPr>
                        <w:t>JOIN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5E012D">
                        <w:rPr>
                          <w:lang w:val="en-US"/>
                        </w:rPr>
                        <w:t>sys.database</w:t>
                      </w:r>
                      <w:proofErr w:type="gramEnd"/>
                      <w:r w:rsidRPr="005E012D">
                        <w:rPr>
                          <w:lang w:val="en-US"/>
                        </w:rPr>
                        <w:t>_principals</w:t>
                      </w:r>
                      <w:proofErr w:type="spellEnd"/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m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ON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012D">
                        <w:rPr>
                          <w:lang w:val="en-US"/>
                        </w:rPr>
                        <w:t>rm.member_principal_id</w:t>
                      </w:r>
                      <w:proofErr w:type="spellEnd"/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=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012D">
                        <w:rPr>
                          <w:lang w:val="en-US"/>
                        </w:rPr>
                        <w:t>m.principal_id</w:t>
                      </w:r>
                      <w:proofErr w:type="spellEnd"/>
                      <w:r w:rsidRPr="005E012D">
                        <w:rPr>
                          <w:lang w:val="en-US"/>
                        </w:rPr>
                        <w:t>;</w:t>
                      </w:r>
                    </w:p>
                    <w:p w14:paraId="7B70BFFC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</w:p>
                    <w:p w14:paraId="2B806EAE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</w:p>
                    <w:p w14:paraId="3CC0D2D0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>----------------------------------------------------------------------</w:t>
                      </w:r>
                    </w:p>
                    <w:p w14:paraId="4C645578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>--1. Procedimiento para Crear un Usuario y Asignarle el Rol de Estudiante</w:t>
                      </w:r>
                    </w:p>
                    <w:p w14:paraId="402FC99D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>-- Procedimiento para Crear un Usuario y Asignarle el Rol de Estudiante</w:t>
                      </w:r>
                    </w:p>
                    <w:p w14:paraId="045670E5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>-- Procedimiento para Crear un Usuario y Asignarle el Rol de Estudiante</w:t>
                      </w:r>
                    </w:p>
                    <w:p w14:paraId="0335A10A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66D9EF"/>
                        </w:rPr>
                        <w:t>CREATE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PROCEDURE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 w:rsidRPr="005E012D">
                        <w:t>CrearUsuarioEstudiante</w:t>
                      </w:r>
                      <w:proofErr w:type="spellEnd"/>
                    </w:p>
                    <w:p w14:paraId="3B6FB7AD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</w:t>
                      </w:r>
                      <w:r w:rsidRPr="005E012D">
                        <w:rPr>
                          <w:color w:val="F92672"/>
                        </w:rPr>
                        <w:t>@</w:t>
                      </w:r>
                      <w:r w:rsidRPr="005E012D">
                        <w:t>NombreUsuario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NVARCHAR(</w:t>
                      </w:r>
                      <w:r w:rsidRPr="005E012D">
                        <w:rPr>
                          <w:color w:val="AE81FF"/>
                        </w:rPr>
                        <w:t>50</w:t>
                      </w:r>
                      <w:r w:rsidRPr="005E012D">
                        <w:t>),</w:t>
                      </w:r>
                    </w:p>
                    <w:p w14:paraId="47E646C9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</w:t>
                      </w:r>
                      <w:r w:rsidRPr="005E012D">
                        <w:rPr>
                          <w:color w:val="F92672"/>
                        </w:rPr>
                        <w:t>@</w:t>
                      </w:r>
                      <w:r w:rsidRPr="005E012D">
                        <w:t>Contrasena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NVARCHAR(</w:t>
                      </w:r>
                      <w:r w:rsidRPr="005E012D">
                        <w:rPr>
                          <w:color w:val="AE81FF"/>
                        </w:rPr>
                        <w:t>100</w:t>
                      </w:r>
                      <w:r w:rsidRPr="005E012D">
                        <w:t>),</w:t>
                      </w:r>
                    </w:p>
                    <w:p w14:paraId="68365CD1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</w:t>
                      </w:r>
                      <w:r w:rsidRPr="005E012D">
                        <w:rPr>
                          <w:color w:val="F92672"/>
                        </w:rPr>
                        <w:t>@</w:t>
                      </w:r>
                      <w:r w:rsidRPr="005E012D">
                        <w:t>Email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NVARCHAR(</w:t>
                      </w:r>
                      <w:r w:rsidRPr="005E012D">
                        <w:rPr>
                          <w:color w:val="AE81FF"/>
                        </w:rPr>
                        <w:t>150</w:t>
                      </w:r>
                      <w:r w:rsidRPr="005E012D">
                        <w:t>),</w:t>
                      </w:r>
                    </w:p>
                    <w:p w14:paraId="0893A8ED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</w:t>
                      </w:r>
                      <w:r w:rsidRPr="005E012D">
                        <w:rPr>
                          <w:color w:val="F92672"/>
                        </w:rPr>
                        <w:t>@</w:t>
                      </w:r>
                      <w:r w:rsidRPr="005E012D">
                        <w:t>Telefono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NVARCHAR(</w:t>
                      </w:r>
                      <w:r w:rsidRPr="005E012D">
                        <w:rPr>
                          <w:color w:val="AE81FF"/>
                        </w:rPr>
                        <w:t>20</w:t>
                      </w:r>
                      <w:r w:rsidRPr="005E012D">
                        <w:t>),</w:t>
                      </w:r>
                    </w:p>
                    <w:p w14:paraId="23C44E43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@</w:t>
                      </w:r>
                      <w:r w:rsidRPr="005E012D">
                        <w:rPr>
                          <w:lang w:val="en-US"/>
                        </w:rPr>
                        <w:t>Direccion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NVARCHAR(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MAX</w:t>
                      </w:r>
                      <w:r w:rsidRPr="005E012D">
                        <w:rPr>
                          <w:lang w:val="en-US"/>
                        </w:rPr>
                        <w:t>)</w:t>
                      </w:r>
                    </w:p>
                    <w:p w14:paraId="3CFB22BA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66D9EF"/>
                          <w:lang w:val="en-US"/>
                        </w:rPr>
                        <w:t>AS</w:t>
                      </w:r>
                    </w:p>
                    <w:p w14:paraId="097010DE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66D9EF"/>
                          <w:lang w:val="en-US"/>
                        </w:rPr>
                        <w:t>BEGIN</w:t>
                      </w:r>
                    </w:p>
                    <w:p w14:paraId="2B43B937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BEGIN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TRY</w:t>
                      </w:r>
                    </w:p>
                    <w:p w14:paraId="60253F08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</w:rPr>
                        <w:t>BEGIN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TRANSACTION;</w:t>
                      </w:r>
                    </w:p>
                    <w:p w14:paraId="0FEFFDC3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04E6CBE1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t xml:space="preserve">-- Validar que el usuario no exista como </w:t>
                      </w:r>
                      <w:proofErr w:type="spellStart"/>
                      <w:r w:rsidRPr="005E012D">
                        <w:t>login</w:t>
                      </w:r>
                      <w:proofErr w:type="spellEnd"/>
                    </w:p>
                    <w:p w14:paraId="25282665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rPr>
                          <w:lang w:val="en-US"/>
                        </w:rPr>
                        <w:t>IF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EXISTS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(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SELECT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AE81FF"/>
                          <w:lang w:val="en-US"/>
                        </w:rPr>
                        <w:t>1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FROM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5E012D">
                        <w:rPr>
                          <w:lang w:val="en-US"/>
                        </w:rPr>
                        <w:t>sys.server</w:t>
                      </w:r>
                      <w:proofErr w:type="gramEnd"/>
                      <w:r w:rsidRPr="005E012D">
                        <w:rPr>
                          <w:lang w:val="en-US"/>
                        </w:rPr>
                        <w:t>_principals</w:t>
                      </w:r>
                      <w:proofErr w:type="spellEnd"/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WHERE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name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=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@</w:t>
                      </w:r>
                      <w:r w:rsidRPr="005E012D">
                        <w:rPr>
                          <w:lang w:val="en-US"/>
                        </w:rPr>
                        <w:t>NombreUsuario)</w:t>
                      </w:r>
                    </w:p>
                    <w:p w14:paraId="1055B840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</w:rPr>
                        <w:t>BEGIN</w:t>
                      </w:r>
                    </w:p>
                    <w:p w14:paraId="438A34A2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  </w:t>
                      </w:r>
                      <w:r w:rsidRPr="005E012D">
                        <w:t>THROW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AE81FF"/>
                        </w:rPr>
                        <w:t>50001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E6DB74"/>
                        </w:rPr>
                        <w:t>'El nombre de usuario ya existe como LOGIN.'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AE81FF"/>
                        </w:rPr>
                        <w:t>1</w:t>
                      </w:r>
                      <w:r w:rsidRPr="005E012D">
                        <w:t>;</w:t>
                      </w:r>
                    </w:p>
                    <w:p w14:paraId="28120C56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</w:rPr>
                        <w:t>END</w:t>
                      </w:r>
                      <w:r w:rsidRPr="005E012D">
                        <w:t>;</w:t>
                      </w:r>
                    </w:p>
                    <w:p w14:paraId="576FFEC8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7E8E19B1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t>-- Validar que el correo no esté duplicado</w:t>
                      </w:r>
                    </w:p>
                    <w:p w14:paraId="2C7C8FBE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rPr>
                          <w:lang w:val="en-US"/>
                        </w:rPr>
                        <w:t>IF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EXISTS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(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SELECT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AE81FF"/>
                          <w:lang w:val="en-US"/>
                        </w:rPr>
                        <w:t>1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FROM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012D">
                        <w:rPr>
                          <w:lang w:val="en-US"/>
                        </w:rPr>
                        <w:t>Estudiante</w:t>
                      </w:r>
                      <w:proofErr w:type="spellEnd"/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WHERE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012D">
                        <w:rPr>
                          <w:lang w:val="en-US"/>
                        </w:rPr>
                        <w:t>correo</w:t>
                      </w:r>
                      <w:proofErr w:type="spellEnd"/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=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@</w:t>
                      </w:r>
                      <w:r w:rsidRPr="005E012D">
                        <w:rPr>
                          <w:lang w:val="en-US"/>
                        </w:rPr>
                        <w:t>Email)</w:t>
                      </w:r>
                    </w:p>
                    <w:p w14:paraId="41A329FD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</w:rPr>
                        <w:t>BEGIN</w:t>
                      </w:r>
                    </w:p>
                    <w:p w14:paraId="2B8EB111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  </w:t>
                      </w:r>
                      <w:r w:rsidRPr="005E012D">
                        <w:t>THROW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AE81FF"/>
                        </w:rPr>
                        <w:t>50002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E6DB74"/>
                        </w:rPr>
                        <w:t>'El correo electrónico ya está registrado en la tabla Estudiante.'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AE81FF"/>
                        </w:rPr>
                        <w:t>1</w:t>
                      </w:r>
                      <w:r w:rsidRPr="005E012D">
                        <w:t>;</w:t>
                      </w:r>
                    </w:p>
                    <w:p w14:paraId="1C2BB112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</w:rPr>
                        <w:t>END</w:t>
                      </w:r>
                      <w:r w:rsidRPr="005E012D">
                        <w:t>;</w:t>
                      </w:r>
                    </w:p>
                    <w:p w14:paraId="5334B57D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28234DDC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t>-- Validar que el teléfono no esté duplicado</w:t>
                      </w:r>
                    </w:p>
                    <w:p w14:paraId="6D6EB567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rPr>
                          <w:lang w:val="en-US"/>
                        </w:rPr>
                        <w:t>IF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EXISTS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(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SELECT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AE81FF"/>
                          <w:lang w:val="en-US"/>
                        </w:rPr>
                        <w:t>1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FROM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012D">
                        <w:rPr>
                          <w:lang w:val="en-US"/>
                        </w:rPr>
                        <w:t>Estudiante</w:t>
                      </w:r>
                      <w:proofErr w:type="spellEnd"/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WHERE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5E012D">
                        <w:rPr>
                          <w:lang w:val="en-US"/>
                        </w:rPr>
                        <w:t>telefono</w:t>
                      </w:r>
                      <w:proofErr w:type="spellEnd"/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=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@</w:t>
                      </w:r>
                      <w:r w:rsidRPr="005E012D">
                        <w:rPr>
                          <w:lang w:val="en-US"/>
                        </w:rPr>
                        <w:t>Telefono)</w:t>
                      </w:r>
                    </w:p>
                    <w:p w14:paraId="4B32315F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</w:rPr>
                        <w:t>BEGIN</w:t>
                      </w:r>
                    </w:p>
                    <w:p w14:paraId="5F9CD437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  </w:t>
                      </w:r>
                      <w:r w:rsidRPr="005E012D">
                        <w:t>THROW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AE81FF"/>
                        </w:rPr>
                        <w:t>50003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E6DB74"/>
                        </w:rPr>
                        <w:t>'El número de teléfono ya está registrado en la tabla Estudiante.'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AE81FF"/>
                        </w:rPr>
                        <w:t>1</w:t>
                      </w:r>
                      <w:r w:rsidRPr="005E012D">
                        <w:t>;</w:t>
                      </w:r>
                    </w:p>
                    <w:p w14:paraId="1E861F7E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</w:rPr>
                        <w:t>END</w:t>
                      </w:r>
                      <w:r w:rsidRPr="005E012D">
                        <w:t>;</w:t>
                      </w:r>
                    </w:p>
                    <w:p w14:paraId="1A72F2A0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46D2B366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t xml:space="preserve">-- Crear el </w:t>
                      </w:r>
                      <w:proofErr w:type="spellStart"/>
                      <w:r w:rsidRPr="005E012D">
                        <w:t>login</w:t>
                      </w:r>
                      <w:proofErr w:type="spellEnd"/>
                      <w:r w:rsidRPr="005E012D">
                        <w:t xml:space="preserve"> y el usuario</w:t>
                      </w:r>
                    </w:p>
                    <w:p w14:paraId="1C3930A4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DECLARE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@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SQL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NVARCHAR(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MAX</w:t>
                      </w:r>
                      <w:proofErr w:type="gramStart"/>
                      <w:r w:rsidRPr="005E012D">
                        <w:rPr>
                          <w:lang w:val="en-US"/>
                        </w:rPr>
                        <w:t>);</w:t>
                      </w:r>
                      <w:proofErr w:type="gramEnd"/>
                    </w:p>
                    <w:p w14:paraId="590BBC39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SET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@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SQL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=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E6DB74"/>
                          <w:lang w:val="en-US"/>
                        </w:rPr>
                        <w:t>'CREATE LOGIN ['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+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@</w:t>
                      </w:r>
                      <w:r w:rsidRPr="005E012D">
                        <w:rPr>
                          <w:lang w:val="en-US"/>
                        </w:rPr>
                        <w:t>NombreUsuario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+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E6DB74"/>
                          <w:lang w:val="en-US"/>
                        </w:rPr>
                        <w:t>'] WITH PASSWORD = '''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+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@</w:t>
                      </w:r>
                      <w:r w:rsidRPr="005E012D">
                        <w:rPr>
                          <w:lang w:val="en-US"/>
                        </w:rPr>
                        <w:t>Contrasena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+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E6DB74"/>
                          <w:lang w:val="en-US"/>
                        </w:rPr>
                        <w:t>''', CHECK_POLICY = ON;</w:t>
                      </w:r>
                      <w:proofErr w:type="gramStart"/>
                      <w:r w:rsidRPr="005E012D">
                        <w:rPr>
                          <w:color w:val="E6DB74"/>
                          <w:lang w:val="en-US"/>
                        </w:rPr>
                        <w:t>'</w:t>
                      </w:r>
                      <w:r w:rsidRPr="005E012D">
                        <w:rPr>
                          <w:lang w:val="en-US"/>
                        </w:rPr>
                        <w:t>;</w:t>
                      </w:r>
                      <w:proofErr w:type="gramEnd"/>
                    </w:p>
                    <w:p w14:paraId="3240BCD6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EXEC</w:t>
                      </w:r>
                      <w:r w:rsidRPr="005E012D">
                        <w:rPr>
                          <w:lang w:val="en-US"/>
                        </w:rPr>
                        <w:t>(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@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SQL</w:t>
                      </w:r>
                      <w:proofErr w:type="gramStart"/>
                      <w:r w:rsidRPr="005E012D">
                        <w:rPr>
                          <w:lang w:val="en-US"/>
                        </w:rPr>
                        <w:t>);</w:t>
                      </w:r>
                      <w:proofErr w:type="gramEnd"/>
                    </w:p>
                    <w:p w14:paraId="78992752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</w:p>
                    <w:p w14:paraId="26865CDE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SET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@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SQL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=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E6DB74"/>
                          <w:lang w:val="en-US"/>
                        </w:rPr>
                        <w:t>'CREATE USER ['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+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@</w:t>
                      </w:r>
                      <w:r w:rsidRPr="005E012D">
                        <w:rPr>
                          <w:lang w:val="en-US"/>
                        </w:rPr>
                        <w:t>NombreUsuario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+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E6DB74"/>
                          <w:lang w:val="en-US"/>
                        </w:rPr>
                        <w:t>'] FOR LOGIN ['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+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@</w:t>
                      </w:r>
                      <w:r w:rsidRPr="005E012D">
                        <w:rPr>
                          <w:lang w:val="en-US"/>
                        </w:rPr>
                        <w:t>NombreUsuario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+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E6DB74"/>
                          <w:lang w:val="en-US"/>
                        </w:rPr>
                        <w:t xml:space="preserve">']; ALTER ROLE </w:t>
                      </w:r>
                      <w:proofErr w:type="spellStart"/>
                      <w:r w:rsidRPr="005E012D">
                        <w:rPr>
                          <w:color w:val="E6DB74"/>
                          <w:lang w:val="en-US"/>
                        </w:rPr>
                        <w:t>Estudiante</w:t>
                      </w:r>
                      <w:proofErr w:type="spellEnd"/>
                      <w:r w:rsidRPr="005E012D">
                        <w:rPr>
                          <w:color w:val="E6DB74"/>
                          <w:lang w:val="en-US"/>
                        </w:rPr>
                        <w:t xml:space="preserve"> ADD MEMBER ['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+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@</w:t>
                      </w:r>
                      <w:r w:rsidRPr="005E012D">
                        <w:rPr>
                          <w:lang w:val="en-US"/>
                        </w:rPr>
                        <w:t>NombreUsuario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+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E6DB74"/>
                          <w:lang w:val="en-US"/>
                        </w:rPr>
                        <w:t>'];</w:t>
                      </w:r>
                      <w:proofErr w:type="gramStart"/>
                      <w:r w:rsidRPr="005E012D">
                        <w:rPr>
                          <w:color w:val="E6DB74"/>
                          <w:lang w:val="en-US"/>
                        </w:rPr>
                        <w:t>'</w:t>
                      </w:r>
                      <w:r w:rsidRPr="005E012D">
                        <w:rPr>
                          <w:lang w:val="en-US"/>
                        </w:rPr>
                        <w:t>;</w:t>
                      </w:r>
                      <w:proofErr w:type="gramEnd"/>
                    </w:p>
                    <w:p w14:paraId="0BA56FAB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</w:rPr>
                        <w:t>EXEC</w:t>
                      </w:r>
                      <w:r w:rsidRPr="005E012D">
                        <w:t>(</w:t>
                      </w:r>
                      <w:r w:rsidRPr="005E012D">
                        <w:rPr>
                          <w:color w:val="F92672"/>
                        </w:rPr>
                        <w:t>@</w:t>
                      </w:r>
                      <w:r w:rsidRPr="005E012D">
                        <w:rPr>
                          <w:color w:val="66D9EF"/>
                        </w:rPr>
                        <w:t>SQL</w:t>
                      </w:r>
                      <w:r w:rsidRPr="005E012D">
                        <w:t>);</w:t>
                      </w:r>
                    </w:p>
                    <w:p w14:paraId="64B99D61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3FD77D29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t>-- Insertar datos en la tabla Estudiante</w:t>
                      </w:r>
                    </w:p>
                    <w:p w14:paraId="48E96F73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</w:rPr>
                        <w:t>INSERT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INTO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Estudiante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(nombre,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correo,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 w:rsidRPr="005E012D">
                        <w:t>telefono</w:t>
                      </w:r>
                      <w:proofErr w:type="spellEnd"/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 w:rsidRPr="005E012D">
                        <w:t>direccion</w:t>
                      </w:r>
                      <w:proofErr w:type="spellEnd"/>
                      <w:r w:rsidRPr="005E012D">
                        <w:t>)</w:t>
                      </w:r>
                    </w:p>
                    <w:p w14:paraId="3E657BA6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VALUES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(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@</w:t>
                      </w:r>
                      <w:r w:rsidRPr="005E012D">
                        <w:rPr>
                          <w:lang w:val="en-US"/>
                        </w:rPr>
                        <w:t>NombreUsuario,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@</w:t>
                      </w:r>
                      <w:r w:rsidRPr="005E012D">
                        <w:rPr>
                          <w:lang w:val="en-US"/>
                        </w:rPr>
                        <w:t>Email,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@</w:t>
                      </w:r>
                      <w:r w:rsidRPr="005E012D">
                        <w:rPr>
                          <w:lang w:val="en-US"/>
                        </w:rPr>
                        <w:t>Telefono,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@</w:t>
                      </w:r>
                      <w:r w:rsidRPr="005E012D">
                        <w:rPr>
                          <w:lang w:val="en-US"/>
                        </w:rPr>
                        <w:t>Direccion</w:t>
                      </w:r>
                      <w:proofErr w:type="gramStart"/>
                      <w:r w:rsidRPr="005E012D">
                        <w:rPr>
                          <w:lang w:val="en-US"/>
                        </w:rPr>
                        <w:t>);</w:t>
                      </w:r>
                      <w:proofErr w:type="gramEnd"/>
                    </w:p>
                    <w:p w14:paraId="56456638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</w:p>
                    <w:p w14:paraId="3F6F6728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COMMIT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gramStart"/>
                      <w:r w:rsidRPr="005E012D">
                        <w:rPr>
                          <w:lang w:val="en-US"/>
                        </w:rPr>
                        <w:t>TRANSACTION;</w:t>
                      </w:r>
                      <w:proofErr w:type="gramEnd"/>
                    </w:p>
                    <w:p w14:paraId="2FD54A31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END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TRY</w:t>
                      </w:r>
                    </w:p>
                    <w:p w14:paraId="248BF96B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BEGIN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CATCH</w:t>
                      </w:r>
                    </w:p>
                    <w:p w14:paraId="28EC3984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ROLLBACK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gramStart"/>
                      <w:r w:rsidRPr="005E012D">
                        <w:rPr>
                          <w:lang w:val="en-US"/>
                        </w:rPr>
                        <w:t>TRANSACTION;</w:t>
                      </w:r>
                      <w:proofErr w:type="gramEnd"/>
                    </w:p>
                    <w:p w14:paraId="096746E9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proofErr w:type="gramStart"/>
                      <w:r w:rsidRPr="005E012D">
                        <w:rPr>
                          <w:lang w:val="en-US"/>
                        </w:rPr>
                        <w:t>THROW;</w:t>
                      </w:r>
                      <w:proofErr w:type="gramEnd"/>
                    </w:p>
                    <w:p w14:paraId="5A1816D5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END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CATCH</w:t>
                      </w:r>
                    </w:p>
                    <w:p w14:paraId="6930E070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proofErr w:type="gramStart"/>
                      <w:r w:rsidRPr="005E012D">
                        <w:rPr>
                          <w:color w:val="66D9EF"/>
                          <w:lang w:val="en-US"/>
                        </w:rPr>
                        <w:t>END</w:t>
                      </w:r>
                      <w:r w:rsidRPr="005E012D">
                        <w:rPr>
                          <w:lang w:val="en-US"/>
                        </w:rPr>
                        <w:t>;</w:t>
                      </w:r>
                      <w:proofErr w:type="gramEnd"/>
                    </w:p>
                    <w:p w14:paraId="131F1A95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>/*</w:t>
                      </w:r>
                    </w:p>
                    <w:p w14:paraId="2B4B7D34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>--Ejemplo</w:t>
                      </w:r>
                    </w:p>
                    <w:p w14:paraId="0A0EFAC7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 xml:space="preserve">EXEC </w:t>
                      </w:r>
                      <w:proofErr w:type="spellStart"/>
                      <w:r w:rsidRPr="005E012D">
                        <w:t>CrearUsuarioEstudiante</w:t>
                      </w:r>
                      <w:proofErr w:type="spellEnd"/>
                    </w:p>
                    <w:p w14:paraId="7BB75152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 xml:space="preserve">  @NombreUsuario = 'estudiante01',</w:t>
                      </w:r>
                    </w:p>
                    <w:p w14:paraId="42B7BD5C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 xml:space="preserve">  @Contrasena = 'Segura123!',</w:t>
                      </w:r>
                    </w:p>
                    <w:p w14:paraId="1DE854F4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 xml:space="preserve">  @Email = 'estudiante01@techacademy.com',</w:t>
                      </w:r>
                    </w:p>
                    <w:p w14:paraId="750FE902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 xml:space="preserve">  @Telefono = '987654321',</w:t>
                      </w:r>
                    </w:p>
                    <w:p w14:paraId="7E6ADFCB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 xml:space="preserve">  @Direccion = 'Av. Siempre Viva 123';</w:t>
                      </w:r>
                    </w:p>
                    <w:p w14:paraId="65186881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>*/</w:t>
                      </w:r>
                    </w:p>
                    <w:p w14:paraId="746DFD25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3A955DF1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0F41B6CD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>--2. Procedimiento para Crear un Usuario y Asignarle el Rol de Profesor</w:t>
                      </w:r>
                    </w:p>
                    <w:p w14:paraId="670E9E8D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66D9EF"/>
                        </w:rPr>
                        <w:t>CREATE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PROCEDURE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 w:rsidRPr="005E012D">
                        <w:t>CrearUsuarioProfesor</w:t>
                      </w:r>
                      <w:proofErr w:type="spellEnd"/>
                    </w:p>
                    <w:p w14:paraId="36E57D63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</w:t>
                      </w:r>
                      <w:r w:rsidRPr="005E012D">
                        <w:rPr>
                          <w:color w:val="F92672"/>
                        </w:rPr>
                        <w:t>@</w:t>
                      </w:r>
                      <w:r w:rsidRPr="005E012D">
                        <w:t>NombreUsuario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NVARCHAR(</w:t>
                      </w:r>
                      <w:r w:rsidRPr="005E012D">
                        <w:rPr>
                          <w:color w:val="AE81FF"/>
                        </w:rPr>
                        <w:t>50</w:t>
                      </w:r>
                      <w:r w:rsidRPr="005E012D">
                        <w:t>),</w:t>
                      </w:r>
                    </w:p>
                    <w:p w14:paraId="1D08039A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</w:t>
                      </w:r>
                      <w:r w:rsidRPr="005E012D">
                        <w:rPr>
                          <w:color w:val="F92672"/>
                        </w:rPr>
                        <w:t>@</w:t>
                      </w:r>
                      <w:r w:rsidRPr="005E012D">
                        <w:t>Contrasena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NVARCHAR(</w:t>
                      </w:r>
                      <w:r w:rsidRPr="005E012D">
                        <w:rPr>
                          <w:color w:val="AE81FF"/>
                        </w:rPr>
                        <w:t>100</w:t>
                      </w:r>
                      <w:r w:rsidRPr="005E012D">
                        <w:t>),</w:t>
                      </w:r>
                    </w:p>
                    <w:p w14:paraId="577EED1B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</w:t>
                      </w:r>
                      <w:r w:rsidRPr="005E012D">
                        <w:rPr>
                          <w:color w:val="F92672"/>
                        </w:rPr>
                        <w:t>@</w:t>
                      </w:r>
                      <w:r w:rsidRPr="005E012D">
                        <w:t>Email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NVARCHAR(</w:t>
                      </w:r>
                      <w:r w:rsidRPr="005E012D">
                        <w:rPr>
                          <w:color w:val="AE81FF"/>
                        </w:rPr>
                        <w:t>150</w:t>
                      </w:r>
                      <w:r w:rsidRPr="005E012D">
                        <w:t>),</w:t>
                      </w:r>
                    </w:p>
                    <w:p w14:paraId="3B5B0D8F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</w:t>
                      </w:r>
                      <w:r w:rsidRPr="005E012D">
                        <w:rPr>
                          <w:color w:val="F92672"/>
                        </w:rPr>
                        <w:t>@</w:t>
                      </w:r>
                      <w:r w:rsidRPr="005E012D">
                        <w:t>Telefono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NVARCHAR(</w:t>
                      </w:r>
                      <w:r w:rsidRPr="005E012D">
                        <w:rPr>
                          <w:color w:val="AE81FF"/>
                        </w:rPr>
                        <w:t>20</w:t>
                      </w:r>
                      <w:r w:rsidRPr="005E012D">
                        <w:t>),</w:t>
                      </w:r>
                    </w:p>
                    <w:p w14:paraId="2F23FE3E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</w:t>
                      </w:r>
                      <w:r w:rsidRPr="005E012D">
                        <w:rPr>
                          <w:color w:val="F92672"/>
                        </w:rPr>
                        <w:t>@</w:t>
                      </w:r>
                      <w:r w:rsidRPr="005E012D">
                        <w:t>Direccion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NVARCHAR(</w:t>
                      </w:r>
                      <w:r w:rsidRPr="005E012D">
                        <w:rPr>
                          <w:color w:val="66D9EF"/>
                        </w:rPr>
                        <w:t>MAX</w:t>
                      </w:r>
                      <w:r w:rsidRPr="005E012D">
                        <w:t>),</w:t>
                      </w:r>
                    </w:p>
                    <w:p w14:paraId="12DD5B74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</w:t>
                      </w:r>
                      <w:r w:rsidRPr="005E012D">
                        <w:rPr>
                          <w:color w:val="F92672"/>
                          <w:lang w:val="en-US"/>
                        </w:rPr>
                        <w:t>@</w:t>
                      </w:r>
                      <w:r w:rsidRPr="005E012D">
                        <w:rPr>
                          <w:lang w:val="en-US"/>
                        </w:rPr>
                        <w:t>DepartamentoId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INT</w:t>
                      </w:r>
                    </w:p>
                    <w:p w14:paraId="510A3D31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66D9EF"/>
                          <w:lang w:val="en-US"/>
                        </w:rPr>
                        <w:t>AS</w:t>
                      </w:r>
                    </w:p>
                    <w:p w14:paraId="10DA68A8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66D9EF"/>
                          <w:lang w:val="en-US"/>
                        </w:rPr>
                        <w:t>BEGIN</w:t>
                      </w:r>
                    </w:p>
                    <w:p w14:paraId="25ED9F11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5E012D">
                        <w:rPr>
                          <w:color w:val="66D9EF"/>
                          <w:lang w:val="en-US"/>
                        </w:rPr>
                        <w:t>BEGIN</w:t>
                      </w:r>
                      <w:r w:rsidRPr="005E012D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5E012D">
                        <w:rPr>
                          <w:lang w:val="en-US"/>
                        </w:rPr>
                        <w:t>TRY</w:t>
                      </w:r>
                    </w:p>
                    <w:p w14:paraId="27FC2532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</w:rPr>
                        <w:t>BEGIN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TRANSACTION;</w:t>
                      </w:r>
                    </w:p>
                    <w:p w14:paraId="0F2BB6B9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1B0D9C98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t xml:space="preserve">-- Validar que el usuario no exista como </w:t>
                      </w:r>
                      <w:proofErr w:type="spellStart"/>
                      <w:r w:rsidRPr="005E012D">
                        <w:t>login</w:t>
                      </w:r>
                      <w:proofErr w:type="spellEnd"/>
                    </w:p>
                    <w:p w14:paraId="743D2E56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B85B91">
                        <w:rPr>
                          <w:lang w:val="en-US"/>
                        </w:rPr>
                        <w:t>IF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EXISTS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(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SELECT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AE81FF"/>
                          <w:lang w:val="en-US"/>
                        </w:rPr>
                        <w:t>1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FROM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B85B91">
                        <w:rPr>
                          <w:lang w:val="en-US"/>
                        </w:rPr>
                        <w:t>sys.server</w:t>
                      </w:r>
                      <w:proofErr w:type="gramEnd"/>
                      <w:r w:rsidRPr="00B85B91">
                        <w:rPr>
                          <w:lang w:val="en-US"/>
                        </w:rPr>
                        <w:t>_principals</w:t>
                      </w:r>
                      <w:proofErr w:type="spellEnd"/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WHERE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name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=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lang w:val="en-US"/>
                        </w:rPr>
                        <w:t>NombreUsuario)</w:t>
                      </w:r>
                    </w:p>
                    <w:p w14:paraId="6A277F24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</w:rPr>
                        <w:t>BEGIN</w:t>
                      </w:r>
                    </w:p>
                    <w:p w14:paraId="0845897C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  </w:t>
                      </w:r>
                      <w:r w:rsidRPr="005E012D">
                        <w:t>THROW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AE81FF"/>
                        </w:rPr>
                        <w:t>50001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E6DB74"/>
                        </w:rPr>
                        <w:t>'El nombre de usuario ya existe como LOGIN.'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AE81FF"/>
                        </w:rPr>
                        <w:t>1</w:t>
                      </w:r>
                      <w:r w:rsidRPr="005E012D">
                        <w:t>;</w:t>
                      </w:r>
                    </w:p>
                    <w:p w14:paraId="6EB801C2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</w:rPr>
                        <w:t>END</w:t>
                      </w:r>
                      <w:r w:rsidRPr="005E012D">
                        <w:t>;</w:t>
                      </w:r>
                    </w:p>
                    <w:p w14:paraId="242853A8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3A1E2854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t>-- Validar que el correo no esté duplicado</w:t>
                      </w:r>
                    </w:p>
                    <w:p w14:paraId="31FDDF41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B85B91">
                        <w:rPr>
                          <w:lang w:val="en-US"/>
                        </w:rPr>
                        <w:t>IF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EXISTS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(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SELECT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AE81FF"/>
                          <w:lang w:val="en-US"/>
                        </w:rPr>
                        <w:t>1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FROM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85B91">
                        <w:rPr>
                          <w:lang w:val="en-US"/>
                        </w:rPr>
                        <w:t>Profesor</w:t>
                      </w:r>
                      <w:proofErr w:type="spellEnd"/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WHERE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85B91">
                        <w:rPr>
                          <w:lang w:val="en-US"/>
                        </w:rPr>
                        <w:t>correo</w:t>
                      </w:r>
                      <w:proofErr w:type="spellEnd"/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=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lang w:val="en-US"/>
                        </w:rPr>
                        <w:t>Email)</w:t>
                      </w:r>
                    </w:p>
                    <w:p w14:paraId="736A980D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</w:rPr>
                        <w:t>BEGIN</w:t>
                      </w:r>
                    </w:p>
                    <w:p w14:paraId="5B5829F3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  </w:t>
                      </w:r>
                      <w:r w:rsidRPr="005E012D">
                        <w:t>THROW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AE81FF"/>
                        </w:rPr>
                        <w:t>50002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E6DB74"/>
                        </w:rPr>
                        <w:t>'El correo electrónico ya está registrado en la tabla Profesor.'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AE81FF"/>
                        </w:rPr>
                        <w:t>1</w:t>
                      </w:r>
                      <w:r w:rsidRPr="005E012D">
                        <w:t>;</w:t>
                      </w:r>
                    </w:p>
                    <w:p w14:paraId="604E3999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</w:rPr>
                        <w:t>END</w:t>
                      </w:r>
                      <w:r w:rsidRPr="005E012D">
                        <w:t>;</w:t>
                      </w:r>
                    </w:p>
                    <w:p w14:paraId="3404991F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2F72FB60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t>-- Validar que el teléfono no esté duplicado</w:t>
                      </w:r>
                    </w:p>
                    <w:p w14:paraId="692265CB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B85B91">
                        <w:rPr>
                          <w:lang w:val="en-US"/>
                        </w:rPr>
                        <w:t>IF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EXISTS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(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SELECT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AE81FF"/>
                          <w:lang w:val="en-US"/>
                        </w:rPr>
                        <w:t>1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FROM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85B91">
                        <w:rPr>
                          <w:lang w:val="en-US"/>
                        </w:rPr>
                        <w:t>Profesor</w:t>
                      </w:r>
                      <w:proofErr w:type="spellEnd"/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WHERE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85B91">
                        <w:rPr>
                          <w:lang w:val="en-US"/>
                        </w:rPr>
                        <w:t>telefono</w:t>
                      </w:r>
                      <w:proofErr w:type="spellEnd"/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=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lang w:val="en-US"/>
                        </w:rPr>
                        <w:t>Telefono)</w:t>
                      </w:r>
                    </w:p>
                    <w:p w14:paraId="67A8075E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</w:rPr>
                        <w:t>BEGIN</w:t>
                      </w:r>
                    </w:p>
                    <w:p w14:paraId="342F8D32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  </w:t>
                      </w:r>
                      <w:r w:rsidRPr="005E012D">
                        <w:t>THROW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AE81FF"/>
                        </w:rPr>
                        <w:t>50003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E6DB74"/>
                        </w:rPr>
                        <w:t>'El número de teléfono ya está registrado en la tabla Profesor.'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AE81FF"/>
                        </w:rPr>
                        <w:t>1</w:t>
                      </w:r>
                      <w:r w:rsidRPr="005E012D">
                        <w:t>;</w:t>
                      </w:r>
                    </w:p>
                    <w:p w14:paraId="1F488E28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</w:rPr>
                        <w:t>END</w:t>
                      </w:r>
                      <w:r w:rsidRPr="005E012D">
                        <w:t>;</w:t>
                      </w:r>
                    </w:p>
                    <w:p w14:paraId="3D8269F3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4F276BD0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t>-- Validar que el Departamento exista</w:t>
                      </w:r>
                    </w:p>
                    <w:p w14:paraId="365FF0EA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B85B91">
                        <w:rPr>
                          <w:lang w:val="en-US"/>
                        </w:rPr>
                        <w:t>IF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NOT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EXISTS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(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SELECT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AE81FF"/>
                          <w:lang w:val="en-US"/>
                        </w:rPr>
                        <w:t>1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FROM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Departamento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WHERE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85B91">
                        <w:rPr>
                          <w:lang w:val="en-US"/>
                        </w:rPr>
                        <w:t>departamento_id</w:t>
                      </w:r>
                      <w:proofErr w:type="spellEnd"/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=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lang w:val="en-US"/>
                        </w:rPr>
                        <w:t>DepartamentoId)</w:t>
                      </w:r>
                    </w:p>
                    <w:p w14:paraId="19AA1F7F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</w:rPr>
                        <w:t>BEGIN</w:t>
                      </w:r>
                    </w:p>
                    <w:p w14:paraId="2E87007D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  </w:t>
                      </w:r>
                      <w:r w:rsidRPr="005E012D">
                        <w:t>THROW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AE81FF"/>
                        </w:rPr>
                        <w:t>50004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E6DB74"/>
                        </w:rPr>
                        <w:t>'El Departamento especificado no existe.'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AE81FF"/>
                        </w:rPr>
                        <w:t>1</w:t>
                      </w:r>
                      <w:r w:rsidRPr="005E012D">
                        <w:t>;</w:t>
                      </w:r>
                    </w:p>
                    <w:p w14:paraId="0C2A7B7A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</w:rPr>
                        <w:t>END</w:t>
                      </w:r>
                      <w:r w:rsidRPr="005E012D">
                        <w:t>;</w:t>
                      </w:r>
                    </w:p>
                    <w:p w14:paraId="54CFB669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3F95B1BC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t xml:space="preserve">-- Crear el </w:t>
                      </w:r>
                      <w:proofErr w:type="spellStart"/>
                      <w:r w:rsidRPr="005E012D">
                        <w:t>login</w:t>
                      </w:r>
                      <w:proofErr w:type="spellEnd"/>
                      <w:r w:rsidRPr="005E012D">
                        <w:t xml:space="preserve"> y el usuario</w:t>
                      </w:r>
                    </w:p>
                    <w:p w14:paraId="6CD06019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DECLARE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SQL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NVARCHAR(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MAX</w:t>
                      </w:r>
                      <w:proofErr w:type="gramStart"/>
                      <w:r w:rsidRPr="00B85B91">
                        <w:rPr>
                          <w:lang w:val="en-US"/>
                        </w:rPr>
                        <w:t>);</w:t>
                      </w:r>
                      <w:proofErr w:type="gramEnd"/>
                    </w:p>
                    <w:p w14:paraId="11038104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SET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SQL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=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E6DB74"/>
                          <w:lang w:val="en-US"/>
                        </w:rPr>
                        <w:t>'CREATE LOGIN ['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+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lang w:val="en-US"/>
                        </w:rPr>
                        <w:t>NombreUsuario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+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E6DB74"/>
                          <w:lang w:val="en-US"/>
                        </w:rPr>
                        <w:t>'] WITH PASSWORD = '''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+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lang w:val="en-US"/>
                        </w:rPr>
                        <w:t>Contrasena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+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E6DB74"/>
                          <w:lang w:val="en-US"/>
                        </w:rPr>
                        <w:t>''', CHECK_POLICY = ON;</w:t>
                      </w:r>
                      <w:proofErr w:type="gramStart"/>
                      <w:r w:rsidRPr="00B85B91">
                        <w:rPr>
                          <w:color w:val="E6DB74"/>
                          <w:lang w:val="en-US"/>
                        </w:rPr>
                        <w:t>'</w:t>
                      </w:r>
                      <w:r w:rsidRPr="00B85B91">
                        <w:rPr>
                          <w:lang w:val="en-US"/>
                        </w:rPr>
                        <w:t>;</w:t>
                      </w:r>
                      <w:proofErr w:type="gramEnd"/>
                    </w:p>
                    <w:p w14:paraId="4E793983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EXEC</w:t>
                      </w:r>
                      <w:r w:rsidRPr="00B85B91">
                        <w:rPr>
                          <w:lang w:val="en-US"/>
                        </w:rPr>
                        <w:t>(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SQL</w:t>
                      </w:r>
                      <w:proofErr w:type="gramStart"/>
                      <w:r w:rsidRPr="00B85B91">
                        <w:rPr>
                          <w:lang w:val="en-US"/>
                        </w:rPr>
                        <w:t>);</w:t>
                      </w:r>
                      <w:proofErr w:type="gramEnd"/>
                    </w:p>
                    <w:p w14:paraId="1BA0463C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</w:p>
                    <w:p w14:paraId="6EB337FF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SET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SQL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=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E6DB74"/>
                          <w:lang w:val="en-US"/>
                        </w:rPr>
                        <w:t>'CREATE USER ['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+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lang w:val="en-US"/>
                        </w:rPr>
                        <w:t>NombreUsuario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+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E6DB74"/>
                          <w:lang w:val="en-US"/>
                        </w:rPr>
                        <w:t>'] FOR LOGIN ['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+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lang w:val="en-US"/>
                        </w:rPr>
                        <w:t>NombreUsuario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+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E6DB74"/>
                          <w:lang w:val="en-US"/>
                        </w:rPr>
                        <w:t xml:space="preserve">']; ALTER ROLE </w:t>
                      </w:r>
                      <w:proofErr w:type="spellStart"/>
                      <w:r w:rsidRPr="00B85B91">
                        <w:rPr>
                          <w:color w:val="E6DB74"/>
                          <w:lang w:val="en-US"/>
                        </w:rPr>
                        <w:t>Profesor</w:t>
                      </w:r>
                      <w:proofErr w:type="spellEnd"/>
                      <w:r w:rsidRPr="00B85B91">
                        <w:rPr>
                          <w:color w:val="E6DB74"/>
                          <w:lang w:val="en-US"/>
                        </w:rPr>
                        <w:t xml:space="preserve"> ADD MEMBER ['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+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lang w:val="en-US"/>
                        </w:rPr>
                        <w:t>NombreUsuario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+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E6DB74"/>
                          <w:lang w:val="en-US"/>
                        </w:rPr>
                        <w:t>'];</w:t>
                      </w:r>
                      <w:proofErr w:type="gramStart"/>
                      <w:r w:rsidRPr="00B85B91">
                        <w:rPr>
                          <w:color w:val="E6DB74"/>
                          <w:lang w:val="en-US"/>
                        </w:rPr>
                        <w:t>'</w:t>
                      </w:r>
                      <w:r w:rsidRPr="00B85B91">
                        <w:rPr>
                          <w:lang w:val="en-US"/>
                        </w:rPr>
                        <w:t>;</w:t>
                      </w:r>
                      <w:proofErr w:type="gramEnd"/>
                    </w:p>
                    <w:p w14:paraId="6C78276C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</w:rPr>
                        <w:t>EXEC</w:t>
                      </w:r>
                      <w:r w:rsidRPr="005E012D">
                        <w:t>(</w:t>
                      </w:r>
                      <w:r w:rsidRPr="005E012D">
                        <w:rPr>
                          <w:color w:val="F92672"/>
                        </w:rPr>
                        <w:t>@</w:t>
                      </w:r>
                      <w:r w:rsidRPr="005E012D">
                        <w:rPr>
                          <w:color w:val="66D9EF"/>
                        </w:rPr>
                        <w:t>SQL</w:t>
                      </w:r>
                      <w:r w:rsidRPr="005E012D">
                        <w:t>);</w:t>
                      </w:r>
                    </w:p>
                    <w:p w14:paraId="588D48C1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3F2CEAF5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t>-- Insertar datos en la tabla Profesor</w:t>
                      </w:r>
                    </w:p>
                    <w:p w14:paraId="393E807C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</w:rPr>
                        <w:t>INSERT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INTO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Profesor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(nombre,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correo,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 w:rsidRPr="005E012D">
                        <w:t>telefono</w:t>
                      </w:r>
                      <w:proofErr w:type="spellEnd"/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 w:rsidRPr="005E012D">
                        <w:t>direccion</w:t>
                      </w:r>
                      <w:proofErr w:type="spellEnd"/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 w:rsidRPr="005E012D">
                        <w:t>departamento_id</w:t>
                      </w:r>
                      <w:proofErr w:type="spellEnd"/>
                      <w:r w:rsidRPr="005E012D">
                        <w:t>)</w:t>
                      </w:r>
                    </w:p>
                    <w:p w14:paraId="2DD3F9D4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VALUES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(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lang w:val="en-US"/>
                        </w:rPr>
                        <w:t>NombreUsuario,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lang w:val="en-US"/>
                        </w:rPr>
                        <w:t>Email,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lang w:val="en-US"/>
                        </w:rPr>
                        <w:t>Telefono,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lang w:val="en-US"/>
                        </w:rPr>
                        <w:t>Direccion,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lang w:val="en-US"/>
                        </w:rPr>
                        <w:t>DepartamentoId</w:t>
                      </w:r>
                      <w:proofErr w:type="gramStart"/>
                      <w:r w:rsidRPr="00B85B91">
                        <w:rPr>
                          <w:lang w:val="en-US"/>
                        </w:rPr>
                        <w:t>);</w:t>
                      </w:r>
                      <w:proofErr w:type="gramEnd"/>
                    </w:p>
                    <w:p w14:paraId="3823F942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</w:p>
                    <w:p w14:paraId="571E1824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COMMIT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gramStart"/>
                      <w:r w:rsidRPr="00B85B91">
                        <w:rPr>
                          <w:lang w:val="en-US"/>
                        </w:rPr>
                        <w:t>TRANSACTION;</w:t>
                      </w:r>
                      <w:proofErr w:type="gramEnd"/>
                    </w:p>
                    <w:p w14:paraId="3890FBA3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END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TRY</w:t>
                      </w:r>
                    </w:p>
                    <w:p w14:paraId="2D127EE6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BEGIN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CATCH</w:t>
                      </w:r>
                    </w:p>
                    <w:p w14:paraId="399AF97F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ROLLBACK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gramStart"/>
                      <w:r w:rsidRPr="00B85B91">
                        <w:rPr>
                          <w:lang w:val="en-US"/>
                        </w:rPr>
                        <w:t>TRANSACTION;</w:t>
                      </w:r>
                      <w:proofErr w:type="gramEnd"/>
                    </w:p>
                    <w:p w14:paraId="096262F8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proofErr w:type="gramStart"/>
                      <w:r w:rsidRPr="00B85B91">
                        <w:rPr>
                          <w:lang w:val="en-US"/>
                        </w:rPr>
                        <w:t>THROW;</w:t>
                      </w:r>
                      <w:proofErr w:type="gramEnd"/>
                    </w:p>
                    <w:p w14:paraId="1E7B71CD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END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CATCH</w:t>
                      </w:r>
                    </w:p>
                    <w:p w14:paraId="00C997AC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proofErr w:type="gramStart"/>
                      <w:r w:rsidRPr="00B85B91">
                        <w:rPr>
                          <w:color w:val="66D9EF"/>
                          <w:lang w:val="en-US"/>
                        </w:rPr>
                        <w:t>END</w:t>
                      </w:r>
                      <w:r w:rsidRPr="00B85B91">
                        <w:rPr>
                          <w:lang w:val="en-US"/>
                        </w:rPr>
                        <w:t>;</w:t>
                      </w:r>
                      <w:proofErr w:type="gramEnd"/>
                    </w:p>
                    <w:p w14:paraId="50CC5EED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>/*</w:t>
                      </w:r>
                    </w:p>
                    <w:p w14:paraId="4B6281D7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>--Ejecución</w:t>
                      </w:r>
                    </w:p>
                    <w:p w14:paraId="1D1BEEF2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 xml:space="preserve">EXEC </w:t>
                      </w:r>
                      <w:proofErr w:type="spellStart"/>
                      <w:r w:rsidRPr="005E012D">
                        <w:t>CrearUsuarioProfesor</w:t>
                      </w:r>
                      <w:proofErr w:type="spellEnd"/>
                    </w:p>
                    <w:p w14:paraId="53AA8B96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 xml:space="preserve">  @NombreUsuario = 'profesor01',</w:t>
                      </w:r>
                    </w:p>
                    <w:p w14:paraId="50B9D2E2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 xml:space="preserve">  @Contrasena = '</w:t>
                      </w:r>
                      <w:proofErr w:type="spellStart"/>
                      <w:r w:rsidRPr="005E012D">
                        <w:t>DocenteSeguro</w:t>
                      </w:r>
                      <w:proofErr w:type="spellEnd"/>
                      <w:r w:rsidRPr="005E012D">
                        <w:t>!',</w:t>
                      </w:r>
                    </w:p>
                    <w:p w14:paraId="03DBF655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 xml:space="preserve">  @Email = 'profesor01@techacademy.com',</w:t>
                      </w:r>
                    </w:p>
                    <w:p w14:paraId="2885C045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 xml:space="preserve">  @Telefono = '987654322',</w:t>
                      </w:r>
                    </w:p>
                    <w:p w14:paraId="2E2DE30C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 xml:space="preserve">  @Direccion = 'Calle Principal 456',</w:t>
                      </w:r>
                    </w:p>
                    <w:p w14:paraId="316BFDE1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 xml:space="preserve">  @DepartamentoId = 1;</w:t>
                      </w:r>
                    </w:p>
                    <w:p w14:paraId="16F77543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>*/</w:t>
                      </w:r>
                    </w:p>
                    <w:p w14:paraId="2E5A3A9F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5687B0D7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2E980219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>--3. Procedimiento para Crear un Usuario y Asignarle el Rol de Administrador</w:t>
                      </w:r>
                    </w:p>
                    <w:p w14:paraId="18953254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66D9EF"/>
                        </w:rPr>
                        <w:t>CREATE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66D9EF"/>
                        </w:rPr>
                        <w:t>PROCEDURE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 w:rsidRPr="005E012D">
                        <w:t>CrearUsuarioAdministrador</w:t>
                      </w:r>
                      <w:proofErr w:type="spellEnd"/>
                    </w:p>
                    <w:p w14:paraId="2EB891AA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</w:t>
                      </w:r>
                      <w:r w:rsidRPr="005E012D">
                        <w:rPr>
                          <w:color w:val="F92672"/>
                        </w:rPr>
                        <w:t>@</w:t>
                      </w:r>
                      <w:r w:rsidRPr="005E012D">
                        <w:t>NombreUsuario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NVARCHAR(</w:t>
                      </w:r>
                      <w:r w:rsidRPr="005E012D">
                        <w:rPr>
                          <w:color w:val="AE81FF"/>
                        </w:rPr>
                        <w:t>50</w:t>
                      </w:r>
                      <w:r w:rsidRPr="005E012D">
                        <w:t>),</w:t>
                      </w:r>
                    </w:p>
                    <w:p w14:paraId="79B8F5BB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</w:t>
                      </w:r>
                      <w:r w:rsidRPr="005E012D">
                        <w:rPr>
                          <w:color w:val="F92672"/>
                        </w:rPr>
                        <w:t>@</w:t>
                      </w:r>
                      <w:r w:rsidRPr="005E012D">
                        <w:t>Contrasena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NVARCHAR(</w:t>
                      </w:r>
                      <w:r w:rsidRPr="005E012D">
                        <w:rPr>
                          <w:color w:val="AE81FF"/>
                        </w:rPr>
                        <w:t>100</w:t>
                      </w:r>
                      <w:r w:rsidRPr="005E012D">
                        <w:t>),</w:t>
                      </w:r>
                    </w:p>
                    <w:p w14:paraId="47B7F202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</w:t>
                      </w:r>
                      <w:r w:rsidRPr="005E012D">
                        <w:rPr>
                          <w:color w:val="F92672"/>
                        </w:rPr>
                        <w:t>@</w:t>
                      </w:r>
                      <w:r w:rsidRPr="005E012D">
                        <w:t>Email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NVARCHAR(</w:t>
                      </w:r>
                      <w:r w:rsidRPr="005E012D">
                        <w:rPr>
                          <w:color w:val="AE81FF"/>
                        </w:rPr>
                        <w:t>150</w:t>
                      </w:r>
                      <w:r w:rsidRPr="005E012D">
                        <w:t>),</w:t>
                      </w:r>
                    </w:p>
                    <w:p w14:paraId="76CBFFEE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</w:t>
                      </w:r>
                      <w:r w:rsidRPr="005E012D">
                        <w:rPr>
                          <w:color w:val="F92672"/>
                        </w:rPr>
                        <w:t>@</w:t>
                      </w:r>
                      <w:r w:rsidRPr="005E012D">
                        <w:t>Telefono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NVARCHAR(</w:t>
                      </w:r>
                      <w:r w:rsidRPr="005E012D">
                        <w:rPr>
                          <w:color w:val="AE81FF"/>
                        </w:rPr>
                        <w:t>20</w:t>
                      </w:r>
                      <w:r w:rsidRPr="005E012D">
                        <w:t>),</w:t>
                      </w:r>
                    </w:p>
                    <w:p w14:paraId="0B263910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lang w:val="en-US"/>
                        </w:rPr>
                        <w:t>Direccion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NVARCHAR(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MAX</w:t>
                      </w:r>
                      <w:r w:rsidRPr="00B85B91">
                        <w:rPr>
                          <w:lang w:val="en-US"/>
                        </w:rPr>
                        <w:t>)</w:t>
                      </w:r>
                    </w:p>
                    <w:p w14:paraId="5467C7FE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B85B91">
                        <w:rPr>
                          <w:color w:val="66D9EF"/>
                          <w:lang w:val="en-US"/>
                        </w:rPr>
                        <w:t>AS</w:t>
                      </w:r>
                    </w:p>
                    <w:p w14:paraId="2C70496B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B85B91">
                        <w:rPr>
                          <w:color w:val="66D9EF"/>
                          <w:lang w:val="en-US"/>
                        </w:rPr>
                        <w:t>BEGIN</w:t>
                      </w:r>
                    </w:p>
                    <w:p w14:paraId="6ABD6828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BEGIN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TRY</w:t>
                      </w:r>
                    </w:p>
                    <w:p w14:paraId="7F51C202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</w:rPr>
                        <w:t>BEGIN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t>TRANSACTION;</w:t>
                      </w:r>
                    </w:p>
                    <w:p w14:paraId="7E8CD41D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7BB25371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t xml:space="preserve">-- Validar que el usuario no exista como </w:t>
                      </w:r>
                      <w:proofErr w:type="spellStart"/>
                      <w:r w:rsidRPr="005E012D">
                        <w:t>login</w:t>
                      </w:r>
                      <w:proofErr w:type="spellEnd"/>
                    </w:p>
                    <w:p w14:paraId="03382073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B85B91">
                        <w:rPr>
                          <w:lang w:val="en-US"/>
                        </w:rPr>
                        <w:t>IF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EXISTS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(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SELECT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AE81FF"/>
                          <w:lang w:val="en-US"/>
                        </w:rPr>
                        <w:t>1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FROM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B85B91">
                        <w:rPr>
                          <w:lang w:val="en-US"/>
                        </w:rPr>
                        <w:t>sys.server</w:t>
                      </w:r>
                      <w:proofErr w:type="gramEnd"/>
                      <w:r w:rsidRPr="00B85B91">
                        <w:rPr>
                          <w:lang w:val="en-US"/>
                        </w:rPr>
                        <w:t>_principals</w:t>
                      </w:r>
                      <w:proofErr w:type="spellEnd"/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WHERE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name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=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lang w:val="en-US"/>
                        </w:rPr>
                        <w:t>NombreUsuario)</w:t>
                      </w:r>
                    </w:p>
                    <w:p w14:paraId="1B417BC6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</w:rPr>
                        <w:t>BEGIN</w:t>
                      </w:r>
                    </w:p>
                    <w:p w14:paraId="3A3623EA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  </w:t>
                      </w:r>
                      <w:r w:rsidRPr="005E012D">
                        <w:t>THROW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AE81FF"/>
                        </w:rPr>
                        <w:t>50001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E6DB74"/>
                        </w:rPr>
                        <w:t>'El nombre de usuario ya existe como LOGIN.'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AE81FF"/>
                        </w:rPr>
                        <w:t>1</w:t>
                      </w:r>
                      <w:r w:rsidRPr="005E012D">
                        <w:t>;</w:t>
                      </w:r>
                    </w:p>
                    <w:p w14:paraId="4A0C8F57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</w:rPr>
                        <w:t>END</w:t>
                      </w:r>
                      <w:r w:rsidRPr="005E012D">
                        <w:t>;</w:t>
                      </w:r>
                    </w:p>
                    <w:p w14:paraId="5EE3D372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6533AA42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t>-- Validar que el correo no esté duplicado</w:t>
                      </w:r>
                    </w:p>
                    <w:p w14:paraId="0A178AC2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B85B91">
                        <w:rPr>
                          <w:lang w:val="en-US"/>
                        </w:rPr>
                        <w:t>IF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EXISTS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(</w:t>
                      </w:r>
                    </w:p>
                    <w:p w14:paraId="4432F3B7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SELECT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AE81FF"/>
                          <w:lang w:val="en-US"/>
                        </w:rPr>
                        <w:t>1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FROM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85B91">
                        <w:rPr>
                          <w:lang w:val="en-US"/>
                        </w:rPr>
                        <w:t>Estudiante</w:t>
                      </w:r>
                      <w:proofErr w:type="spellEnd"/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WHERE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85B91">
                        <w:rPr>
                          <w:lang w:val="en-US"/>
                        </w:rPr>
                        <w:t>correo</w:t>
                      </w:r>
                      <w:proofErr w:type="spellEnd"/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=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lang w:val="en-US"/>
                        </w:rPr>
                        <w:t>Email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</w:p>
                    <w:p w14:paraId="71BC9901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UNION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ALL</w:t>
                      </w:r>
                    </w:p>
                    <w:p w14:paraId="6B46C049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SELECT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AE81FF"/>
                          <w:lang w:val="en-US"/>
                        </w:rPr>
                        <w:t>1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FROM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85B91">
                        <w:rPr>
                          <w:lang w:val="en-US"/>
                        </w:rPr>
                        <w:t>Profesor</w:t>
                      </w:r>
                      <w:proofErr w:type="spellEnd"/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WHERE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85B91">
                        <w:rPr>
                          <w:lang w:val="en-US"/>
                        </w:rPr>
                        <w:t>correo</w:t>
                      </w:r>
                      <w:proofErr w:type="spellEnd"/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=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lang w:val="en-US"/>
                        </w:rPr>
                        <w:t>Email</w:t>
                      </w:r>
                    </w:p>
                    <w:p w14:paraId="144B935A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5E012D">
                        <w:t>)</w:t>
                      </w:r>
                    </w:p>
                    <w:p w14:paraId="3260ADA7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</w:rPr>
                        <w:t>BEGIN</w:t>
                      </w:r>
                    </w:p>
                    <w:p w14:paraId="41F29DDC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  </w:t>
                      </w:r>
                      <w:r w:rsidRPr="005E012D">
                        <w:t>THROW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AE81FF"/>
                        </w:rPr>
                        <w:t>50002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E6DB74"/>
                        </w:rPr>
                        <w:t>'El correo electrónico ya está registrado.'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AE81FF"/>
                        </w:rPr>
                        <w:t>1</w:t>
                      </w:r>
                      <w:r w:rsidRPr="005E012D">
                        <w:t>;</w:t>
                      </w:r>
                    </w:p>
                    <w:p w14:paraId="139ED19F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</w:rPr>
                        <w:t>END</w:t>
                      </w:r>
                      <w:r w:rsidRPr="005E012D">
                        <w:t>;</w:t>
                      </w:r>
                    </w:p>
                    <w:p w14:paraId="4EDC8C4A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7DFED051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t>-- Validar que el teléfono no esté duplicado</w:t>
                      </w:r>
                    </w:p>
                    <w:p w14:paraId="338AA0AC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B85B91">
                        <w:rPr>
                          <w:lang w:val="en-US"/>
                        </w:rPr>
                        <w:t>IF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EXISTS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(</w:t>
                      </w:r>
                    </w:p>
                    <w:p w14:paraId="6842BA07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SELECT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AE81FF"/>
                          <w:lang w:val="en-US"/>
                        </w:rPr>
                        <w:t>1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FROM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85B91">
                        <w:rPr>
                          <w:lang w:val="en-US"/>
                        </w:rPr>
                        <w:t>Estudiante</w:t>
                      </w:r>
                      <w:proofErr w:type="spellEnd"/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WHERE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85B91">
                        <w:rPr>
                          <w:lang w:val="en-US"/>
                        </w:rPr>
                        <w:t>telefono</w:t>
                      </w:r>
                      <w:proofErr w:type="spellEnd"/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=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lang w:val="en-US"/>
                        </w:rPr>
                        <w:t>Telefono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</w:p>
                    <w:p w14:paraId="62E78CB0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UNION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ALL</w:t>
                      </w:r>
                    </w:p>
                    <w:p w14:paraId="680D1639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SELECT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AE81FF"/>
                          <w:lang w:val="en-US"/>
                        </w:rPr>
                        <w:t>1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FROM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85B91">
                        <w:rPr>
                          <w:lang w:val="en-US"/>
                        </w:rPr>
                        <w:t>Profesor</w:t>
                      </w:r>
                      <w:proofErr w:type="spellEnd"/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WHERE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B85B91">
                        <w:rPr>
                          <w:lang w:val="en-US"/>
                        </w:rPr>
                        <w:t>telefono</w:t>
                      </w:r>
                      <w:proofErr w:type="spellEnd"/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=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lang w:val="en-US"/>
                        </w:rPr>
                        <w:t>Telefono</w:t>
                      </w:r>
                    </w:p>
                    <w:p w14:paraId="591A8430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5E012D">
                        <w:t>)</w:t>
                      </w:r>
                    </w:p>
                    <w:p w14:paraId="694E0C76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</w:rPr>
                        <w:t>BEGIN</w:t>
                      </w:r>
                    </w:p>
                    <w:p w14:paraId="724101B3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  </w:t>
                      </w:r>
                      <w:r w:rsidRPr="005E012D">
                        <w:t>THROW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AE81FF"/>
                        </w:rPr>
                        <w:t>50003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E6DB74"/>
                        </w:rPr>
                        <w:t>'El número de teléfono ya está registrado.'</w:t>
                      </w:r>
                      <w:r w:rsidRPr="005E012D">
                        <w:t>,</w:t>
                      </w:r>
                      <w:r w:rsidRPr="005E012D">
                        <w:rPr>
                          <w:color w:val="333333"/>
                        </w:rPr>
                        <w:t xml:space="preserve"> </w:t>
                      </w:r>
                      <w:r w:rsidRPr="005E012D">
                        <w:rPr>
                          <w:color w:val="AE81FF"/>
                        </w:rPr>
                        <w:t>1</w:t>
                      </w:r>
                      <w:r w:rsidRPr="005E012D">
                        <w:t>;</w:t>
                      </w:r>
                    </w:p>
                    <w:p w14:paraId="42EB3360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</w:rPr>
                        <w:t>END</w:t>
                      </w:r>
                      <w:r w:rsidRPr="005E012D">
                        <w:t>;</w:t>
                      </w:r>
                    </w:p>
                    <w:p w14:paraId="541ED3BF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3DAE397A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t xml:space="preserve">-- Crear el </w:t>
                      </w:r>
                      <w:proofErr w:type="spellStart"/>
                      <w:r w:rsidRPr="005E012D">
                        <w:t>login</w:t>
                      </w:r>
                      <w:proofErr w:type="spellEnd"/>
                      <w:r w:rsidRPr="005E012D">
                        <w:t xml:space="preserve"> y el usuario</w:t>
                      </w:r>
                    </w:p>
                    <w:p w14:paraId="5FDFD728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DECLARE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SQL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NVARCHAR(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MAX</w:t>
                      </w:r>
                      <w:proofErr w:type="gramStart"/>
                      <w:r w:rsidRPr="00B85B91">
                        <w:rPr>
                          <w:lang w:val="en-US"/>
                        </w:rPr>
                        <w:t>);</w:t>
                      </w:r>
                      <w:proofErr w:type="gramEnd"/>
                    </w:p>
                    <w:p w14:paraId="294E1191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SET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SQL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=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E6DB74"/>
                          <w:lang w:val="en-US"/>
                        </w:rPr>
                        <w:t>'CREATE LOGIN ['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+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lang w:val="en-US"/>
                        </w:rPr>
                        <w:t>NombreUsuario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+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E6DB74"/>
                          <w:lang w:val="en-US"/>
                        </w:rPr>
                        <w:t>'] WITH PASSWORD = '''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+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lang w:val="en-US"/>
                        </w:rPr>
                        <w:t>Contrasena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+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E6DB74"/>
                          <w:lang w:val="en-US"/>
                        </w:rPr>
                        <w:t>''', CHECK_POLICY = ON;</w:t>
                      </w:r>
                      <w:proofErr w:type="gramStart"/>
                      <w:r w:rsidRPr="00B85B91">
                        <w:rPr>
                          <w:color w:val="E6DB74"/>
                          <w:lang w:val="en-US"/>
                        </w:rPr>
                        <w:t>'</w:t>
                      </w:r>
                      <w:r w:rsidRPr="00B85B91">
                        <w:rPr>
                          <w:lang w:val="en-US"/>
                        </w:rPr>
                        <w:t>;</w:t>
                      </w:r>
                      <w:proofErr w:type="gramEnd"/>
                    </w:p>
                    <w:p w14:paraId="3304C111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EXEC</w:t>
                      </w:r>
                      <w:r w:rsidRPr="00B85B91">
                        <w:rPr>
                          <w:lang w:val="en-US"/>
                        </w:rPr>
                        <w:t>(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SQL</w:t>
                      </w:r>
                      <w:proofErr w:type="gramStart"/>
                      <w:r w:rsidRPr="00B85B91">
                        <w:rPr>
                          <w:lang w:val="en-US"/>
                        </w:rPr>
                        <w:t>);</w:t>
                      </w:r>
                      <w:proofErr w:type="gramEnd"/>
                    </w:p>
                    <w:p w14:paraId="586F7766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</w:p>
                    <w:p w14:paraId="4744762C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SET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SQL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=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E6DB74"/>
                          <w:lang w:val="en-US"/>
                        </w:rPr>
                        <w:t>'CREATE USER ['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+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lang w:val="en-US"/>
                        </w:rPr>
                        <w:t>NombreUsuario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+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E6DB74"/>
                          <w:lang w:val="en-US"/>
                        </w:rPr>
                        <w:t>'] FOR LOGIN ['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+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lang w:val="en-US"/>
                        </w:rPr>
                        <w:t>NombreUsuario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+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E6DB74"/>
                          <w:lang w:val="en-US"/>
                        </w:rPr>
                        <w:t xml:space="preserve">']; ALTER ROLE </w:t>
                      </w:r>
                      <w:proofErr w:type="spellStart"/>
                      <w:r w:rsidRPr="00B85B91">
                        <w:rPr>
                          <w:color w:val="E6DB74"/>
                          <w:lang w:val="en-US"/>
                        </w:rPr>
                        <w:t>Administrador</w:t>
                      </w:r>
                      <w:proofErr w:type="spellEnd"/>
                      <w:r w:rsidRPr="00B85B91">
                        <w:rPr>
                          <w:color w:val="E6DB74"/>
                          <w:lang w:val="en-US"/>
                        </w:rPr>
                        <w:t xml:space="preserve"> ADD MEMBER ['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+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@</w:t>
                      </w:r>
                      <w:r w:rsidRPr="00B85B91">
                        <w:rPr>
                          <w:lang w:val="en-US"/>
                        </w:rPr>
                        <w:t>NombreUsuario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F92672"/>
                          <w:lang w:val="en-US"/>
                        </w:rPr>
                        <w:t>+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color w:val="E6DB74"/>
                          <w:lang w:val="en-US"/>
                        </w:rPr>
                        <w:t>'];</w:t>
                      </w:r>
                      <w:proofErr w:type="gramStart"/>
                      <w:r w:rsidRPr="00B85B91">
                        <w:rPr>
                          <w:color w:val="E6DB74"/>
                          <w:lang w:val="en-US"/>
                        </w:rPr>
                        <w:t>'</w:t>
                      </w:r>
                      <w:r w:rsidRPr="00B85B91">
                        <w:rPr>
                          <w:lang w:val="en-US"/>
                        </w:rPr>
                        <w:t>;</w:t>
                      </w:r>
                      <w:proofErr w:type="gramEnd"/>
                    </w:p>
                    <w:p w14:paraId="287641F7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5E012D">
                        <w:rPr>
                          <w:color w:val="66D9EF"/>
                        </w:rPr>
                        <w:t>EXEC</w:t>
                      </w:r>
                      <w:r w:rsidRPr="005E012D">
                        <w:t>(</w:t>
                      </w:r>
                      <w:r w:rsidRPr="005E012D">
                        <w:rPr>
                          <w:color w:val="F92672"/>
                        </w:rPr>
                        <w:t>@</w:t>
                      </w:r>
                      <w:r w:rsidRPr="005E012D">
                        <w:rPr>
                          <w:color w:val="66D9EF"/>
                        </w:rPr>
                        <w:t>SQL</w:t>
                      </w:r>
                      <w:r w:rsidRPr="005E012D">
                        <w:t>);</w:t>
                      </w:r>
                    </w:p>
                    <w:p w14:paraId="5BCD5B40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</w:p>
                    <w:p w14:paraId="70327AC4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t>-- Opcional: Insertar datos en tabla de Administradores</w:t>
                      </w:r>
                    </w:p>
                    <w:p w14:paraId="5B9CAD35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5E012D">
                        <w:t xml:space="preserve">-- INSERT INTO Administrador (nombre, correo, </w:t>
                      </w:r>
                      <w:proofErr w:type="spellStart"/>
                      <w:r w:rsidRPr="005E012D">
                        <w:t>telefono</w:t>
                      </w:r>
                      <w:proofErr w:type="spellEnd"/>
                      <w:r w:rsidRPr="005E012D">
                        <w:t xml:space="preserve">, </w:t>
                      </w:r>
                      <w:proofErr w:type="spellStart"/>
                      <w:r w:rsidRPr="005E012D">
                        <w:t>direccion</w:t>
                      </w:r>
                      <w:proofErr w:type="spellEnd"/>
                      <w:r w:rsidRPr="005E012D">
                        <w:t>)</w:t>
                      </w:r>
                    </w:p>
                    <w:p w14:paraId="24ADBBC6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5E012D">
                        <w:rPr>
                          <w:color w:val="333333"/>
                        </w:rPr>
                        <w:t xml:space="preserve">    </w:t>
                      </w:r>
                      <w:r w:rsidRPr="00B85B91">
                        <w:rPr>
                          <w:lang w:val="en-US"/>
                        </w:rPr>
                        <w:t>-- VALUES (@NombreUsuario, @Email, @Telefono, @Direccion</w:t>
                      </w:r>
                      <w:proofErr w:type="gramStart"/>
                      <w:r w:rsidRPr="00B85B91">
                        <w:rPr>
                          <w:lang w:val="en-US"/>
                        </w:rPr>
                        <w:t>);</w:t>
                      </w:r>
                      <w:proofErr w:type="gramEnd"/>
                    </w:p>
                    <w:p w14:paraId="38095586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</w:p>
                    <w:p w14:paraId="5922D12A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COMMIT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gramStart"/>
                      <w:r w:rsidRPr="00B85B91">
                        <w:rPr>
                          <w:lang w:val="en-US"/>
                        </w:rPr>
                        <w:t>TRANSACTION;</w:t>
                      </w:r>
                      <w:proofErr w:type="gramEnd"/>
                    </w:p>
                    <w:p w14:paraId="27BF3025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END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TRY</w:t>
                      </w:r>
                    </w:p>
                    <w:p w14:paraId="6CA6C6E4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BEGIN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CATCH</w:t>
                      </w:r>
                    </w:p>
                    <w:p w14:paraId="552915A8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ROLLBACK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gramStart"/>
                      <w:r w:rsidRPr="00B85B91">
                        <w:rPr>
                          <w:lang w:val="en-US"/>
                        </w:rPr>
                        <w:t>TRANSACTION;</w:t>
                      </w:r>
                      <w:proofErr w:type="gramEnd"/>
                    </w:p>
                    <w:p w14:paraId="2430BF8D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  </w:t>
                      </w:r>
                      <w:proofErr w:type="gramStart"/>
                      <w:r w:rsidRPr="00B85B91">
                        <w:rPr>
                          <w:lang w:val="en-US"/>
                        </w:rPr>
                        <w:t>THROW;</w:t>
                      </w:r>
                      <w:proofErr w:type="gramEnd"/>
                    </w:p>
                    <w:p w14:paraId="7D313ED0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r w:rsidRPr="00B85B91">
                        <w:rPr>
                          <w:color w:val="333333"/>
                          <w:lang w:val="en-US"/>
                        </w:rPr>
                        <w:t xml:space="preserve">  </w:t>
                      </w:r>
                      <w:r w:rsidRPr="00B85B91">
                        <w:rPr>
                          <w:color w:val="66D9EF"/>
                          <w:lang w:val="en-US"/>
                        </w:rPr>
                        <w:t>END</w:t>
                      </w:r>
                      <w:r w:rsidRPr="00B85B91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B85B91">
                        <w:rPr>
                          <w:lang w:val="en-US"/>
                        </w:rPr>
                        <w:t>CATCH</w:t>
                      </w:r>
                    </w:p>
                    <w:p w14:paraId="6543B369" w14:textId="77777777" w:rsidR="005E012D" w:rsidRPr="00B85B91" w:rsidRDefault="005E012D" w:rsidP="005E012D">
                      <w:pPr>
                        <w:pStyle w:val="cdigo"/>
                        <w:rPr>
                          <w:color w:val="333333"/>
                          <w:lang w:val="en-US"/>
                        </w:rPr>
                      </w:pPr>
                      <w:proofErr w:type="gramStart"/>
                      <w:r w:rsidRPr="00B85B91">
                        <w:rPr>
                          <w:color w:val="66D9EF"/>
                          <w:lang w:val="en-US"/>
                        </w:rPr>
                        <w:t>END</w:t>
                      </w:r>
                      <w:r w:rsidRPr="00B85B91">
                        <w:rPr>
                          <w:lang w:val="en-US"/>
                        </w:rPr>
                        <w:t>;</w:t>
                      </w:r>
                      <w:proofErr w:type="gramEnd"/>
                    </w:p>
                    <w:p w14:paraId="7146BB1A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>/*</w:t>
                      </w:r>
                    </w:p>
                    <w:p w14:paraId="4184CD3B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>--Ejecución</w:t>
                      </w:r>
                    </w:p>
                    <w:p w14:paraId="1EC222C8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 xml:space="preserve">EXEC </w:t>
                      </w:r>
                      <w:proofErr w:type="spellStart"/>
                      <w:r w:rsidRPr="005E012D">
                        <w:t>CrearUsuarioAdministrador</w:t>
                      </w:r>
                      <w:proofErr w:type="spellEnd"/>
                    </w:p>
                    <w:p w14:paraId="18BD1E09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 xml:space="preserve">  @NombreUsuario = 'admin01',</w:t>
                      </w:r>
                    </w:p>
                    <w:p w14:paraId="2A360EC5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 xml:space="preserve">  @Contrasena = '</w:t>
                      </w:r>
                      <w:proofErr w:type="spellStart"/>
                      <w:r w:rsidRPr="005E012D">
                        <w:t>AdminSeguro</w:t>
                      </w:r>
                      <w:proofErr w:type="spellEnd"/>
                      <w:r w:rsidRPr="005E012D">
                        <w:t>!',</w:t>
                      </w:r>
                    </w:p>
                    <w:p w14:paraId="76E16AB0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 xml:space="preserve">  @Email = 'admin01@techacademy.com',</w:t>
                      </w:r>
                    </w:p>
                    <w:p w14:paraId="40C6DAF2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 xml:space="preserve">  @Telefono = '987654323',</w:t>
                      </w:r>
                    </w:p>
                    <w:p w14:paraId="27CA5D3E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 xml:space="preserve">  @Direccion = 'Av. Administración 789';</w:t>
                      </w:r>
                    </w:p>
                    <w:p w14:paraId="1967D982" w14:textId="77777777" w:rsidR="005E012D" w:rsidRPr="005E012D" w:rsidRDefault="005E012D" w:rsidP="005E012D">
                      <w:pPr>
                        <w:pStyle w:val="cdigo"/>
                        <w:rPr>
                          <w:color w:val="333333"/>
                        </w:rPr>
                      </w:pPr>
                      <w:r w:rsidRPr="005E012D">
                        <w:t>*/</w:t>
                      </w:r>
                    </w:p>
                    <w:p w14:paraId="7192AF55" w14:textId="77777777" w:rsidR="001B2EEB" w:rsidRPr="007836E6" w:rsidRDefault="001B2EEB" w:rsidP="005E012D">
                      <w:pPr>
                        <w:pStyle w:val="cdigo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B85B91">
        <w:tab/>
      </w:r>
    </w:p>
    <w:p w14:paraId="3A21950C" w14:textId="205C9D80" w:rsidR="00CD3698" w:rsidRPr="00B4204D" w:rsidRDefault="00B85B91" w:rsidP="00B4204D">
      <w:pPr>
        <w:pStyle w:val="cdigo"/>
      </w:pPr>
      <w:r>
        <w:rPr>
          <w:noProof/>
        </w:rPr>
        <mc:AlternateContent>
          <mc:Choice Requires="wps">
            <w:drawing>
              <wp:inline distT="0" distB="0" distL="0" distR="0" wp14:anchorId="59F37323" wp14:editId="43BF5DDD">
                <wp:extent cx="6509575" cy="9020531"/>
                <wp:effectExtent l="0" t="0" r="5715" b="9525"/>
                <wp:docPr id="97571055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09575" cy="9020531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8142D2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/*</w:t>
                            </w:r>
                          </w:p>
                          <w:p w14:paraId="29ED56B2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7. Agregar un Nuevo Curso</w:t>
                            </w:r>
                          </w:p>
                          <w:p w14:paraId="1123AD6E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Procedimiento Almacenado: Permite al administrador agregar un nuevo curso.</w:t>
                            </w:r>
                          </w:p>
                          <w:p w14:paraId="20C1025F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lang w:val="en-US"/>
                              </w:rPr>
                              <w:t>*/</w:t>
                            </w:r>
                          </w:p>
                          <w:p w14:paraId="2784ACD6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CREATE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PROCEDURE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>AgregarCurso</w:t>
                            </w:r>
                            <w:proofErr w:type="spellEnd"/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</w:p>
                          <w:p w14:paraId="27E75BAB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@Nombre </w:t>
                            </w:r>
                            <w:proofErr w:type="gramStart"/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NVARCHAR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>150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),</w:t>
                            </w:r>
                          </w:p>
                          <w:p w14:paraId="71B4855C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@Creditos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INT</w:t>
                            </w:r>
                          </w:p>
                          <w:p w14:paraId="356D1D3F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</w:p>
                          <w:p w14:paraId="3607D96C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</w:p>
                          <w:p w14:paraId="662CCE69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TRANSACTION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5FF78B9A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TRY</w:t>
                            </w:r>
                          </w:p>
                          <w:p w14:paraId="36B37DA5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t>-- Verificar si ya existe un curso con el mismo nombre</w:t>
                            </w:r>
                          </w:p>
                          <w:p w14:paraId="1EE7EF98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IF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EXISTS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</w:p>
                          <w:p w14:paraId="42DF6D17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1</w:t>
                            </w:r>
                          </w:p>
                          <w:p w14:paraId="1068E127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>Curso</w:t>
                            </w:r>
                            <w:proofErr w:type="spellEnd"/>
                          </w:p>
                          <w:p w14:paraId="229247D2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@Nombre</w:t>
                            </w:r>
                          </w:p>
                          <w:p w14:paraId="60DA1509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808080"/>
                              </w:rPr>
                              <w:t>)</w:t>
                            </w:r>
                          </w:p>
                          <w:p w14:paraId="2965DAA1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</w:p>
                          <w:p w14:paraId="43811C98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'Error: Ya existe un curso con el nombre especificado.'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4B32BF58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ROLLBACK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TRANSACTION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74E381C9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RETURN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56F6EEA9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END</w:t>
                            </w:r>
                          </w:p>
                          <w:p w14:paraId="5A2E9FEF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</w:p>
                          <w:p w14:paraId="49BA8C29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t>-- Validación de los créditos (ejemplo: debe ser un valor positivo)</w:t>
                            </w:r>
                          </w:p>
                          <w:p w14:paraId="149FCFCC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IF</w:t>
                            </w:r>
                            <w:r>
                              <w:rPr>
                                <w:color w:val="000000"/>
                              </w:rPr>
                              <w:t xml:space="preserve"> @Creditos </w:t>
                            </w:r>
                            <w:r>
                              <w:rPr>
                                <w:color w:val="808080"/>
                              </w:rPr>
                              <w:t>&lt;=</w:t>
                            </w:r>
                            <w:r>
                              <w:rPr>
                                <w:color w:val="000000"/>
                              </w:rPr>
                              <w:t xml:space="preserve"> 0</w:t>
                            </w:r>
                          </w:p>
                          <w:p w14:paraId="51F382D9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</w:p>
                          <w:p w14:paraId="05EFB273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'Error: Los créditos deben ser un valor positivo.'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579DA3AB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ROLLBACK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TRANSACTION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559CB24F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RETURN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77715CB5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END</w:t>
                            </w:r>
                          </w:p>
                          <w:p w14:paraId="52FE8E0E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</w:p>
                          <w:p w14:paraId="0A9C8422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t>-- Insertar el nuevo curso</w:t>
                            </w:r>
                          </w:p>
                          <w:p w14:paraId="3185C60C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INSERT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INTO</w:t>
                            </w:r>
                            <w:r>
                              <w:rPr>
                                <w:color w:val="000000"/>
                              </w:rPr>
                              <w:t xml:space="preserve"> Curso</w:t>
                            </w:r>
                            <w:r>
                              <w:rPr>
                                <w:color w:val="0000FF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color w:val="000000"/>
                              </w:rPr>
                              <w:t>nombre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creditos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)</w:t>
                            </w:r>
                          </w:p>
                          <w:p w14:paraId="740B8EF3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 xml:space="preserve">VALUES 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>@Nombre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@Creditos</w:t>
                            </w:r>
                            <w:proofErr w:type="gramStart"/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);</w:t>
                            </w:r>
                            <w:proofErr w:type="gramEnd"/>
                          </w:p>
                          <w:p w14:paraId="7A780340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69219B91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COMMIT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495A0A7A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'Curso agregado correctamente.'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1E50CD61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1CE3BAA9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677CB69D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ROLLBACK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3676A158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'Error al agregar el curso.'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00186D90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PRINT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FF00FF"/>
                                <w:lang w:val="en-US"/>
                              </w:rPr>
                              <w:t>ERROR_</w:t>
                            </w:r>
                            <w:proofErr w:type="gramStart"/>
                            <w:r w:rsidRPr="00D3563F">
                              <w:rPr>
                                <w:color w:val="FF00FF"/>
                                <w:lang w:val="en-US"/>
                              </w:rPr>
                              <w:t>MESSAGE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);</w:t>
                            </w:r>
                          </w:p>
                          <w:p w14:paraId="442FD074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795CD33F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proofErr w:type="gramStart"/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79210EF2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04474BE2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3E36DB38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 xml:space="preserve">--Ejemplo: EXEC </w:t>
                            </w:r>
                            <w:proofErr w:type="spellStart"/>
                            <w:r>
                              <w:t>AgregarCurso</w:t>
                            </w:r>
                            <w:proofErr w:type="spellEnd"/>
                            <w:r>
                              <w:t xml:space="preserve"> 'Matemáticas Avanzadas', 4;</w:t>
                            </w:r>
                          </w:p>
                          <w:p w14:paraId="5984BD12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</w:p>
                          <w:p w14:paraId="5456518D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/*</w:t>
                            </w:r>
                          </w:p>
                          <w:p w14:paraId="0E836B49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8. Modificar Datos de un Curso</w:t>
                            </w:r>
                          </w:p>
                          <w:p w14:paraId="62B799EC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Procedimiento Almacenado: Permite al administrador modificar los datos de un curso.</w:t>
                            </w:r>
                          </w:p>
                          <w:p w14:paraId="3898DABC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lang w:val="en-US"/>
                              </w:rPr>
                              <w:t>*/</w:t>
                            </w:r>
                          </w:p>
                          <w:p w14:paraId="5B0C3CA1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CREATE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PROCEDURE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>ModificarCurso</w:t>
                            </w:r>
                            <w:proofErr w:type="spellEnd"/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</w:p>
                          <w:p w14:paraId="7F7EE0A0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@CursoId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INT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</w:p>
                          <w:p w14:paraId="417C48CB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@Nombre </w:t>
                            </w:r>
                            <w:proofErr w:type="gramStart"/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NVARCHAR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>150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),</w:t>
                            </w:r>
                          </w:p>
                          <w:p w14:paraId="58017886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@Creditos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INT</w:t>
                            </w:r>
                          </w:p>
                          <w:p w14:paraId="4B799248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</w:p>
                          <w:p w14:paraId="11EDB9B0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</w:p>
                          <w:p w14:paraId="67F94D22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TRANSACTION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6210F408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TRY</w:t>
                            </w:r>
                          </w:p>
                          <w:p w14:paraId="3F6EB936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t>-- Verificar si el curso con el ID especificado existe</w:t>
                            </w:r>
                          </w:p>
                          <w:p w14:paraId="15C43273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IF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NOT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EXISTS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</w:p>
                          <w:p w14:paraId="22D0137C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1</w:t>
                            </w:r>
                          </w:p>
                          <w:p w14:paraId="23884E3F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>Curso</w:t>
                            </w:r>
                            <w:proofErr w:type="spellEnd"/>
                          </w:p>
                          <w:p w14:paraId="3F2E8454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WHERE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curso_id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</w:rPr>
                              <w:t xml:space="preserve"> @CursoId</w:t>
                            </w:r>
                          </w:p>
                          <w:p w14:paraId="76976241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808080"/>
                              </w:rPr>
                              <w:t>)</w:t>
                            </w:r>
                          </w:p>
                          <w:p w14:paraId="28A14C5A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</w:p>
                          <w:p w14:paraId="4EFAF289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'Error: El curso con el ID especificado no existe.'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0C374372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ROLLBACK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TRANSACTION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3F231F71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RETURN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417A0047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END</w:t>
                            </w:r>
                          </w:p>
                          <w:p w14:paraId="00696F8D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</w:p>
                          <w:p w14:paraId="67E919D6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t>-- Verificar si ya existe un curso con el mismo nombre (excluyendo el curso actual)</w:t>
                            </w:r>
                          </w:p>
                          <w:p w14:paraId="749107A0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IF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EXISTS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</w:p>
                          <w:p w14:paraId="7ADE6807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1</w:t>
                            </w:r>
                          </w:p>
                          <w:p w14:paraId="4149CBC1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>Curso</w:t>
                            </w:r>
                            <w:proofErr w:type="spellEnd"/>
                          </w:p>
                          <w:p w14:paraId="471A84A7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>nombre</w:t>
                            </w:r>
                            <w:proofErr w:type="spellEnd"/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@Nombre 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AND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>curso_</w:t>
                            </w:r>
                            <w:proofErr w:type="gramStart"/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>id</w:t>
                            </w:r>
                            <w:proofErr w:type="spellEnd"/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!</w:t>
                            </w:r>
                            <w:proofErr w:type="gramEnd"/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@CursoId</w:t>
                            </w:r>
                          </w:p>
                          <w:p w14:paraId="5F5FD6D4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808080"/>
                              </w:rPr>
                              <w:t>)</w:t>
                            </w:r>
                          </w:p>
                          <w:p w14:paraId="7AC16CE3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</w:p>
                          <w:p w14:paraId="697B338D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'Error: Ya existe un curso con el mismo nombre.'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3675A86D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ROLLBACK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TRANSACTION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5ACB2F45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RETURN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3FE14375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END</w:t>
                            </w:r>
                          </w:p>
                          <w:p w14:paraId="3FE5ADBB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</w:p>
                          <w:p w14:paraId="6946AAAF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t>-- Validación de los créditos (ejemplo: debe ser un valor positivo)</w:t>
                            </w:r>
                          </w:p>
                          <w:p w14:paraId="570EEDEA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IF</w:t>
                            </w:r>
                            <w:r>
                              <w:rPr>
                                <w:color w:val="000000"/>
                              </w:rPr>
                              <w:t xml:space="preserve"> @Creditos </w:t>
                            </w:r>
                            <w:r>
                              <w:rPr>
                                <w:color w:val="808080"/>
                              </w:rPr>
                              <w:t>&lt;=</w:t>
                            </w:r>
                            <w:r>
                              <w:rPr>
                                <w:color w:val="000000"/>
                              </w:rPr>
                              <w:t xml:space="preserve"> 0</w:t>
                            </w:r>
                          </w:p>
                          <w:p w14:paraId="72CA0AE3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</w:p>
                          <w:p w14:paraId="4C10A159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'Error: Los créditos deben ser un valor positivo.'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350AA8FA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ROLLBACK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TRANSACTION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750149E5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RETURN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4D7CD68B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END</w:t>
                            </w:r>
                          </w:p>
                          <w:p w14:paraId="493F722E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</w:p>
                          <w:p w14:paraId="220C26D4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t>-- Actualizar el curso</w:t>
                            </w:r>
                          </w:p>
                          <w:p w14:paraId="473A5DDE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FF00FF"/>
                              </w:rPr>
                              <w:t>UPDATE</w:t>
                            </w:r>
                            <w:r>
                              <w:rPr>
                                <w:color w:val="000000"/>
                              </w:rPr>
                              <w:t xml:space="preserve"> Curso</w:t>
                            </w:r>
                          </w:p>
                          <w:p w14:paraId="252FF919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SET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</w:p>
                          <w:p w14:paraId="3C73F9B1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nombre </w:t>
                            </w:r>
                            <w:r>
                              <w:rPr>
                                <w:color w:val="80808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</w:rPr>
                              <w:t xml:space="preserve"> @Nombre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</w:p>
                          <w:p w14:paraId="483ECB53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creditos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</w:rPr>
                              <w:t xml:space="preserve"> @Creditos</w:t>
                            </w:r>
                          </w:p>
                          <w:p w14:paraId="2C0B08B1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WHERE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curso_id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</w:rPr>
                              <w:t xml:space="preserve"> @CursoId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3E594A77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</w:p>
                          <w:p w14:paraId="028A7ABF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COMMIT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TRANSACTION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159397C1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'Curso modificado correctamente.'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5A317A97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3738DB88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1B4AC0BB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ROLLBACK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1DD094FC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'Error al modificar el curso.'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65F05339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PRINT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FF00FF"/>
                                <w:lang w:val="en-US"/>
                              </w:rPr>
                              <w:t>ERROR_</w:t>
                            </w:r>
                            <w:proofErr w:type="gramStart"/>
                            <w:r w:rsidRPr="00D3563F">
                              <w:rPr>
                                <w:color w:val="FF00FF"/>
                                <w:lang w:val="en-US"/>
                              </w:rPr>
                              <w:t>MESSAGE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);</w:t>
                            </w:r>
                          </w:p>
                          <w:p w14:paraId="4FB59D14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0557ED46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proofErr w:type="gramStart"/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19364437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51E3A4C8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25356C57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 xml:space="preserve">--Ejemplo: EXEC </w:t>
                            </w:r>
                            <w:proofErr w:type="spellStart"/>
                            <w:r>
                              <w:t>ModificarCurso</w:t>
                            </w:r>
                            <w:proofErr w:type="spellEnd"/>
                            <w:r>
                              <w:t xml:space="preserve"> 1, 'Matemáticas Básicas', 3;</w:t>
                            </w:r>
                          </w:p>
                          <w:p w14:paraId="0D8A1DB9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</w:p>
                          <w:p w14:paraId="06A30D10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/*</w:t>
                            </w:r>
                          </w:p>
                          <w:p w14:paraId="3838E3E6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9. Eliminar un Curso</w:t>
                            </w:r>
                          </w:p>
                          <w:p w14:paraId="798BB429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Procedimiento Almacenado: Permite al administrador eliminar un curso.</w:t>
                            </w:r>
                          </w:p>
                          <w:p w14:paraId="7F8B7F47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lang w:val="en-US"/>
                              </w:rPr>
                              <w:t>*/</w:t>
                            </w:r>
                          </w:p>
                          <w:p w14:paraId="259EC6B3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CREATE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PROCEDURE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>EliminarCurso</w:t>
                            </w:r>
                            <w:proofErr w:type="spellEnd"/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</w:p>
                          <w:p w14:paraId="573976E6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@CursoId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INT</w:t>
                            </w:r>
                          </w:p>
                          <w:p w14:paraId="52934665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</w:p>
                          <w:p w14:paraId="77007FA8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</w:p>
                          <w:p w14:paraId="692E509B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TRANSACTION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30D73ED3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TRY</w:t>
                            </w:r>
                          </w:p>
                          <w:p w14:paraId="4C91E970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t>-- Verificar si el curso con el ID especificado existe</w:t>
                            </w:r>
                          </w:p>
                          <w:p w14:paraId="14B53DCA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IF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NOT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EXISTS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</w:p>
                          <w:p w14:paraId="08102888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1</w:t>
                            </w:r>
                          </w:p>
                          <w:p w14:paraId="6EEF9B15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>Curso</w:t>
                            </w:r>
                            <w:proofErr w:type="spellEnd"/>
                          </w:p>
                          <w:p w14:paraId="791D5EE0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WHERE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curso_id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</w:rPr>
                              <w:t xml:space="preserve"> @CursoId</w:t>
                            </w:r>
                          </w:p>
                          <w:p w14:paraId="76CDA717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808080"/>
                              </w:rPr>
                              <w:t>)</w:t>
                            </w:r>
                          </w:p>
                          <w:p w14:paraId="4A9016F7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</w:p>
                          <w:p w14:paraId="14CDD414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'Error: El curso con el ID especificado no existe.'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374DCEA5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ROLLBACK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TRANSACTION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3EFD5F71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RETURN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1943412E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END</w:t>
                            </w:r>
                          </w:p>
                          <w:p w14:paraId="44282DFE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</w:p>
                          <w:p w14:paraId="54795086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t>-- Verificar si el curso está asociado con algún estudiante o profesor</w:t>
                            </w:r>
                          </w:p>
                          <w:p w14:paraId="4D130A0F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IF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EXISTS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</w:p>
                          <w:p w14:paraId="6E75B212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1</w:t>
                            </w:r>
                          </w:p>
                          <w:p w14:paraId="343D4776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>Curso_Estudiante</w:t>
                            </w:r>
                            <w:proofErr w:type="spellEnd"/>
                          </w:p>
                          <w:p w14:paraId="2DEB5B80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WHERE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curso_id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</w:rPr>
                              <w:t xml:space="preserve"> @CursoId</w:t>
                            </w:r>
                          </w:p>
                          <w:p w14:paraId="39220AFA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808080"/>
                              </w:rPr>
                              <w:t>)</w:t>
                            </w:r>
                          </w:p>
                          <w:p w14:paraId="6A0BEB9D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</w:p>
                          <w:p w14:paraId="665ADB39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'Error: No se puede eliminar el curso porque está asociado a uno o más estudiantes.'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4698F6D8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ROLLBACK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75428DD7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proofErr w:type="gramStart"/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RETURN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154854FD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</w:p>
                          <w:p w14:paraId="12F12656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48585C1A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IF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EXISTS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</w:p>
                          <w:p w14:paraId="00D22764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1</w:t>
                            </w:r>
                          </w:p>
                          <w:p w14:paraId="193DE7EB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>Curso_Profesor</w:t>
                            </w:r>
                            <w:proofErr w:type="spellEnd"/>
                          </w:p>
                          <w:p w14:paraId="76F6EBE0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>curso_id</w:t>
                            </w:r>
                            <w:proofErr w:type="spellEnd"/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@CursoId</w:t>
                            </w:r>
                          </w:p>
                          <w:p w14:paraId="79C3DCFB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808080"/>
                              </w:rPr>
                              <w:t>)</w:t>
                            </w:r>
                          </w:p>
                          <w:p w14:paraId="6A01814B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</w:p>
                          <w:p w14:paraId="56C9FAAE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'Error: No se puede eliminar el curso porque está asociado a uno o más profesores.'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1DA2B649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ROLLBACK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TRANSACTION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0637D688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RETURN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272DC1E0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END</w:t>
                            </w:r>
                          </w:p>
                          <w:p w14:paraId="21737722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</w:p>
                          <w:p w14:paraId="65AE1523" w14:textId="77777777" w:rsidR="00D3563F" w:rsidRDefault="00D3563F" w:rsidP="00D3563F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t>-- Proceder con la eliminación del curso</w:t>
                            </w:r>
                          </w:p>
                          <w:p w14:paraId="626DCBFC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DELETE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>Curso</w:t>
                            </w:r>
                            <w:proofErr w:type="spellEnd"/>
                          </w:p>
                          <w:p w14:paraId="29376E72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>curso_id</w:t>
                            </w:r>
                            <w:proofErr w:type="spellEnd"/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@</w:t>
                            </w:r>
                            <w:proofErr w:type="gramStart"/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>CursoId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4E94D478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3EA7DD41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COMMIT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48DFE266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PRINT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FF0000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D3563F">
                              <w:rPr>
                                <w:color w:val="FF0000"/>
                                <w:lang w:val="en-US"/>
                              </w:rPr>
                              <w:t>Curso</w:t>
                            </w:r>
                            <w:proofErr w:type="spellEnd"/>
                            <w:r w:rsidRPr="00D3563F">
                              <w:rPr>
                                <w:color w:val="FF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3563F">
                              <w:rPr>
                                <w:color w:val="FF0000"/>
                                <w:lang w:val="en-US"/>
                              </w:rPr>
                              <w:t>eliminado</w:t>
                            </w:r>
                            <w:proofErr w:type="spellEnd"/>
                            <w:r w:rsidRPr="00D3563F">
                              <w:rPr>
                                <w:color w:val="FF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3563F">
                              <w:rPr>
                                <w:color w:val="FF0000"/>
                                <w:lang w:val="en-US"/>
                              </w:rPr>
                              <w:t>correctamente</w:t>
                            </w:r>
                            <w:proofErr w:type="spellEnd"/>
                            <w:r w:rsidRPr="00D3563F">
                              <w:rPr>
                                <w:color w:val="FF0000"/>
                                <w:lang w:val="en-US"/>
                              </w:rPr>
                              <w:t>.</w:t>
                            </w:r>
                            <w:proofErr w:type="gramStart"/>
                            <w:r w:rsidRPr="00D3563F">
                              <w:rPr>
                                <w:color w:val="FF0000"/>
                                <w:lang w:val="en-US"/>
                              </w:rPr>
                              <w:t>'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4FFD5073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44042D1C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6F436323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ROLLBACK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073F1900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PRINT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FF0000"/>
                                <w:lang w:val="en-US"/>
                              </w:rPr>
                              <w:t xml:space="preserve">'Error al </w:t>
                            </w:r>
                            <w:proofErr w:type="spellStart"/>
                            <w:r w:rsidRPr="00D3563F">
                              <w:rPr>
                                <w:color w:val="FF0000"/>
                                <w:lang w:val="en-US"/>
                              </w:rPr>
                              <w:t>eliminar</w:t>
                            </w:r>
                            <w:proofErr w:type="spellEnd"/>
                            <w:r w:rsidRPr="00D3563F">
                              <w:rPr>
                                <w:color w:val="FF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3563F">
                              <w:rPr>
                                <w:color w:val="FF0000"/>
                                <w:lang w:val="en-US"/>
                              </w:rPr>
                              <w:t>el</w:t>
                            </w:r>
                            <w:proofErr w:type="spellEnd"/>
                            <w:r w:rsidRPr="00D3563F">
                              <w:rPr>
                                <w:color w:val="FF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3563F">
                              <w:rPr>
                                <w:color w:val="FF0000"/>
                                <w:lang w:val="en-US"/>
                              </w:rPr>
                              <w:t>curso</w:t>
                            </w:r>
                            <w:proofErr w:type="spellEnd"/>
                            <w:r w:rsidRPr="00D3563F">
                              <w:rPr>
                                <w:color w:val="FF0000"/>
                                <w:lang w:val="en-US"/>
                              </w:rPr>
                              <w:t>.</w:t>
                            </w:r>
                            <w:proofErr w:type="gramStart"/>
                            <w:r w:rsidRPr="00D3563F">
                              <w:rPr>
                                <w:color w:val="FF0000"/>
                                <w:lang w:val="en-US"/>
                              </w:rPr>
                              <w:t>'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1AAEBC0A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PRINT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FF00FF"/>
                                <w:lang w:val="en-US"/>
                              </w:rPr>
                              <w:t>ERROR_</w:t>
                            </w:r>
                            <w:proofErr w:type="gramStart"/>
                            <w:r w:rsidRPr="00D3563F">
                              <w:rPr>
                                <w:color w:val="FF00FF"/>
                                <w:lang w:val="en-US"/>
                              </w:rPr>
                              <w:t>MESSAGE</w:t>
                            </w:r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D3563F">
                              <w:rPr>
                                <w:color w:val="808080"/>
                                <w:lang w:val="en-US"/>
                              </w:rPr>
                              <w:t>);</w:t>
                            </w:r>
                          </w:p>
                          <w:p w14:paraId="3C709776" w14:textId="77777777" w:rsidR="00D3563F" w:rsidRPr="00D3563F" w:rsidRDefault="00D3563F" w:rsidP="00D3563F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D3563F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D3563F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1956343E" w14:textId="466F5CD0" w:rsidR="00B85B91" w:rsidRPr="00B4204D" w:rsidRDefault="00D3563F" w:rsidP="00D3563F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0000FF"/>
                              </w:rPr>
                              <w:t>END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9F37323" id="_x0000_s1029" type="#_x0000_t202" style="width:512.55pt;height:710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" fillcolor="black [3213]" stroked="f">
                <v:textbox>
                  <w:txbxContent>
                    <w:p w14:paraId="708142D2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/*</w:t>
                      </w:r>
                    </w:p>
                    <w:p w14:paraId="29ED56B2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7. Agregar un Nuevo Curso</w:t>
                      </w:r>
                    </w:p>
                    <w:p w14:paraId="1123AD6E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Procedimiento Almacenado: Permite al administrador agregar un nuevo curso.</w:t>
                      </w:r>
                    </w:p>
                    <w:p w14:paraId="20C1025F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lang w:val="en-US"/>
                        </w:rPr>
                        <w:t>*/</w:t>
                      </w:r>
                    </w:p>
                    <w:p w14:paraId="2784ACD6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FF"/>
                          <w:lang w:val="en-US"/>
                        </w:rPr>
                        <w:t>CREATE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PROCEDURE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D3563F">
                        <w:rPr>
                          <w:color w:val="000000"/>
                          <w:lang w:val="en-US"/>
                        </w:rPr>
                        <w:t>AgregarCurso</w:t>
                      </w:r>
                      <w:proofErr w:type="spellEnd"/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</w:p>
                    <w:p w14:paraId="27E75BAB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@Nombre </w:t>
                      </w:r>
                      <w:proofErr w:type="gramStart"/>
                      <w:r w:rsidRPr="00D3563F">
                        <w:rPr>
                          <w:color w:val="0000FF"/>
                          <w:lang w:val="en-US"/>
                        </w:rPr>
                        <w:t>NVARCHAR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(</w:t>
                      </w:r>
                      <w:proofErr w:type="gramEnd"/>
                      <w:r w:rsidRPr="00D3563F">
                        <w:rPr>
                          <w:color w:val="000000"/>
                          <w:lang w:val="en-US"/>
                        </w:rPr>
                        <w:t>150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),</w:t>
                      </w:r>
                    </w:p>
                    <w:p w14:paraId="71B4855C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@Creditos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INT</w:t>
                      </w:r>
                    </w:p>
                    <w:p w14:paraId="356D1D3F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FF"/>
                          <w:lang w:val="en-US"/>
                        </w:rPr>
                        <w:t>AS</w:t>
                      </w:r>
                    </w:p>
                    <w:p w14:paraId="3607D96C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FF"/>
                        </w:rPr>
                        <w:t>BEGIN</w:t>
                      </w:r>
                    </w:p>
                    <w:p w14:paraId="662CCE69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</w:t>
                      </w:r>
                      <w:r>
                        <w:rPr>
                          <w:color w:val="0000FF"/>
                        </w:rPr>
                        <w:t>BEGIN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TRANSACTION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5FF78B9A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</w:t>
                      </w:r>
                      <w:r>
                        <w:rPr>
                          <w:color w:val="0000FF"/>
                        </w:rPr>
                        <w:t>BEGIN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TRY</w:t>
                      </w:r>
                    </w:p>
                    <w:p w14:paraId="36B37DA5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t>-- Verificar si ya existe un curso con el mismo nombre</w:t>
                      </w:r>
                    </w:p>
                    <w:p w14:paraId="1EE7EF98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IF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EXISTS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(</w:t>
                      </w:r>
                    </w:p>
                    <w:p w14:paraId="42DF6D17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1</w:t>
                      </w:r>
                    </w:p>
                    <w:p w14:paraId="1068E127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FROM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D3563F">
                        <w:rPr>
                          <w:color w:val="000000"/>
                          <w:lang w:val="en-US"/>
                        </w:rPr>
                        <w:t>Curso</w:t>
                      </w:r>
                      <w:proofErr w:type="spellEnd"/>
                    </w:p>
                    <w:p w14:paraId="229247D2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D3563F">
                        <w:rPr>
                          <w:color w:val="000000"/>
                          <w:lang w:val="en-US"/>
                        </w:rPr>
                        <w:t>nombre</w:t>
                      </w:r>
                      <w:proofErr w:type="spellEnd"/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=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@Nombre</w:t>
                      </w:r>
                    </w:p>
                    <w:p w14:paraId="60DA1509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>
                        <w:rPr>
                          <w:color w:val="808080"/>
                        </w:rPr>
                        <w:t>)</w:t>
                      </w:r>
                    </w:p>
                    <w:p w14:paraId="2965DAA1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</w:p>
                    <w:p w14:paraId="43811C98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'Error: Ya existe un curso con el nombre especificado.'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4B32BF58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ROLLBACK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TRANSACTION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74E381C9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RETURN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56F6EEA9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END</w:t>
                      </w:r>
                    </w:p>
                    <w:p w14:paraId="5A2E9FEF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</w:p>
                    <w:p w14:paraId="49BA8C29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t>-- Validación de los créditos (ejemplo: debe ser un valor positivo)</w:t>
                      </w:r>
                    </w:p>
                    <w:p w14:paraId="149FCFCC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IF</w:t>
                      </w:r>
                      <w:r>
                        <w:rPr>
                          <w:color w:val="000000"/>
                        </w:rPr>
                        <w:t xml:space="preserve"> @Creditos </w:t>
                      </w:r>
                      <w:r>
                        <w:rPr>
                          <w:color w:val="808080"/>
                        </w:rPr>
                        <w:t>&lt;=</w:t>
                      </w:r>
                      <w:r>
                        <w:rPr>
                          <w:color w:val="000000"/>
                        </w:rPr>
                        <w:t xml:space="preserve"> 0</w:t>
                      </w:r>
                    </w:p>
                    <w:p w14:paraId="51F382D9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</w:p>
                    <w:p w14:paraId="05EFB273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'Error: Los créditos deben ser un valor positivo.'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579DA3AB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ROLLBACK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TRANSACTION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559CB24F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RETURN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77715CB5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END</w:t>
                      </w:r>
                    </w:p>
                    <w:p w14:paraId="52FE8E0E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</w:p>
                    <w:p w14:paraId="0A9C8422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t>-- Insertar el nuevo curso</w:t>
                      </w:r>
                    </w:p>
                    <w:p w14:paraId="3185C60C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INSERT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INTO</w:t>
                      </w:r>
                      <w:r>
                        <w:rPr>
                          <w:color w:val="000000"/>
                        </w:rPr>
                        <w:t xml:space="preserve"> Curso</w:t>
                      </w:r>
                      <w:r>
                        <w:rPr>
                          <w:color w:val="0000FF"/>
                        </w:rPr>
                        <w:t xml:space="preserve"> </w:t>
                      </w:r>
                      <w:r>
                        <w:rPr>
                          <w:color w:val="808080"/>
                        </w:rPr>
                        <w:t>(</w:t>
                      </w:r>
                      <w:r>
                        <w:rPr>
                          <w:color w:val="000000"/>
                        </w:rPr>
                        <w:t>nombre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creditos</w:t>
                      </w:r>
                      <w:proofErr w:type="spellEnd"/>
                      <w:r>
                        <w:rPr>
                          <w:color w:val="808080"/>
                        </w:rPr>
                        <w:t>)</w:t>
                      </w:r>
                    </w:p>
                    <w:p w14:paraId="740B8EF3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 xml:space="preserve">VALUES 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(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>@Nombre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,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@Creditos</w:t>
                      </w:r>
                      <w:proofErr w:type="gramStart"/>
                      <w:r w:rsidRPr="00D3563F">
                        <w:rPr>
                          <w:color w:val="808080"/>
                          <w:lang w:val="en-US"/>
                        </w:rPr>
                        <w:t>);</w:t>
                      </w:r>
                      <w:proofErr w:type="gramEnd"/>
                    </w:p>
                    <w:p w14:paraId="7A780340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69219B91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COMMIT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gramStart"/>
                      <w:r w:rsidRPr="00D3563F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495A0A7A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'Curso agregado correctamente.'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1E50CD61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END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1CE3BAA9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677CB69D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ROLLBACK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gramStart"/>
                      <w:r w:rsidRPr="00D3563F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3676A158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'Error al agregar el curso.'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00186D90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PRINT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FF00FF"/>
                          <w:lang w:val="en-US"/>
                        </w:rPr>
                        <w:t>ERROR_</w:t>
                      </w:r>
                      <w:proofErr w:type="gramStart"/>
                      <w:r w:rsidRPr="00D3563F">
                        <w:rPr>
                          <w:color w:val="FF00FF"/>
                          <w:lang w:val="en-US"/>
                        </w:rPr>
                        <w:t>MESSAGE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(</w:t>
                      </w:r>
                      <w:proofErr w:type="gramEnd"/>
                      <w:r w:rsidRPr="00D3563F">
                        <w:rPr>
                          <w:color w:val="808080"/>
                          <w:lang w:val="en-US"/>
                        </w:rPr>
                        <w:t>);</w:t>
                      </w:r>
                    </w:p>
                    <w:p w14:paraId="442FD074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END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795CD33F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proofErr w:type="gramStart"/>
                      <w:r w:rsidRPr="00D3563F">
                        <w:rPr>
                          <w:color w:val="0000FF"/>
                          <w:lang w:val="en-US"/>
                        </w:rPr>
                        <w:t>END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79210EF2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04474BE2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3E36DB38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 xml:space="preserve">--Ejemplo: EXEC </w:t>
                      </w:r>
                      <w:proofErr w:type="spellStart"/>
                      <w:r>
                        <w:t>AgregarCurso</w:t>
                      </w:r>
                      <w:proofErr w:type="spellEnd"/>
                      <w:r>
                        <w:t xml:space="preserve"> 'Matemáticas Avanzadas', 4;</w:t>
                      </w:r>
                    </w:p>
                    <w:p w14:paraId="5984BD12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</w:p>
                    <w:p w14:paraId="5456518D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/*</w:t>
                      </w:r>
                    </w:p>
                    <w:p w14:paraId="0E836B49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8. Modificar Datos de un Curso</w:t>
                      </w:r>
                    </w:p>
                    <w:p w14:paraId="62B799EC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Procedimiento Almacenado: Permite al administrador modificar los datos de un curso.</w:t>
                      </w:r>
                    </w:p>
                    <w:p w14:paraId="3898DABC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lang w:val="en-US"/>
                        </w:rPr>
                        <w:t>*/</w:t>
                      </w:r>
                    </w:p>
                    <w:p w14:paraId="5B0C3CA1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FF"/>
                          <w:lang w:val="en-US"/>
                        </w:rPr>
                        <w:t>CREATE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PROCEDURE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D3563F">
                        <w:rPr>
                          <w:color w:val="000000"/>
                          <w:lang w:val="en-US"/>
                        </w:rPr>
                        <w:t>ModificarCurso</w:t>
                      </w:r>
                      <w:proofErr w:type="spellEnd"/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</w:p>
                    <w:p w14:paraId="7F7EE0A0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@CursoId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INT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,</w:t>
                      </w:r>
                    </w:p>
                    <w:p w14:paraId="417C48CB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@Nombre </w:t>
                      </w:r>
                      <w:proofErr w:type="gramStart"/>
                      <w:r w:rsidRPr="00D3563F">
                        <w:rPr>
                          <w:color w:val="0000FF"/>
                          <w:lang w:val="en-US"/>
                        </w:rPr>
                        <w:t>NVARCHAR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(</w:t>
                      </w:r>
                      <w:proofErr w:type="gramEnd"/>
                      <w:r w:rsidRPr="00D3563F">
                        <w:rPr>
                          <w:color w:val="000000"/>
                          <w:lang w:val="en-US"/>
                        </w:rPr>
                        <w:t>150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),</w:t>
                      </w:r>
                    </w:p>
                    <w:p w14:paraId="58017886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@Creditos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INT</w:t>
                      </w:r>
                    </w:p>
                    <w:p w14:paraId="4B799248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FF"/>
                          <w:lang w:val="en-US"/>
                        </w:rPr>
                        <w:t>AS</w:t>
                      </w:r>
                    </w:p>
                    <w:p w14:paraId="11EDB9B0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FF"/>
                        </w:rPr>
                        <w:t>BEGIN</w:t>
                      </w:r>
                    </w:p>
                    <w:p w14:paraId="67F94D22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</w:t>
                      </w:r>
                      <w:r>
                        <w:rPr>
                          <w:color w:val="0000FF"/>
                        </w:rPr>
                        <w:t>BEGIN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TRANSACTION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6210F408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</w:t>
                      </w:r>
                      <w:r>
                        <w:rPr>
                          <w:color w:val="0000FF"/>
                        </w:rPr>
                        <w:t>BEGIN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TRY</w:t>
                      </w:r>
                    </w:p>
                    <w:p w14:paraId="3F6EB936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t>-- Verificar si el curso con el ID especificado existe</w:t>
                      </w:r>
                    </w:p>
                    <w:p w14:paraId="15C43273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IF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NOT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EXISTS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(</w:t>
                      </w:r>
                    </w:p>
                    <w:p w14:paraId="22D0137C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1</w:t>
                      </w:r>
                    </w:p>
                    <w:p w14:paraId="23884E3F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FROM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D3563F">
                        <w:rPr>
                          <w:color w:val="000000"/>
                          <w:lang w:val="en-US"/>
                        </w:rPr>
                        <w:t>Curso</w:t>
                      </w:r>
                      <w:proofErr w:type="spellEnd"/>
                    </w:p>
                    <w:p w14:paraId="3F2E8454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WHERE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curso_id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808080"/>
                        </w:rPr>
                        <w:t>=</w:t>
                      </w:r>
                      <w:r>
                        <w:rPr>
                          <w:color w:val="000000"/>
                        </w:rPr>
                        <w:t xml:space="preserve"> @CursoId</w:t>
                      </w:r>
                    </w:p>
                    <w:p w14:paraId="76976241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808080"/>
                        </w:rPr>
                        <w:t>)</w:t>
                      </w:r>
                    </w:p>
                    <w:p w14:paraId="28A14C5A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</w:p>
                    <w:p w14:paraId="4EFAF289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'Error: El curso con el ID especificado no existe.'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0C374372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ROLLBACK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TRANSACTION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3F231F71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RETURN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417A0047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END</w:t>
                      </w:r>
                    </w:p>
                    <w:p w14:paraId="00696F8D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</w:p>
                    <w:p w14:paraId="67E919D6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t>-- Verificar si ya existe un curso con el mismo nombre (excluyendo el curso actual)</w:t>
                      </w:r>
                    </w:p>
                    <w:p w14:paraId="749107A0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IF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EXISTS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(</w:t>
                      </w:r>
                    </w:p>
                    <w:p w14:paraId="7ADE6807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1</w:t>
                      </w:r>
                    </w:p>
                    <w:p w14:paraId="4149CBC1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FROM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D3563F">
                        <w:rPr>
                          <w:color w:val="000000"/>
                          <w:lang w:val="en-US"/>
                        </w:rPr>
                        <w:t>Curso</w:t>
                      </w:r>
                      <w:proofErr w:type="spellEnd"/>
                    </w:p>
                    <w:p w14:paraId="471A84A7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D3563F">
                        <w:rPr>
                          <w:color w:val="000000"/>
                          <w:lang w:val="en-US"/>
                        </w:rPr>
                        <w:t>nombre</w:t>
                      </w:r>
                      <w:proofErr w:type="spellEnd"/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=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@Nombre 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AND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D3563F">
                        <w:rPr>
                          <w:color w:val="000000"/>
                          <w:lang w:val="en-US"/>
                        </w:rPr>
                        <w:t>curso_</w:t>
                      </w:r>
                      <w:proofErr w:type="gramStart"/>
                      <w:r w:rsidRPr="00D3563F">
                        <w:rPr>
                          <w:color w:val="000000"/>
                          <w:lang w:val="en-US"/>
                        </w:rPr>
                        <w:t>id</w:t>
                      </w:r>
                      <w:proofErr w:type="spellEnd"/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!</w:t>
                      </w:r>
                      <w:proofErr w:type="gramEnd"/>
                      <w:r w:rsidRPr="00D3563F">
                        <w:rPr>
                          <w:color w:val="808080"/>
                          <w:lang w:val="en-US"/>
                        </w:rPr>
                        <w:t>=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@CursoId</w:t>
                      </w:r>
                    </w:p>
                    <w:p w14:paraId="5F5FD6D4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808080"/>
                        </w:rPr>
                        <w:t>)</w:t>
                      </w:r>
                    </w:p>
                    <w:p w14:paraId="7AC16CE3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</w:p>
                    <w:p w14:paraId="697B338D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'Error: Ya existe un curso con el mismo nombre.'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3675A86D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ROLLBACK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TRANSACTION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5ACB2F45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RETURN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3FE14375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END</w:t>
                      </w:r>
                    </w:p>
                    <w:p w14:paraId="3FE5ADBB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</w:p>
                    <w:p w14:paraId="6946AAAF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t>-- Validación de los créditos (ejemplo: debe ser un valor positivo)</w:t>
                      </w:r>
                    </w:p>
                    <w:p w14:paraId="570EEDEA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IF</w:t>
                      </w:r>
                      <w:r>
                        <w:rPr>
                          <w:color w:val="000000"/>
                        </w:rPr>
                        <w:t xml:space="preserve"> @Creditos </w:t>
                      </w:r>
                      <w:r>
                        <w:rPr>
                          <w:color w:val="808080"/>
                        </w:rPr>
                        <w:t>&lt;=</w:t>
                      </w:r>
                      <w:r>
                        <w:rPr>
                          <w:color w:val="000000"/>
                        </w:rPr>
                        <w:t xml:space="preserve"> 0</w:t>
                      </w:r>
                    </w:p>
                    <w:p w14:paraId="72CA0AE3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</w:p>
                    <w:p w14:paraId="4C10A159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'Error: Los créditos deben ser un valor positivo.'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350AA8FA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ROLLBACK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TRANSACTION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750149E5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RETURN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4D7CD68B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END</w:t>
                      </w:r>
                    </w:p>
                    <w:p w14:paraId="493F722E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</w:p>
                    <w:p w14:paraId="220C26D4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t>-- Actualizar el curso</w:t>
                      </w:r>
                    </w:p>
                    <w:p w14:paraId="473A5DDE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FF00FF"/>
                        </w:rPr>
                        <w:t>UPDATE</w:t>
                      </w:r>
                      <w:r>
                        <w:rPr>
                          <w:color w:val="000000"/>
                        </w:rPr>
                        <w:t xml:space="preserve"> Curso</w:t>
                      </w:r>
                    </w:p>
                    <w:p w14:paraId="252FF919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SET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</w:p>
                    <w:p w14:paraId="3C73F9B1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nombre </w:t>
                      </w:r>
                      <w:r>
                        <w:rPr>
                          <w:color w:val="808080"/>
                        </w:rPr>
                        <w:t>=</w:t>
                      </w:r>
                      <w:r>
                        <w:rPr>
                          <w:color w:val="000000"/>
                        </w:rPr>
                        <w:t xml:space="preserve"> @Nombre</w:t>
                      </w:r>
                      <w:r>
                        <w:rPr>
                          <w:color w:val="808080"/>
                        </w:rPr>
                        <w:t>,</w:t>
                      </w:r>
                    </w:p>
                    <w:p w14:paraId="483ECB53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proofErr w:type="spellStart"/>
                      <w:r>
                        <w:rPr>
                          <w:color w:val="000000"/>
                        </w:rPr>
                        <w:t>creditos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808080"/>
                        </w:rPr>
                        <w:t>=</w:t>
                      </w:r>
                      <w:r>
                        <w:rPr>
                          <w:color w:val="000000"/>
                        </w:rPr>
                        <w:t xml:space="preserve"> @Creditos</w:t>
                      </w:r>
                    </w:p>
                    <w:p w14:paraId="2C0B08B1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WHERE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curso_id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808080"/>
                        </w:rPr>
                        <w:t>=</w:t>
                      </w:r>
                      <w:r>
                        <w:rPr>
                          <w:color w:val="000000"/>
                        </w:rPr>
                        <w:t xml:space="preserve"> @CursoId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3E594A77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</w:p>
                    <w:p w14:paraId="028A7ABF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COMMIT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TRANSACTION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159397C1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'Curso modificado correctamente.'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5A317A97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END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3738DB88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1B4AC0BB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ROLLBACK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gramStart"/>
                      <w:r w:rsidRPr="00D3563F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1DD094FC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'Error al modificar el curso.'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65F05339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PRINT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FF00FF"/>
                          <w:lang w:val="en-US"/>
                        </w:rPr>
                        <w:t>ERROR_</w:t>
                      </w:r>
                      <w:proofErr w:type="gramStart"/>
                      <w:r w:rsidRPr="00D3563F">
                        <w:rPr>
                          <w:color w:val="FF00FF"/>
                          <w:lang w:val="en-US"/>
                        </w:rPr>
                        <w:t>MESSAGE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(</w:t>
                      </w:r>
                      <w:proofErr w:type="gramEnd"/>
                      <w:r w:rsidRPr="00D3563F">
                        <w:rPr>
                          <w:color w:val="808080"/>
                          <w:lang w:val="en-US"/>
                        </w:rPr>
                        <w:t>);</w:t>
                      </w:r>
                    </w:p>
                    <w:p w14:paraId="4FB59D14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END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0557ED46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proofErr w:type="gramStart"/>
                      <w:r w:rsidRPr="00D3563F">
                        <w:rPr>
                          <w:color w:val="0000FF"/>
                          <w:lang w:val="en-US"/>
                        </w:rPr>
                        <w:t>END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19364437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51E3A4C8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25356C57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 xml:space="preserve">--Ejemplo: EXEC </w:t>
                      </w:r>
                      <w:proofErr w:type="spellStart"/>
                      <w:r>
                        <w:t>ModificarCurso</w:t>
                      </w:r>
                      <w:proofErr w:type="spellEnd"/>
                      <w:r>
                        <w:t xml:space="preserve"> 1, 'Matemáticas Básicas', 3;</w:t>
                      </w:r>
                    </w:p>
                    <w:p w14:paraId="0D8A1DB9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</w:p>
                    <w:p w14:paraId="06A30D10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/*</w:t>
                      </w:r>
                    </w:p>
                    <w:p w14:paraId="3838E3E6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9. Eliminar un Curso</w:t>
                      </w:r>
                    </w:p>
                    <w:p w14:paraId="798BB429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Procedimiento Almacenado: Permite al administrador eliminar un curso.</w:t>
                      </w:r>
                    </w:p>
                    <w:p w14:paraId="7F8B7F47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lang w:val="en-US"/>
                        </w:rPr>
                        <w:t>*/</w:t>
                      </w:r>
                    </w:p>
                    <w:p w14:paraId="259EC6B3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FF"/>
                          <w:lang w:val="en-US"/>
                        </w:rPr>
                        <w:t>CREATE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PROCEDURE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D3563F">
                        <w:rPr>
                          <w:color w:val="000000"/>
                          <w:lang w:val="en-US"/>
                        </w:rPr>
                        <w:t>EliminarCurso</w:t>
                      </w:r>
                      <w:proofErr w:type="spellEnd"/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</w:p>
                    <w:p w14:paraId="573976E6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@CursoId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INT</w:t>
                      </w:r>
                    </w:p>
                    <w:p w14:paraId="52934665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FF"/>
                          <w:lang w:val="en-US"/>
                        </w:rPr>
                        <w:t>AS</w:t>
                      </w:r>
                    </w:p>
                    <w:p w14:paraId="77007FA8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FF"/>
                        </w:rPr>
                        <w:t>BEGIN</w:t>
                      </w:r>
                    </w:p>
                    <w:p w14:paraId="692E509B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</w:t>
                      </w:r>
                      <w:r>
                        <w:rPr>
                          <w:color w:val="0000FF"/>
                        </w:rPr>
                        <w:t>BEGIN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TRANSACTION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30D73ED3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</w:t>
                      </w:r>
                      <w:r>
                        <w:rPr>
                          <w:color w:val="0000FF"/>
                        </w:rPr>
                        <w:t>BEGIN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TRY</w:t>
                      </w:r>
                    </w:p>
                    <w:p w14:paraId="4C91E970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t>-- Verificar si el curso con el ID especificado existe</w:t>
                      </w:r>
                    </w:p>
                    <w:p w14:paraId="14B53DCA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IF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NOT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EXISTS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(</w:t>
                      </w:r>
                    </w:p>
                    <w:p w14:paraId="08102888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1</w:t>
                      </w:r>
                    </w:p>
                    <w:p w14:paraId="6EEF9B15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FROM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D3563F">
                        <w:rPr>
                          <w:color w:val="000000"/>
                          <w:lang w:val="en-US"/>
                        </w:rPr>
                        <w:t>Curso</w:t>
                      </w:r>
                      <w:proofErr w:type="spellEnd"/>
                    </w:p>
                    <w:p w14:paraId="791D5EE0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WHERE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curso_id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808080"/>
                        </w:rPr>
                        <w:t>=</w:t>
                      </w:r>
                      <w:r>
                        <w:rPr>
                          <w:color w:val="000000"/>
                        </w:rPr>
                        <w:t xml:space="preserve"> @CursoId</w:t>
                      </w:r>
                    </w:p>
                    <w:p w14:paraId="76CDA717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808080"/>
                        </w:rPr>
                        <w:t>)</w:t>
                      </w:r>
                    </w:p>
                    <w:p w14:paraId="4A9016F7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</w:p>
                    <w:p w14:paraId="14CDD414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'Error: El curso con el ID especificado no existe.'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374DCEA5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ROLLBACK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TRANSACTION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3EFD5F71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RETURN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1943412E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END</w:t>
                      </w:r>
                    </w:p>
                    <w:p w14:paraId="44282DFE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</w:p>
                    <w:p w14:paraId="54795086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t>-- Verificar si el curso está asociado con algún estudiante o profesor</w:t>
                      </w:r>
                    </w:p>
                    <w:p w14:paraId="4D130A0F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IF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EXISTS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(</w:t>
                      </w:r>
                    </w:p>
                    <w:p w14:paraId="6E75B212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1</w:t>
                      </w:r>
                    </w:p>
                    <w:p w14:paraId="343D4776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FROM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D3563F">
                        <w:rPr>
                          <w:color w:val="000000"/>
                          <w:lang w:val="en-US"/>
                        </w:rPr>
                        <w:t>Curso_Estudiante</w:t>
                      </w:r>
                      <w:proofErr w:type="spellEnd"/>
                    </w:p>
                    <w:p w14:paraId="2DEB5B80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WHERE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curso_id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808080"/>
                        </w:rPr>
                        <w:t>=</w:t>
                      </w:r>
                      <w:r>
                        <w:rPr>
                          <w:color w:val="000000"/>
                        </w:rPr>
                        <w:t xml:space="preserve"> @CursoId</w:t>
                      </w:r>
                    </w:p>
                    <w:p w14:paraId="39220AFA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808080"/>
                        </w:rPr>
                        <w:t>)</w:t>
                      </w:r>
                    </w:p>
                    <w:p w14:paraId="6A0BEB9D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</w:p>
                    <w:p w14:paraId="665ADB39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'Error: No se puede eliminar el curso porque está asociado a uno o más estudiantes.'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4698F6D8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ROLLBACK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gramStart"/>
                      <w:r w:rsidRPr="00D3563F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75428DD7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proofErr w:type="gramStart"/>
                      <w:r w:rsidRPr="00D3563F">
                        <w:rPr>
                          <w:color w:val="0000FF"/>
                          <w:lang w:val="en-US"/>
                        </w:rPr>
                        <w:t>RETURN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154854FD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END</w:t>
                      </w:r>
                    </w:p>
                    <w:p w14:paraId="12F12656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48585C1A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IF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EXISTS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(</w:t>
                      </w:r>
                    </w:p>
                    <w:p w14:paraId="00D22764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1</w:t>
                      </w:r>
                    </w:p>
                    <w:p w14:paraId="193DE7EB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FROM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D3563F">
                        <w:rPr>
                          <w:color w:val="000000"/>
                          <w:lang w:val="en-US"/>
                        </w:rPr>
                        <w:t>Curso_Profesor</w:t>
                      </w:r>
                      <w:proofErr w:type="spellEnd"/>
                    </w:p>
                    <w:p w14:paraId="76F6EBE0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D3563F">
                        <w:rPr>
                          <w:color w:val="000000"/>
                          <w:lang w:val="en-US"/>
                        </w:rPr>
                        <w:t>curso_id</w:t>
                      </w:r>
                      <w:proofErr w:type="spellEnd"/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=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@CursoId</w:t>
                      </w:r>
                    </w:p>
                    <w:p w14:paraId="79C3DCFB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>
                        <w:rPr>
                          <w:color w:val="808080"/>
                        </w:rPr>
                        <w:t>)</w:t>
                      </w:r>
                    </w:p>
                    <w:p w14:paraId="6A01814B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</w:p>
                    <w:p w14:paraId="56C9FAAE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'Error: No se puede eliminar el curso porque está asociado a uno o más profesores.'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1DA2B649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ROLLBACK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TRANSACTION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0637D688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RETURN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272DC1E0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END</w:t>
                      </w:r>
                    </w:p>
                    <w:p w14:paraId="21737722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</w:p>
                    <w:p w14:paraId="65AE1523" w14:textId="77777777" w:rsidR="00D3563F" w:rsidRDefault="00D3563F" w:rsidP="00D3563F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t>-- Proceder con la eliminación del curso</w:t>
                      </w:r>
                    </w:p>
                    <w:p w14:paraId="626DCBFC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DELETE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FROM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D3563F">
                        <w:rPr>
                          <w:color w:val="000000"/>
                          <w:lang w:val="en-US"/>
                        </w:rPr>
                        <w:t>Curso</w:t>
                      </w:r>
                      <w:proofErr w:type="spellEnd"/>
                    </w:p>
                    <w:p w14:paraId="29376E72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D3563F">
                        <w:rPr>
                          <w:color w:val="000000"/>
                          <w:lang w:val="en-US"/>
                        </w:rPr>
                        <w:t>curso_id</w:t>
                      </w:r>
                      <w:proofErr w:type="spellEnd"/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=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@</w:t>
                      </w:r>
                      <w:proofErr w:type="gramStart"/>
                      <w:r w:rsidRPr="00D3563F">
                        <w:rPr>
                          <w:color w:val="000000"/>
                          <w:lang w:val="en-US"/>
                        </w:rPr>
                        <w:t>CursoId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4E94D478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3EA7DD41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COMMIT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gramStart"/>
                      <w:r w:rsidRPr="00D3563F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48DFE266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PRINT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FF0000"/>
                          <w:lang w:val="en-US"/>
                        </w:rPr>
                        <w:t>'</w:t>
                      </w:r>
                      <w:proofErr w:type="spellStart"/>
                      <w:r w:rsidRPr="00D3563F">
                        <w:rPr>
                          <w:color w:val="FF0000"/>
                          <w:lang w:val="en-US"/>
                        </w:rPr>
                        <w:t>Curso</w:t>
                      </w:r>
                      <w:proofErr w:type="spellEnd"/>
                      <w:r w:rsidRPr="00D3563F">
                        <w:rPr>
                          <w:color w:val="FF0000"/>
                          <w:lang w:val="en-US"/>
                        </w:rPr>
                        <w:t xml:space="preserve"> </w:t>
                      </w:r>
                      <w:proofErr w:type="spellStart"/>
                      <w:r w:rsidRPr="00D3563F">
                        <w:rPr>
                          <w:color w:val="FF0000"/>
                          <w:lang w:val="en-US"/>
                        </w:rPr>
                        <w:t>eliminado</w:t>
                      </w:r>
                      <w:proofErr w:type="spellEnd"/>
                      <w:r w:rsidRPr="00D3563F">
                        <w:rPr>
                          <w:color w:val="FF0000"/>
                          <w:lang w:val="en-US"/>
                        </w:rPr>
                        <w:t xml:space="preserve"> </w:t>
                      </w:r>
                      <w:proofErr w:type="spellStart"/>
                      <w:r w:rsidRPr="00D3563F">
                        <w:rPr>
                          <w:color w:val="FF0000"/>
                          <w:lang w:val="en-US"/>
                        </w:rPr>
                        <w:t>correctamente</w:t>
                      </w:r>
                      <w:proofErr w:type="spellEnd"/>
                      <w:r w:rsidRPr="00D3563F">
                        <w:rPr>
                          <w:color w:val="FF0000"/>
                          <w:lang w:val="en-US"/>
                        </w:rPr>
                        <w:t>.</w:t>
                      </w:r>
                      <w:proofErr w:type="gramStart"/>
                      <w:r w:rsidRPr="00D3563F">
                        <w:rPr>
                          <w:color w:val="FF0000"/>
                          <w:lang w:val="en-US"/>
                        </w:rPr>
                        <w:t>'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4FFD5073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END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44042D1C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6F436323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ROLLBACK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gramStart"/>
                      <w:r w:rsidRPr="00D3563F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073F1900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PRINT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FF0000"/>
                          <w:lang w:val="en-US"/>
                        </w:rPr>
                        <w:t xml:space="preserve">'Error al </w:t>
                      </w:r>
                      <w:proofErr w:type="spellStart"/>
                      <w:r w:rsidRPr="00D3563F">
                        <w:rPr>
                          <w:color w:val="FF0000"/>
                          <w:lang w:val="en-US"/>
                        </w:rPr>
                        <w:t>eliminar</w:t>
                      </w:r>
                      <w:proofErr w:type="spellEnd"/>
                      <w:r w:rsidRPr="00D3563F">
                        <w:rPr>
                          <w:color w:val="FF0000"/>
                          <w:lang w:val="en-US"/>
                        </w:rPr>
                        <w:t xml:space="preserve"> </w:t>
                      </w:r>
                      <w:proofErr w:type="spellStart"/>
                      <w:r w:rsidRPr="00D3563F">
                        <w:rPr>
                          <w:color w:val="FF0000"/>
                          <w:lang w:val="en-US"/>
                        </w:rPr>
                        <w:t>el</w:t>
                      </w:r>
                      <w:proofErr w:type="spellEnd"/>
                      <w:r w:rsidRPr="00D3563F">
                        <w:rPr>
                          <w:color w:val="FF0000"/>
                          <w:lang w:val="en-US"/>
                        </w:rPr>
                        <w:t xml:space="preserve"> </w:t>
                      </w:r>
                      <w:proofErr w:type="spellStart"/>
                      <w:r w:rsidRPr="00D3563F">
                        <w:rPr>
                          <w:color w:val="FF0000"/>
                          <w:lang w:val="en-US"/>
                        </w:rPr>
                        <w:t>curso</w:t>
                      </w:r>
                      <w:proofErr w:type="spellEnd"/>
                      <w:r w:rsidRPr="00D3563F">
                        <w:rPr>
                          <w:color w:val="FF0000"/>
                          <w:lang w:val="en-US"/>
                        </w:rPr>
                        <w:t>.</w:t>
                      </w:r>
                      <w:proofErr w:type="gramStart"/>
                      <w:r w:rsidRPr="00D3563F">
                        <w:rPr>
                          <w:color w:val="FF0000"/>
                          <w:lang w:val="en-US"/>
                        </w:rPr>
                        <w:t>'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1AAEBC0A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PRINT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FF00FF"/>
                          <w:lang w:val="en-US"/>
                        </w:rPr>
                        <w:t>ERROR_</w:t>
                      </w:r>
                      <w:proofErr w:type="gramStart"/>
                      <w:r w:rsidRPr="00D3563F">
                        <w:rPr>
                          <w:color w:val="FF00FF"/>
                          <w:lang w:val="en-US"/>
                        </w:rPr>
                        <w:t>MESSAGE</w:t>
                      </w:r>
                      <w:r w:rsidRPr="00D3563F">
                        <w:rPr>
                          <w:color w:val="808080"/>
                          <w:lang w:val="en-US"/>
                        </w:rPr>
                        <w:t>(</w:t>
                      </w:r>
                      <w:proofErr w:type="gramEnd"/>
                      <w:r w:rsidRPr="00D3563F">
                        <w:rPr>
                          <w:color w:val="808080"/>
                          <w:lang w:val="en-US"/>
                        </w:rPr>
                        <w:t>);</w:t>
                      </w:r>
                    </w:p>
                    <w:p w14:paraId="3C709776" w14:textId="77777777" w:rsidR="00D3563F" w:rsidRPr="00D3563F" w:rsidRDefault="00D3563F" w:rsidP="00D3563F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D3563F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END</w:t>
                      </w:r>
                      <w:r w:rsidRPr="00D3563F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D3563F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1956343E" w14:textId="466F5CD0" w:rsidR="00B85B91" w:rsidRPr="00B4204D" w:rsidRDefault="00D3563F" w:rsidP="00D3563F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rPr>
                          <w:color w:val="0000FF"/>
                        </w:rPr>
                        <w:t>END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02AAFD" w14:textId="349195A8" w:rsidR="008A1C56" w:rsidRDefault="00630618" w:rsidP="003F1E47">
      <w:pPr>
        <w:pStyle w:val="cdigo"/>
      </w:pPr>
      <w:r>
        <w:t xml:space="preserve">Administración de </w:t>
      </w:r>
      <w:proofErr w:type="spellStart"/>
      <w:r>
        <w:t>Backups</w:t>
      </w:r>
      <w:proofErr w:type="spellEnd"/>
      <w:r w:rsidR="00330C44">
        <w:rPr>
          <w:noProof/>
        </w:rPr>
        <mc:AlternateContent>
          <mc:Choice Requires="wps">
            <w:drawing>
              <wp:inline distT="0" distB="0" distL="0" distR="0" wp14:anchorId="18FC76F0" wp14:editId="32ACDF09">
                <wp:extent cx="6479540" cy="8978818"/>
                <wp:effectExtent l="0" t="0" r="0" b="0"/>
                <wp:docPr id="63062768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9540" cy="8978818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62DB67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/*</w:t>
                            </w:r>
                          </w:p>
                          <w:p w14:paraId="7E87C0CD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 xml:space="preserve">11. Crear un </w:t>
                            </w:r>
                            <w:proofErr w:type="spellStart"/>
                            <w:r>
                              <w:t>Backup</w:t>
                            </w:r>
                            <w:proofErr w:type="spellEnd"/>
                            <w:r>
                              <w:t xml:space="preserve"> de la Base de Datos</w:t>
                            </w:r>
                          </w:p>
                          <w:p w14:paraId="38FC7621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Procedimiento Almacenado: Permite al administrador realizar un respaldo de la base de datos.</w:t>
                            </w:r>
                          </w:p>
                          <w:p w14:paraId="484C9AFE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lang w:val="en-US"/>
                              </w:rPr>
                              <w:t>*/</w:t>
                            </w:r>
                          </w:p>
                          <w:p w14:paraId="3DE2D54B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CREATE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PROCEDURE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>CrearBackupBaseDatos</w:t>
                            </w:r>
                            <w:proofErr w:type="spellEnd"/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</w:p>
                          <w:p w14:paraId="421D81FA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@RutaBackup </w:t>
                            </w:r>
                            <w:proofErr w:type="gramStart"/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NVARCHAR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>255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)</w:t>
                            </w:r>
                          </w:p>
                          <w:p w14:paraId="01102499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</w:p>
                          <w:p w14:paraId="6358ADB7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</w:p>
                          <w:p w14:paraId="5C0D1ECB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7E634AD4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423A953C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5C7C0021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>
                              <w:t>-- Verificar si la ruta de respaldo es válida y tiene permisos adecuados</w:t>
                            </w:r>
                          </w:p>
                          <w:p w14:paraId="1C1DC9F5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IF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@RutaBackup 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IS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NULL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OR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@RutaBackup 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FF0000"/>
                                <w:lang w:val="en-US"/>
                              </w:rPr>
                              <w:t>''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</w:p>
                          <w:p w14:paraId="3DD978EC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</w:p>
                          <w:p w14:paraId="5B00C30F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'Error: La ruta de respaldo no puede estar vacía.'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474801AC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ROLLBACK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TRANSACTION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3074FA8D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RETURN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12BCCF9D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END</w:t>
                            </w:r>
                          </w:p>
                          <w:p w14:paraId="70756C16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</w:p>
                          <w:p w14:paraId="63C06EB8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t>-- Ejecutar el comando de respaldo</w:t>
                            </w:r>
                          </w:p>
                          <w:p w14:paraId="686463E1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DECLARE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@SQL </w:t>
                            </w:r>
                            <w:proofErr w:type="gramStart"/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NVARCHAR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>1000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);</w:t>
                            </w:r>
                          </w:p>
                          <w:p w14:paraId="6E58A32D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SET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@SQL 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FF0000"/>
                                <w:lang w:val="en-US"/>
                              </w:rPr>
                              <w:t>'BACKUP DATABASE TECHACADEMY TO DISK = @RutaBackup WITH FORMAT, INIT, SKIP, NOREWIND, NOUNLOAD, STATS = 10</w:t>
                            </w:r>
                            <w:proofErr w:type="gramStart"/>
                            <w:r w:rsidRPr="00EB3FCC">
                              <w:rPr>
                                <w:color w:val="FF0000"/>
                                <w:lang w:val="en-US"/>
                              </w:rPr>
                              <w:t>'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5978D987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0C3DE457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EXEC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B3FCC">
                              <w:rPr>
                                <w:color w:val="800000"/>
                                <w:lang w:val="en-US"/>
                              </w:rPr>
                              <w:t>sp_executesql</w:t>
                            </w:r>
                            <w:proofErr w:type="spellEnd"/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>@SQL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FF0000"/>
                                <w:lang w:val="en-US"/>
                              </w:rPr>
                              <w:t>N'@</w:t>
                            </w:r>
                            <w:proofErr w:type="spellStart"/>
                            <w:r w:rsidRPr="00EB3FCC">
                              <w:rPr>
                                <w:color w:val="FF0000"/>
                                <w:lang w:val="en-US"/>
                              </w:rPr>
                              <w:t>RutaBackup</w:t>
                            </w:r>
                            <w:proofErr w:type="spellEnd"/>
                            <w:r w:rsidRPr="00EB3FCC">
                              <w:rPr>
                                <w:color w:val="FF000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B3FCC">
                              <w:rPr>
                                <w:color w:val="FF0000"/>
                                <w:lang w:val="en-US"/>
                              </w:rPr>
                              <w:t>NVARCHAR(</w:t>
                            </w:r>
                            <w:proofErr w:type="gramEnd"/>
                            <w:r w:rsidRPr="00EB3FCC">
                              <w:rPr>
                                <w:color w:val="FF0000"/>
                                <w:lang w:val="en-US"/>
                              </w:rPr>
                              <w:t>255)'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@RutaBackup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3D6D9E58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31606D69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COMMIT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TRANSACTION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5B522E02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'Respaldo de la base de datos realizado con éxito.'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7ABBECE6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167C1C28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3250F3E3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ROLLBACK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66A91EA2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'Error al realizar el respaldo de la base de datos.'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01091E86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PRINT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FF00FF"/>
                                <w:lang w:val="en-US"/>
                              </w:rPr>
                              <w:t>ERROR_</w:t>
                            </w:r>
                            <w:proofErr w:type="gramStart"/>
                            <w:r w:rsidRPr="00EB3FCC">
                              <w:rPr>
                                <w:color w:val="FF00FF"/>
                                <w:lang w:val="en-US"/>
                              </w:rPr>
                              <w:t>MESSAGE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);</w:t>
                            </w:r>
                          </w:p>
                          <w:p w14:paraId="55E49CD9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3E620414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proofErr w:type="gramStart"/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51435100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1E874FC2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480B8863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7D7C1FAB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 xml:space="preserve">--Ejemplo: EXEC </w:t>
                            </w:r>
                            <w:proofErr w:type="spellStart"/>
                            <w:r>
                              <w:t>CrearBackupBaseDatos</w:t>
                            </w:r>
                            <w:proofErr w:type="spellEnd"/>
                            <w:r>
                              <w:t xml:space="preserve"> 'C:\</w:t>
                            </w:r>
                            <w:proofErr w:type="spellStart"/>
                            <w:r>
                              <w:t>Backups</w:t>
                            </w:r>
                            <w:proofErr w:type="spellEnd"/>
                            <w:r>
                              <w:t>\</w:t>
                            </w:r>
                            <w:proofErr w:type="spellStart"/>
                            <w:r>
                              <w:t>TechAcademy.bak</w:t>
                            </w:r>
                            <w:proofErr w:type="spellEnd"/>
                            <w:r>
                              <w:t>';</w:t>
                            </w:r>
                          </w:p>
                          <w:p w14:paraId="1DD7DDEE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</w:p>
                          <w:p w14:paraId="7D69C235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/*</w:t>
                            </w:r>
                          </w:p>
                          <w:p w14:paraId="5D4C67C9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12. Restaurar la Base de Datos</w:t>
                            </w:r>
                          </w:p>
                          <w:p w14:paraId="57365FA9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Procedimiento Almacenado: Permite al administrador restaurar la base de datos desde un archivo de respaldo.</w:t>
                            </w:r>
                          </w:p>
                          <w:p w14:paraId="5C00C7D6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lang w:val="en-US"/>
                              </w:rPr>
                              <w:t>*/</w:t>
                            </w:r>
                          </w:p>
                          <w:p w14:paraId="24FF36BC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CREATE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PROCEDURE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>RestaurarBaseDatos</w:t>
                            </w:r>
                            <w:proofErr w:type="spellEnd"/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</w:p>
                          <w:p w14:paraId="6DE3838A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@RutaBackup </w:t>
                            </w:r>
                            <w:proofErr w:type="gramStart"/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NVARCHAR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>255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)</w:t>
                            </w:r>
                          </w:p>
                          <w:p w14:paraId="4C3A3CA5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</w:p>
                          <w:p w14:paraId="713554FD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</w:p>
                          <w:p w14:paraId="260A5FF4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TRY</w:t>
                            </w:r>
                          </w:p>
                          <w:p w14:paraId="770FD8CC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TRANSACTION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35FCFD0D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</w:p>
                          <w:p w14:paraId="4584A7C6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t>-- Verificar si la ruta de respaldo es válida</w:t>
                            </w:r>
                          </w:p>
                          <w:p w14:paraId="0D253EC9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IF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@RutaBackup 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IS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NULL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OR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@RutaBackup 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FF0000"/>
                                <w:lang w:val="en-US"/>
                              </w:rPr>
                              <w:t>''</w:t>
                            </w:r>
                          </w:p>
                          <w:p w14:paraId="68E64F0D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</w:p>
                          <w:p w14:paraId="6673A21A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'Error: La ruta de respaldo no puede estar vacía.'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7D1EAD5D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ROLLBACK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TRANSACTION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1CEDB489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RETURN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6633A709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END</w:t>
                            </w:r>
                          </w:p>
                          <w:p w14:paraId="669BF81B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</w:p>
                          <w:p w14:paraId="088A1CF9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t>-- Verificar si la base de datos ya existe y manejar la restauración</w:t>
                            </w:r>
                          </w:p>
                          <w:p w14:paraId="358624EB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DECLARE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@DBExists </w:t>
                            </w:r>
                            <w:proofErr w:type="gramStart"/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INT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76432881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@DBExists 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B3FCC">
                              <w:rPr>
                                <w:color w:val="FF00FF"/>
                                <w:lang w:val="en-US"/>
                              </w:rPr>
                              <w:t>COUNT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*)</w:t>
                            </w:r>
                          </w:p>
                          <w:p w14:paraId="0975D49A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B3FCC">
                              <w:rPr>
                                <w:color w:val="00FF00"/>
                                <w:lang w:val="en-US"/>
                              </w:rPr>
                              <w:t>sys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.</w:t>
                            </w:r>
                            <w:r w:rsidRPr="00EB3FCC">
                              <w:rPr>
                                <w:color w:val="00FF00"/>
                                <w:lang w:val="en-US"/>
                              </w:rPr>
                              <w:t>databases</w:t>
                            </w:r>
                            <w:proofErr w:type="spellEnd"/>
                            <w:proofErr w:type="gramEnd"/>
                          </w:p>
                          <w:p w14:paraId="0869D59D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name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FF0000"/>
                                <w:lang w:val="en-US"/>
                              </w:rPr>
                              <w:t>'TECHACADEMY</w:t>
                            </w:r>
                            <w:proofErr w:type="gramStart"/>
                            <w:r w:rsidRPr="00EB3FCC">
                              <w:rPr>
                                <w:color w:val="FF0000"/>
                                <w:lang w:val="en-US"/>
                              </w:rPr>
                              <w:t>'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5F34AE51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031041CE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IF</w:t>
                            </w:r>
                            <w:r>
                              <w:rPr>
                                <w:color w:val="000000"/>
                              </w:rPr>
                              <w:t xml:space="preserve"> @DBExists </w:t>
                            </w:r>
                            <w:r>
                              <w:rPr>
                                <w:color w:val="80808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</w:rPr>
                              <w:t xml:space="preserve"> 1</w:t>
                            </w:r>
                          </w:p>
                          <w:p w14:paraId="21B9304A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</w:p>
                          <w:p w14:paraId="587E400E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'Error: La base de datos TECHACADEMY ya existe. Se requiere un proceso de restauración con reemplazo (REPLACE).'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7E6C3A44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ROLLBACK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19043319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proofErr w:type="gramStart"/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RETURN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51290B3D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</w:p>
                          <w:p w14:paraId="2EA1161A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74D9AF58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EB3FCC">
                              <w:rPr>
                                <w:lang w:val="en-US"/>
                              </w:rPr>
                              <w:t xml:space="preserve">-- </w:t>
                            </w:r>
                            <w:proofErr w:type="spellStart"/>
                            <w:r w:rsidRPr="00EB3FCC">
                              <w:rPr>
                                <w:lang w:val="en-US"/>
                              </w:rPr>
                              <w:t>Comando</w:t>
                            </w:r>
                            <w:proofErr w:type="spellEnd"/>
                            <w:r w:rsidRPr="00EB3FCC">
                              <w:rPr>
                                <w:lang w:val="en-US"/>
                              </w:rPr>
                              <w:t xml:space="preserve"> de </w:t>
                            </w:r>
                            <w:proofErr w:type="spellStart"/>
                            <w:r w:rsidRPr="00EB3FCC">
                              <w:rPr>
                                <w:lang w:val="en-US"/>
                              </w:rPr>
                              <w:t>restauración</w:t>
                            </w:r>
                            <w:proofErr w:type="spellEnd"/>
                          </w:p>
                          <w:p w14:paraId="5E28C33F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DECLARE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@SQL </w:t>
                            </w:r>
                            <w:proofErr w:type="gramStart"/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NVARCHAR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>1000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);</w:t>
                            </w:r>
                          </w:p>
                          <w:p w14:paraId="5CD72087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SET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@SQL 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FF0000"/>
                                <w:lang w:val="en-US"/>
                              </w:rPr>
                              <w:t>'RESTORE DATABASE TECHACADEMY FROM DISK = @RutaBackup WITH REPLACE, STATS = 10</w:t>
                            </w:r>
                            <w:proofErr w:type="gramStart"/>
                            <w:r w:rsidRPr="00EB3FCC">
                              <w:rPr>
                                <w:color w:val="FF0000"/>
                                <w:lang w:val="en-US"/>
                              </w:rPr>
                              <w:t>'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4407B050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7603BBA9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EXEC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EB3FCC">
                              <w:rPr>
                                <w:color w:val="800000"/>
                                <w:lang w:val="en-US"/>
                              </w:rPr>
                              <w:t>sp_executesql</w:t>
                            </w:r>
                            <w:proofErr w:type="spellEnd"/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>@SQL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FF0000"/>
                                <w:lang w:val="en-US"/>
                              </w:rPr>
                              <w:t>N'@</w:t>
                            </w:r>
                            <w:proofErr w:type="spellStart"/>
                            <w:r w:rsidRPr="00EB3FCC">
                              <w:rPr>
                                <w:color w:val="FF0000"/>
                                <w:lang w:val="en-US"/>
                              </w:rPr>
                              <w:t>RutaBackup</w:t>
                            </w:r>
                            <w:proofErr w:type="spellEnd"/>
                            <w:r w:rsidRPr="00EB3FCC">
                              <w:rPr>
                                <w:color w:val="FF000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B3FCC">
                              <w:rPr>
                                <w:color w:val="FF0000"/>
                                <w:lang w:val="en-US"/>
                              </w:rPr>
                              <w:t>NVARCHAR(</w:t>
                            </w:r>
                            <w:proofErr w:type="gramEnd"/>
                            <w:r w:rsidRPr="00EB3FCC">
                              <w:rPr>
                                <w:color w:val="FF0000"/>
                                <w:lang w:val="en-US"/>
                              </w:rPr>
                              <w:t>255)'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@RutaBackup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084330FE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14BB37A6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COMMIT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TRANSACTION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6D5297B2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'Restauración de la base de datos realizada con éxito.'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149270F1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510388F8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0FAA6D82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ROLLBACK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1837DEC8" w14:textId="77777777" w:rsidR="00EB3FCC" w:rsidRDefault="00EB3FCC" w:rsidP="00EB3FCC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'Error al realizar la restauración de la base de datos.'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326A6E3B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PRINT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FF00FF"/>
                                <w:lang w:val="en-US"/>
                              </w:rPr>
                              <w:t>ERROR_</w:t>
                            </w:r>
                            <w:proofErr w:type="gramStart"/>
                            <w:r w:rsidRPr="00EB3FCC">
                              <w:rPr>
                                <w:color w:val="FF00FF"/>
                                <w:lang w:val="en-US"/>
                              </w:rPr>
                              <w:t>MESSAGE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);</w:t>
                            </w:r>
                          </w:p>
                          <w:p w14:paraId="3813A387" w14:textId="77777777" w:rsidR="00EB3FCC" w:rsidRPr="00EB3FCC" w:rsidRDefault="00EB3FCC" w:rsidP="00EB3FCC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EB3FCC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49DDF43B" w14:textId="64754091" w:rsidR="00330C44" w:rsidRPr="00B4204D" w:rsidRDefault="00EB3FCC" w:rsidP="00EB3FCC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EB3FCC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EB3FCC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FC76F0" id="_x0000_s1030" type="#_x0000_t202" style="width:510.2pt;height:70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" fillcolor="black [3213]" stroked="f">
                <v:textbox>
                  <w:txbxContent>
                    <w:p w14:paraId="2F62DB67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/*</w:t>
                      </w:r>
                    </w:p>
                    <w:p w14:paraId="7E87C0CD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 xml:space="preserve">11. Crear un </w:t>
                      </w:r>
                      <w:proofErr w:type="spellStart"/>
                      <w:r>
                        <w:t>Backup</w:t>
                      </w:r>
                      <w:proofErr w:type="spellEnd"/>
                      <w:r>
                        <w:t xml:space="preserve"> de la Base de Datos</w:t>
                      </w:r>
                    </w:p>
                    <w:p w14:paraId="38FC7621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Procedimiento Almacenado: Permite al administrador realizar un respaldo de la base de datos.</w:t>
                      </w:r>
                    </w:p>
                    <w:p w14:paraId="484C9AFE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lang w:val="en-US"/>
                        </w:rPr>
                        <w:t>*/</w:t>
                      </w:r>
                    </w:p>
                    <w:p w14:paraId="3DE2D54B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color w:val="0000FF"/>
                          <w:lang w:val="en-US"/>
                        </w:rPr>
                        <w:t>CREATE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PROCEDURE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EB3FCC">
                        <w:rPr>
                          <w:color w:val="000000"/>
                          <w:lang w:val="en-US"/>
                        </w:rPr>
                        <w:t>CrearBackupBaseDatos</w:t>
                      </w:r>
                      <w:proofErr w:type="spellEnd"/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</w:p>
                    <w:p w14:paraId="421D81FA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@RutaBackup </w:t>
                      </w:r>
                      <w:proofErr w:type="gramStart"/>
                      <w:r w:rsidRPr="00EB3FCC">
                        <w:rPr>
                          <w:color w:val="0000FF"/>
                          <w:lang w:val="en-US"/>
                        </w:rPr>
                        <w:t>NVARCHAR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(</w:t>
                      </w:r>
                      <w:proofErr w:type="gramEnd"/>
                      <w:r w:rsidRPr="00EB3FCC">
                        <w:rPr>
                          <w:color w:val="000000"/>
                          <w:lang w:val="en-US"/>
                        </w:rPr>
                        <w:t>255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)</w:t>
                      </w:r>
                    </w:p>
                    <w:p w14:paraId="01102499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color w:val="0000FF"/>
                          <w:lang w:val="en-US"/>
                        </w:rPr>
                        <w:t>AS</w:t>
                      </w:r>
                    </w:p>
                    <w:p w14:paraId="6358ADB7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color w:val="0000FF"/>
                          <w:lang w:val="en-US"/>
                        </w:rPr>
                        <w:t>BEGIN</w:t>
                      </w:r>
                    </w:p>
                    <w:p w14:paraId="5C0D1ECB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7E634AD4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gramStart"/>
                      <w:r w:rsidRPr="00EB3FCC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423A953C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5C7C0021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>
                        <w:t>-- Verificar si la ruta de respaldo es válida y tiene permisos adecuados</w:t>
                      </w:r>
                    </w:p>
                    <w:p w14:paraId="1C1DC9F5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IF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@RutaBackup 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IS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NULL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OR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@RutaBackup 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=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FF0000"/>
                          <w:lang w:val="en-US"/>
                        </w:rPr>
                        <w:t>''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</w:p>
                    <w:p w14:paraId="3DD978EC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</w:p>
                    <w:p w14:paraId="5B00C30F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'Error: La ruta de respaldo no puede estar vacía.'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474801AC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ROLLBACK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TRANSACTION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3074FA8D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RETURN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12BCCF9D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END</w:t>
                      </w:r>
                    </w:p>
                    <w:p w14:paraId="70756C16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</w:p>
                    <w:p w14:paraId="63C06EB8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t>-- Ejecutar el comando de respaldo</w:t>
                      </w:r>
                    </w:p>
                    <w:p w14:paraId="686463E1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DECLARE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@SQL </w:t>
                      </w:r>
                      <w:proofErr w:type="gramStart"/>
                      <w:r w:rsidRPr="00EB3FCC">
                        <w:rPr>
                          <w:color w:val="0000FF"/>
                          <w:lang w:val="en-US"/>
                        </w:rPr>
                        <w:t>NVARCHAR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(</w:t>
                      </w:r>
                      <w:proofErr w:type="gramEnd"/>
                      <w:r w:rsidRPr="00EB3FCC">
                        <w:rPr>
                          <w:color w:val="000000"/>
                          <w:lang w:val="en-US"/>
                        </w:rPr>
                        <w:t>1000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);</w:t>
                      </w:r>
                    </w:p>
                    <w:p w14:paraId="6E58A32D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SET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@SQL 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=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FF0000"/>
                          <w:lang w:val="en-US"/>
                        </w:rPr>
                        <w:t>'BACKUP DATABASE TECHACADEMY TO DISK = @RutaBackup WITH FORMAT, INIT, SKIP, NOREWIND, NOUNLOAD, STATS = 10</w:t>
                      </w:r>
                      <w:proofErr w:type="gramStart"/>
                      <w:r w:rsidRPr="00EB3FCC">
                        <w:rPr>
                          <w:color w:val="FF0000"/>
                          <w:lang w:val="en-US"/>
                        </w:rPr>
                        <w:t>'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5978D987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0C3DE457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EXEC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EB3FCC">
                        <w:rPr>
                          <w:color w:val="800000"/>
                          <w:lang w:val="en-US"/>
                        </w:rPr>
                        <w:t>sp_executesql</w:t>
                      </w:r>
                      <w:proofErr w:type="spellEnd"/>
                      <w:r w:rsidRPr="00EB3FCC">
                        <w:rPr>
                          <w:color w:val="0000FF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>@SQL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,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FF0000"/>
                          <w:lang w:val="en-US"/>
                        </w:rPr>
                        <w:t>N'@</w:t>
                      </w:r>
                      <w:proofErr w:type="spellStart"/>
                      <w:r w:rsidRPr="00EB3FCC">
                        <w:rPr>
                          <w:color w:val="FF0000"/>
                          <w:lang w:val="en-US"/>
                        </w:rPr>
                        <w:t>RutaBackup</w:t>
                      </w:r>
                      <w:proofErr w:type="spellEnd"/>
                      <w:r w:rsidRPr="00EB3FCC">
                        <w:rPr>
                          <w:color w:val="FF0000"/>
                          <w:lang w:val="en-US"/>
                        </w:rPr>
                        <w:t xml:space="preserve"> </w:t>
                      </w:r>
                      <w:proofErr w:type="gramStart"/>
                      <w:r w:rsidRPr="00EB3FCC">
                        <w:rPr>
                          <w:color w:val="FF0000"/>
                          <w:lang w:val="en-US"/>
                        </w:rPr>
                        <w:t>NVARCHAR(</w:t>
                      </w:r>
                      <w:proofErr w:type="gramEnd"/>
                      <w:r w:rsidRPr="00EB3FCC">
                        <w:rPr>
                          <w:color w:val="FF0000"/>
                          <w:lang w:val="en-US"/>
                        </w:rPr>
                        <w:t>255)'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,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@RutaBackup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3D6D9E58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31606D69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COMMIT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TRANSACTION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5B522E02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'Respaldo de la base de datos realizado con éxito.'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7ABBECE6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END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167C1C28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3250F3E3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ROLLBACK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gramStart"/>
                      <w:r w:rsidRPr="00EB3FCC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66A91EA2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'Error al realizar el respaldo de la base de datos.'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01091E86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PRINT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FF00FF"/>
                          <w:lang w:val="en-US"/>
                        </w:rPr>
                        <w:t>ERROR_</w:t>
                      </w:r>
                      <w:proofErr w:type="gramStart"/>
                      <w:r w:rsidRPr="00EB3FCC">
                        <w:rPr>
                          <w:color w:val="FF00FF"/>
                          <w:lang w:val="en-US"/>
                        </w:rPr>
                        <w:t>MESSAGE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(</w:t>
                      </w:r>
                      <w:proofErr w:type="gramEnd"/>
                      <w:r w:rsidRPr="00EB3FCC">
                        <w:rPr>
                          <w:color w:val="808080"/>
                          <w:lang w:val="en-US"/>
                        </w:rPr>
                        <w:t>);</w:t>
                      </w:r>
                    </w:p>
                    <w:p w14:paraId="55E49CD9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END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3E620414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proofErr w:type="gramStart"/>
                      <w:r w:rsidRPr="00EB3FCC">
                        <w:rPr>
                          <w:color w:val="0000FF"/>
                          <w:lang w:val="en-US"/>
                        </w:rPr>
                        <w:t>END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51435100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1E874FC2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480B8863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7D7C1FAB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 xml:space="preserve">--Ejemplo: EXEC </w:t>
                      </w:r>
                      <w:proofErr w:type="spellStart"/>
                      <w:r>
                        <w:t>CrearBackupBaseDatos</w:t>
                      </w:r>
                      <w:proofErr w:type="spellEnd"/>
                      <w:r>
                        <w:t xml:space="preserve"> 'C:\</w:t>
                      </w:r>
                      <w:proofErr w:type="spellStart"/>
                      <w:r>
                        <w:t>Backups</w:t>
                      </w:r>
                      <w:proofErr w:type="spellEnd"/>
                      <w:r>
                        <w:t>\</w:t>
                      </w:r>
                      <w:proofErr w:type="spellStart"/>
                      <w:r>
                        <w:t>TechAcademy.bak</w:t>
                      </w:r>
                      <w:proofErr w:type="spellEnd"/>
                      <w:r>
                        <w:t>';</w:t>
                      </w:r>
                    </w:p>
                    <w:p w14:paraId="1DD7DDEE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</w:p>
                    <w:p w14:paraId="7D69C235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/*</w:t>
                      </w:r>
                    </w:p>
                    <w:p w14:paraId="5D4C67C9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12. Restaurar la Base de Datos</w:t>
                      </w:r>
                    </w:p>
                    <w:p w14:paraId="57365FA9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Procedimiento Almacenado: Permite al administrador restaurar la base de datos desde un archivo de respaldo.</w:t>
                      </w:r>
                    </w:p>
                    <w:p w14:paraId="5C00C7D6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lang w:val="en-US"/>
                        </w:rPr>
                        <w:t>*/</w:t>
                      </w:r>
                    </w:p>
                    <w:p w14:paraId="24FF36BC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color w:val="0000FF"/>
                          <w:lang w:val="en-US"/>
                        </w:rPr>
                        <w:t>CREATE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PROCEDURE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EB3FCC">
                        <w:rPr>
                          <w:color w:val="000000"/>
                          <w:lang w:val="en-US"/>
                        </w:rPr>
                        <w:t>RestaurarBaseDatos</w:t>
                      </w:r>
                      <w:proofErr w:type="spellEnd"/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</w:p>
                    <w:p w14:paraId="6DE3838A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@RutaBackup </w:t>
                      </w:r>
                      <w:proofErr w:type="gramStart"/>
                      <w:r w:rsidRPr="00EB3FCC">
                        <w:rPr>
                          <w:color w:val="0000FF"/>
                          <w:lang w:val="en-US"/>
                        </w:rPr>
                        <w:t>NVARCHAR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(</w:t>
                      </w:r>
                      <w:proofErr w:type="gramEnd"/>
                      <w:r w:rsidRPr="00EB3FCC">
                        <w:rPr>
                          <w:color w:val="000000"/>
                          <w:lang w:val="en-US"/>
                        </w:rPr>
                        <w:t>255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)</w:t>
                      </w:r>
                    </w:p>
                    <w:p w14:paraId="4C3A3CA5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color w:val="0000FF"/>
                          <w:lang w:val="en-US"/>
                        </w:rPr>
                        <w:t>AS</w:t>
                      </w:r>
                    </w:p>
                    <w:p w14:paraId="713554FD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color w:val="0000FF"/>
                          <w:lang w:val="en-US"/>
                        </w:rPr>
                        <w:t>BEGIN</w:t>
                      </w:r>
                    </w:p>
                    <w:p w14:paraId="260A5FF4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>
                        <w:rPr>
                          <w:color w:val="0000FF"/>
                        </w:rPr>
                        <w:t>BEGIN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TRY</w:t>
                      </w:r>
                    </w:p>
                    <w:p w14:paraId="770FD8CC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TRANSACTION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35FCFD0D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</w:p>
                    <w:p w14:paraId="4584A7C6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t>-- Verificar si la ruta de respaldo es válida</w:t>
                      </w:r>
                    </w:p>
                    <w:p w14:paraId="0D253EC9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IF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@RutaBackup 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IS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NULL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OR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@RutaBackup 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=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FF0000"/>
                          <w:lang w:val="en-US"/>
                        </w:rPr>
                        <w:t>''</w:t>
                      </w:r>
                    </w:p>
                    <w:p w14:paraId="68E64F0D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</w:p>
                    <w:p w14:paraId="6673A21A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'Error: La ruta de respaldo no puede estar vacía.'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7D1EAD5D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ROLLBACK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TRANSACTION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1CEDB489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RETURN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6633A709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END</w:t>
                      </w:r>
                    </w:p>
                    <w:p w14:paraId="669BF81B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</w:p>
                    <w:p w14:paraId="088A1CF9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t>-- Verificar si la base de datos ya existe y manejar la restauración</w:t>
                      </w:r>
                    </w:p>
                    <w:p w14:paraId="358624EB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DECLARE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@DBExists </w:t>
                      </w:r>
                      <w:proofErr w:type="gramStart"/>
                      <w:r w:rsidRPr="00EB3FCC">
                        <w:rPr>
                          <w:color w:val="0000FF"/>
                          <w:lang w:val="en-US"/>
                        </w:rPr>
                        <w:t>INT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76432881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@DBExists 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=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gramStart"/>
                      <w:r w:rsidRPr="00EB3FCC">
                        <w:rPr>
                          <w:color w:val="FF00FF"/>
                          <w:lang w:val="en-US"/>
                        </w:rPr>
                        <w:t>COUNT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(</w:t>
                      </w:r>
                      <w:proofErr w:type="gramEnd"/>
                      <w:r w:rsidRPr="00EB3FCC">
                        <w:rPr>
                          <w:color w:val="808080"/>
                          <w:lang w:val="en-US"/>
                        </w:rPr>
                        <w:t>*)</w:t>
                      </w:r>
                    </w:p>
                    <w:p w14:paraId="0975D49A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FROM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EB3FCC">
                        <w:rPr>
                          <w:color w:val="00FF00"/>
                          <w:lang w:val="en-US"/>
                        </w:rPr>
                        <w:t>sys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.</w:t>
                      </w:r>
                      <w:r w:rsidRPr="00EB3FCC">
                        <w:rPr>
                          <w:color w:val="00FF00"/>
                          <w:lang w:val="en-US"/>
                        </w:rPr>
                        <w:t>databases</w:t>
                      </w:r>
                      <w:proofErr w:type="spellEnd"/>
                      <w:proofErr w:type="gramEnd"/>
                    </w:p>
                    <w:p w14:paraId="0869D59D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name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=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FF0000"/>
                          <w:lang w:val="en-US"/>
                        </w:rPr>
                        <w:t>'TECHACADEMY</w:t>
                      </w:r>
                      <w:proofErr w:type="gramStart"/>
                      <w:r w:rsidRPr="00EB3FCC">
                        <w:rPr>
                          <w:color w:val="FF0000"/>
                          <w:lang w:val="en-US"/>
                        </w:rPr>
                        <w:t>'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5F34AE51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031041CE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IF</w:t>
                      </w:r>
                      <w:r>
                        <w:rPr>
                          <w:color w:val="000000"/>
                        </w:rPr>
                        <w:t xml:space="preserve"> @DBExists </w:t>
                      </w:r>
                      <w:r>
                        <w:rPr>
                          <w:color w:val="808080"/>
                        </w:rPr>
                        <w:t>=</w:t>
                      </w:r>
                      <w:r>
                        <w:rPr>
                          <w:color w:val="000000"/>
                        </w:rPr>
                        <w:t xml:space="preserve"> 1</w:t>
                      </w:r>
                    </w:p>
                    <w:p w14:paraId="21B9304A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</w:p>
                    <w:p w14:paraId="587E400E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'Error: La base de datos TECHACADEMY ya existe. Se requiere un proceso de restauración con reemplazo (REPLACE).'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7E6C3A44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ROLLBACK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gramStart"/>
                      <w:r w:rsidRPr="00EB3FCC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19043319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proofErr w:type="gramStart"/>
                      <w:r w:rsidRPr="00EB3FCC">
                        <w:rPr>
                          <w:color w:val="0000FF"/>
                          <w:lang w:val="en-US"/>
                        </w:rPr>
                        <w:t>RETURN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51290B3D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END</w:t>
                      </w:r>
                    </w:p>
                    <w:p w14:paraId="2EA1161A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74D9AF58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EB3FCC">
                        <w:rPr>
                          <w:lang w:val="en-US"/>
                        </w:rPr>
                        <w:t xml:space="preserve">-- </w:t>
                      </w:r>
                      <w:proofErr w:type="spellStart"/>
                      <w:r w:rsidRPr="00EB3FCC">
                        <w:rPr>
                          <w:lang w:val="en-US"/>
                        </w:rPr>
                        <w:t>Comando</w:t>
                      </w:r>
                      <w:proofErr w:type="spellEnd"/>
                      <w:r w:rsidRPr="00EB3FCC">
                        <w:rPr>
                          <w:lang w:val="en-US"/>
                        </w:rPr>
                        <w:t xml:space="preserve"> de </w:t>
                      </w:r>
                      <w:proofErr w:type="spellStart"/>
                      <w:r w:rsidRPr="00EB3FCC">
                        <w:rPr>
                          <w:lang w:val="en-US"/>
                        </w:rPr>
                        <w:t>restauración</w:t>
                      </w:r>
                      <w:proofErr w:type="spellEnd"/>
                    </w:p>
                    <w:p w14:paraId="5E28C33F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DECLARE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@SQL </w:t>
                      </w:r>
                      <w:proofErr w:type="gramStart"/>
                      <w:r w:rsidRPr="00EB3FCC">
                        <w:rPr>
                          <w:color w:val="0000FF"/>
                          <w:lang w:val="en-US"/>
                        </w:rPr>
                        <w:t>NVARCHAR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(</w:t>
                      </w:r>
                      <w:proofErr w:type="gramEnd"/>
                      <w:r w:rsidRPr="00EB3FCC">
                        <w:rPr>
                          <w:color w:val="000000"/>
                          <w:lang w:val="en-US"/>
                        </w:rPr>
                        <w:t>1000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);</w:t>
                      </w:r>
                    </w:p>
                    <w:p w14:paraId="5CD72087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SET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@SQL 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=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FF0000"/>
                          <w:lang w:val="en-US"/>
                        </w:rPr>
                        <w:t>'RESTORE DATABASE TECHACADEMY FROM DISK = @RutaBackup WITH REPLACE, STATS = 10</w:t>
                      </w:r>
                      <w:proofErr w:type="gramStart"/>
                      <w:r w:rsidRPr="00EB3FCC">
                        <w:rPr>
                          <w:color w:val="FF0000"/>
                          <w:lang w:val="en-US"/>
                        </w:rPr>
                        <w:t>'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4407B050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7603BBA9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EXEC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EB3FCC">
                        <w:rPr>
                          <w:color w:val="800000"/>
                          <w:lang w:val="en-US"/>
                        </w:rPr>
                        <w:t>sp_executesql</w:t>
                      </w:r>
                      <w:proofErr w:type="spellEnd"/>
                      <w:r w:rsidRPr="00EB3FCC">
                        <w:rPr>
                          <w:color w:val="0000FF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>@SQL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,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FF0000"/>
                          <w:lang w:val="en-US"/>
                        </w:rPr>
                        <w:t>N'@</w:t>
                      </w:r>
                      <w:proofErr w:type="spellStart"/>
                      <w:r w:rsidRPr="00EB3FCC">
                        <w:rPr>
                          <w:color w:val="FF0000"/>
                          <w:lang w:val="en-US"/>
                        </w:rPr>
                        <w:t>RutaBackup</w:t>
                      </w:r>
                      <w:proofErr w:type="spellEnd"/>
                      <w:r w:rsidRPr="00EB3FCC">
                        <w:rPr>
                          <w:color w:val="FF0000"/>
                          <w:lang w:val="en-US"/>
                        </w:rPr>
                        <w:t xml:space="preserve"> </w:t>
                      </w:r>
                      <w:proofErr w:type="gramStart"/>
                      <w:r w:rsidRPr="00EB3FCC">
                        <w:rPr>
                          <w:color w:val="FF0000"/>
                          <w:lang w:val="en-US"/>
                        </w:rPr>
                        <w:t>NVARCHAR(</w:t>
                      </w:r>
                      <w:proofErr w:type="gramEnd"/>
                      <w:r w:rsidRPr="00EB3FCC">
                        <w:rPr>
                          <w:color w:val="FF0000"/>
                          <w:lang w:val="en-US"/>
                        </w:rPr>
                        <w:t>255)'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,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@RutaBackup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084330FE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14BB37A6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COMMIT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TRANSACTION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6D5297B2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'Restauración de la base de datos realizada con éxito.'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149270F1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END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510388F8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0FAA6D82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ROLLBACK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gramStart"/>
                      <w:r w:rsidRPr="00EB3FCC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1837DEC8" w14:textId="77777777" w:rsidR="00EB3FCC" w:rsidRDefault="00EB3FCC" w:rsidP="00EB3FCC">
                      <w:pPr>
                        <w:pStyle w:val="cdigo"/>
                        <w:rPr>
                          <w:color w:val="000000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'Error al realizar la restauración de la base de datos.'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326A6E3B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PRINT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FF00FF"/>
                          <w:lang w:val="en-US"/>
                        </w:rPr>
                        <w:t>ERROR_</w:t>
                      </w:r>
                      <w:proofErr w:type="gramStart"/>
                      <w:r w:rsidRPr="00EB3FCC">
                        <w:rPr>
                          <w:color w:val="FF00FF"/>
                          <w:lang w:val="en-US"/>
                        </w:rPr>
                        <w:t>MESSAGE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(</w:t>
                      </w:r>
                      <w:proofErr w:type="gramEnd"/>
                      <w:r w:rsidRPr="00EB3FCC">
                        <w:rPr>
                          <w:color w:val="808080"/>
                          <w:lang w:val="en-US"/>
                        </w:rPr>
                        <w:t>);</w:t>
                      </w:r>
                    </w:p>
                    <w:p w14:paraId="3813A387" w14:textId="77777777" w:rsidR="00EB3FCC" w:rsidRPr="00EB3FCC" w:rsidRDefault="00EB3FCC" w:rsidP="00EB3FCC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EB3FCC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END</w:t>
                      </w:r>
                      <w:r w:rsidRPr="00EB3FCC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EB3FCC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49DDF43B" w14:textId="64754091" w:rsidR="00330C44" w:rsidRPr="00B4204D" w:rsidRDefault="00EB3FCC" w:rsidP="00EB3FCC">
                      <w:pPr>
                        <w:pStyle w:val="cdigo"/>
                        <w:rPr>
                          <w:lang w:val="en-US"/>
                        </w:rPr>
                      </w:pPr>
                      <w:proofErr w:type="gramStart"/>
                      <w:r w:rsidRPr="00EB3FCC">
                        <w:rPr>
                          <w:color w:val="0000FF"/>
                          <w:lang w:val="en-US"/>
                        </w:rPr>
                        <w:t>END</w:t>
                      </w:r>
                      <w:r w:rsidRPr="00EB3FCC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1D44B20B" w14:textId="77777777" w:rsidR="00474BC2" w:rsidRDefault="008A1C56" w:rsidP="00474BC2">
      <w:pPr>
        <w:pStyle w:val="cdigo"/>
        <w:tabs>
          <w:tab w:val="right" w:pos="10204"/>
        </w:tabs>
      </w:pPr>
      <w:r>
        <w:rPr>
          <w:noProof/>
        </w:rPr>
        <mc:AlternateContent>
          <mc:Choice Requires="wps">
            <w:drawing>
              <wp:inline distT="0" distB="0" distL="0" distR="0" wp14:anchorId="216F3458" wp14:editId="574EBF89">
                <wp:extent cx="6479540" cy="8978265"/>
                <wp:effectExtent l="0" t="0" r="0" b="0"/>
                <wp:docPr id="13076653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9540" cy="897826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8052BB" w14:textId="77777777" w:rsidR="008A1C56" w:rsidRDefault="008A1C56" w:rsidP="008A1C56">
                            <w:pPr>
                              <w:pStyle w:val="cdigo"/>
                            </w:pPr>
                          </w:p>
                          <w:p w14:paraId="5FF292FE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PROCEDIMIENTOS Y FUNCIONES PARA ESTUDIANTES</w:t>
                            </w:r>
                          </w:p>
                          <w:p w14:paraId="77FE09EA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*/</w:t>
                            </w:r>
                          </w:p>
                          <w:p w14:paraId="67CF4892" w14:textId="77777777" w:rsidR="008A1C56" w:rsidRDefault="008A1C56" w:rsidP="008A1C56">
                            <w:pPr>
                              <w:pStyle w:val="cdigo"/>
                            </w:pPr>
                          </w:p>
                          <w:p w14:paraId="161FFEE7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/*</w:t>
                            </w:r>
                          </w:p>
                          <w:p w14:paraId="6482B30A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1. Ver Datos Personales del Estudiante</w:t>
                            </w:r>
                          </w:p>
                          <w:p w14:paraId="051B7FA5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 xml:space="preserve">Procedimiento Almacenado: Permite a un estudiante consultar sus datos personales usando su </w:t>
                            </w:r>
                            <w:proofErr w:type="spellStart"/>
                            <w:r>
                              <w:rPr>
                                <w:color w:val="008000"/>
                              </w:rPr>
                              <w:t>id_nacional</w:t>
                            </w:r>
                            <w:proofErr w:type="spellEnd"/>
                            <w:r>
                              <w:rPr>
                                <w:color w:val="008000"/>
                              </w:rPr>
                              <w:t>.</w:t>
                            </w:r>
                          </w:p>
                          <w:p w14:paraId="0AFC9DD5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*/</w:t>
                            </w:r>
                          </w:p>
                          <w:p w14:paraId="183FB365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CREATE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PROCEDURE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VerDatosPersonalesEstudiante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5ED1FA50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@IdNacional </w:t>
                            </w:r>
                            <w:r>
                              <w:rPr>
                                <w:color w:val="0000FF"/>
                              </w:rPr>
                              <w:t>CHAR</w:t>
                            </w:r>
                            <w:r>
                              <w:rPr>
                                <w:color w:val="808080"/>
                              </w:rPr>
                              <w:t>(</w:t>
                            </w:r>
                            <w:r>
                              <w:t>9</w:t>
                            </w:r>
                            <w:r>
                              <w:rPr>
                                <w:color w:val="808080"/>
                              </w:rPr>
                              <w:t>)</w:t>
                            </w:r>
                          </w:p>
                          <w:p w14:paraId="387CB9FC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</w:p>
                          <w:p w14:paraId="23F7DA1B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</w:p>
                          <w:p w14:paraId="76770450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4EED6E58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05AEF46C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</w:p>
                          <w:p w14:paraId="23E38D88" w14:textId="77777777" w:rsidR="008A1C56" w:rsidRDefault="008A1C56" w:rsidP="008A1C56">
                            <w:pPr>
                              <w:pStyle w:val="cdigo"/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SELECT</w:t>
                            </w:r>
                            <w:r>
                              <w:t xml:space="preserve"> </w:t>
                            </w:r>
                          </w:p>
                          <w:p w14:paraId="6BB95A05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    </w:t>
                            </w:r>
                            <w:proofErr w:type="spellStart"/>
                            <w:r>
                              <w:t>estudiante_id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,</w:t>
                            </w:r>
                          </w:p>
                          <w:p w14:paraId="40BF53D3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    </w:t>
                            </w:r>
                            <w:proofErr w:type="spellStart"/>
                            <w:r>
                              <w:t>id_nacional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,</w:t>
                            </w:r>
                          </w:p>
                          <w:p w14:paraId="06FF8F9C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    nombre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</w:p>
                          <w:p w14:paraId="153511DE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    apellidos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</w:p>
                          <w:p w14:paraId="2FFB1BFC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    correo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</w:p>
                          <w:p w14:paraId="4F6D5E13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    </w:t>
                            </w:r>
                            <w:proofErr w:type="spellStart"/>
                            <w:r>
                              <w:t>telefono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,</w:t>
                            </w:r>
                          </w:p>
                          <w:p w14:paraId="31BEDC57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    </w:t>
                            </w:r>
                            <w:proofErr w:type="spellStart"/>
                            <w:r>
                              <w:t>direccion</w:t>
                            </w:r>
                            <w:proofErr w:type="spellEnd"/>
                          </w:p>
                          <w:p w14:paraId="0217BC7E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FROM</w:t>
                            </w:r>
                            <w:r>
                              <w:t xml:space="preserve"> Estudiante</w:t>
                            </w:r>
                          </w:p>
                          <w:p w14:paraId="63A6DACE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1C56">
                              <w:rPr>
                                <w:lang w:val="en-US"/>
                              </w:rPr>
                              <w:t>id_nacional</w:t>
                            </w:r>
                            <w:proofErr w:type="spellEnd"/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@</w:t>
                            </w:r>
                            <w:proofErr w:type="gramStart"/>
                            <w:r w:rsidRPr="008A1C56">
                              <w:rPr>
                                <w:lang w:val="en-US"/>
                              </w:rPr>
                              <w:t>IdNacional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1324F10D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</w:p>
                          <w:p w14:paraId="0B402C89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COMMIT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37F928B6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6C9B96A5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27EF318D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ROLLBACK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1E4CC092" w14:textId="77777777" w:rsidR="008A1C56" w:rsidRDefault="008A1C56" w:rsidP="008A1C56">
                            <w:pPr>
                              <w:pStyle w:val="cdigo"/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'Error al consultar los datos personales del estudiante.'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01846C6C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PRINT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FF00FF"/>
                                <w:lang w:val="en-US"/>
                              </w:rPr>
                              <w:t>ERROR_</w:t>
                            </w:r>
                            <w:proofErr w:type="gramStart"/>
                            <w:r w:rsidRPr="008A1C56">
                              <w:rPr>
                                <w:color w:val="FF00FF"/>
                                <w:lang w:val="en-US"/>
                              </w:rPr>
                              <w:t>MESSAGE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);</w:t>
                            </w:r>
                          </w:p>
                          <w:p w14:paraId="5040145F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455A4FA3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34ADFE53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/*</w:t>
                            </w:r>
                          </w:p>
                          <w:p w14:paraId="12029564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--Ejemplo</w:t>
                            </w:r>
                          </w:p>
                          <w:p w14:paraId="0829CBA3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 xml:space="preserve">EXEC </w:t>
                            </w:r>
                            <w:proofErr w:type="spellStart"/>
                            <w:r>
                              <w:rPr>
                                <w:color w:val="008000"/>
                              </w:rPr>
                              <w:t>VerDatosPersonalesEstudiante</w:t>
                            </w:r>
                            <w:proofErr w:type="spellEnd"/>
                            <w:r>
                              <w:rPr>
                                <w:color w:val="008000"/>
                              </w:rPr>
                              <w:t xml:space="preserve"> @IdNacional = '123456789';</w:t>
                            </w:r>
                          </w:p>
                          <w:p w14:paraId="4675E96E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*/</w:t>
                            </w:r>
                          </w:p>
                          <w:p w14:paraId="34890A29" w14:textId="77777777" w:rsidR="008A1C56" w:rsidRDefault="008A1C56" w:rsidP="008A1C56">
                            <w:pPr>
                              <w:pStyle w:val="cdigo"/>
                            </w:pPr>
                          </w:p>
                          <w:p w14:paraId="0857A1A3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/*</w:t>
                            </w:r>
                          </w:p>
                          <w:p w14:paraId="24E09C6B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2. Ver Cursos Disponibles</w:t>
                            </w:r>
                          </w:p>
                          <w:p w14:paraId="57DD832C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Procedimiento Almacenado: Permite listar todos los cursos disponibles.</w:t>
                            </w:r>
                          </w:p>
                          <w:p w14:paraId="67FE01B4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color w:val="008000"/>
                                <w:lang w:val="en-US"/>
                              </w:rPr>
                              <w:t>*/</w:t>
                            </w:r>
                          </w:p>
                          <w:p w14:paraId="1694449D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CREATE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PROCEDURE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1C56">
                              <w:rPr>
                                <w:lang w:val="en-US"/>
                              </w:rPr>
                              <w:t>VerCursosDisponibles</w:t>
                            </w:r>
                            <w:proofErr w:type="spellEnd"/>
                          </w:p>
                          <w:p w14:paraId="5118F5EE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</w:p>
                          <w:p w14:paraId="459F7C75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</w:p>
                          <w:p w14:paraId="12767BE8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667C403B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47B9062D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</w:p>
                          <w:p w14:paraId="202ED806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40221255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  </w:t>
                            </w:r>
                            <w:proofErr w:type="spellStart"/>
                            <w:r w:rsidRPr="008A1C56">
                              <w:rPr>
                                <w:lang w:val="en-US"/>
                              </w:rPr>
                              <w:t>curso_id</w:t>
                            </w:r>
                            <w:proofErr w:type="spellEnd"/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</w:p>
                          <w:p w14:paraId="76260A89" w14:textId="77777777" w:rsidR="008A1C56" w:rsidRDefault="008A1C56" w:rsidP="008A1C56">
                            <w:pPr>
                              <w:pStyle w:val="cdigo"/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  </w:t>
                            </w:r>
                            <w:r>
                              <w:t xml:space="preserve">nombre </w:t>
                            </w:r>
                            <w:r>
                              <w:rPr>
                                <w:color w:val="0000FF"/>
                              </w:rPr>
                              <w:t>AS</w:t>
                            </w:r>
                            <w:r>
                              <w:t xml:space="preserve"> Curso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</w:p>
                          <w:p w14:paraId="2C6F2ACC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    </w:t>
                            </w:r>
                            <w:proofErr w:type="spellStart"/>
                            <w:r>
                              <w:t>creditos</w:t>
                            </w:r>
                            <w:proofErr w:type="spellEnd"/>
                          </w:p>
                          <w:p w14:paraId="3FC9A5DB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FROM</w:t>
                            </w:r>
                            <w:r>
                              <w:t xml:space="preserve"> Curso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35ECA2EB" w14:textId="77777777" w:rsidR="008A1C56" w:rsidRDefault="008A1C56" w:rsidP="008A1C56">
                            <w:pPr>
                              <w:pStyle w:val="cdigo"/>
                            </w:pPr>
                          </w:p>
                          <w:p w14:paraId="5232DB79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COMMIT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041AA374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0CFD3B3D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69D63912" w14:textId="77777777" w:rsidR="008A1C56" w:rsidRDefault="008A1C56" w:rsidP="008A1C56">
                            <w:pPr>
                              <w:pStyle w:val="cdigo"/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ROLLBACK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TRANSACTION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5A58644B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'Error al consultar los cursos disponibles.'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0C0C7BA6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PRINT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FF00FF"/>
                                <w:lang w:val="en-US"/>
                              </w:rPr>
                              <w:t>ERROR_</w:t>
                            </w:r>
                            <w:proofErr w:type="gramStart"/>
                            <w:r w:rsidRPr="008A1C56">
                              <w:rPr>
                                <w:color w:val="FF00FF"/>
                                <w:lang w:val="en-US"/>
                              </w:rPr>
                              <w:t>MESSAGE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);</w:t>
                            </w:r>
                          </w:p>
                          <w:p w14:paraId="55F04015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7CD748FB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6A17BFD7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/*</w:t>
                            </w:r>
                          </w:p>
                          <w:p w14:paraId="2C278249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--Ejemplo</w:t>
                            </w:r>
                          </w:p>
                          <w:p w14:paraId="02BDE292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 xml:space="preserve">EXEC </w:t>
                            </w:r>
                            <w:proofErr w:type="spellStart"/>
                            <w:r>
                              <w:rPr>
                                <w:color w:val="008000"/>
                              </w:rPr>
                              <w:t>VerCursosDisponibles</w:t>
                            </w:r>
                            <w:proofErr w:type="spellEnd"/>
                            <w:r>
                              <w:rPr>
                                <w:color w:val="008000"/>
                              </w:rPr>
                              <w:t>;</w:t>
                            </w:r>
                          </w:p>
                          <w:p w14:paraId="49A9A96B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*/</w:t>
                            </w:r>
                          </w:p>
                          <w:p w14:paraId="0CD5586D" w14:textId="77777777" w:rsidR="008A1C56" w:rsidRDefault="008A1C56" w:rsidP="008A1C56">
                            <w:pPr>
                              <w:pStyle w:val="cdigo"/>
                            </w:pPr>
                          </w:p>
                          <w:p w14:paraId="6FADFCF3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/*</w:t>
                            </w:r>
                          </w:p>
                          <w:p w14:paraId="00CDEEB1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3. Inscribirse en un Curso</w:t>
                            </w:r>
                          </w:p>
                          <w:p w14:paraId="774AABE1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Procedimiento Almacenado: Permite registrar una inscripción.</w:t>
                            </w:r>
                          </w:p>
                          <w:p w14:paraId="06B0BDB2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*/</w:t>
                            </w:r>
                          </w:p>
                          <w:p w14:paraId="456A0458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CREATE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PROCEDURE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InscribirCurso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0F358408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@EstudianteId </w:t>
                            </w:r>
                            <w:r>
                              <w:rPr>
                                <w:color w:val="0000FF"/>
                              </w:rPr>
                              <w:t>INT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</w:p>
                          <w:p w14:paraId="1316D524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@CursoId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INT</w:t>
                            </w:r>
                          </w:p>
                          <w:p w14:paraId="6DFB7C53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</w:p>
                          <w:p w14:paraId="63DD6979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</w:p>
                          <w:p w14:paraId="40242165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452202BF" w14:textId="77777777" w:rsidR="008A1C56" w:rsidRDefault="008A1C56" w:rsidP="008A1C56">
                            <w:pPr>
                              <w:pStyle w:val="cdigo"/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TRANSACTION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44D0382C" w14:textId="77777777" w:rsidR="008A1C56" w:rsidRDefault="008A1C56" w:rsidP="008A1C56">
                            <w:pPr>
                              <w:pStyle w:val="cdigo"/>
                            </w:pPr>
                          </w:p>
                          <w:p w14:paraId="0307C136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8000"/>
                              </w:rPr>
                              <w:t>-- Verificar si la inscripción ya existe</w:t>
                            </w:r>
                          </w:p>
                          <w:p w14:paraId="5B8BE432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IF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EXISTS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</w:p>
                          <w:p w14:paraId="20BE391F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1</w:t>
                            </w:r>
                          </w:p>
                          <w:p w14:paraId="3CA21468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1C56">
                              <w:rPr>
                                <w:lang w:val="en-US"/>
                              </w:rPr>
                              <w:t>Inscripcion</w:t>
                            </w:r>
                            <w:proofErr w:type="spellEnd"/>
                          </w:p>
                          <w:p w14:paraId="30F5B1D3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1C56">
                              <w:rPr>
                                <w:lang w:val="en-US"/>
                              </w:rPr>
                              <w:t>estudiante_id</w:t>
                            </w:r>
                            <w:proofErr w:type="spellEnd"/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@EstudianteId 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AND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1C56">
                              <w:rPr>
                                <w:lang w:val="en-US"/>
                              </w:rPr>
                              <w:t>curso_profesor_id</w:t>
                            </w:r>
                            <w:proofErr w:type="spellEnd"/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@CursoId</w:t>
                            </w:r>
                          </w:p>
                          <w:p w14:paraId="5CB3AF89" w14:textId="77777777" w:rsidR="008A1C56" w:rsidRDefault="008A1C56" w:rsidP="008A1C56">
                            <w:pPr>
                              <w:pStyle w:val="cdigo"/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808080"/>
                              </w:rPr>
                              <w:t>)</w:t>
                            </w:r>
                          </w:p>
                          <w:p w14:paraId="74620A56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</w:p>
                          <w:p w14:paraId="703370D6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'Error: El estudiante ya está inscrito en el curso especificado.'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007CBBA8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RETURN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4C37BD86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END</w:t>
                            </w:r>
                          </w:p>
                          <w:p w14:paraId="116E9EF1" w14:textId="77777777" w:rsidR="008A1C56" w:rsidRDefault="008A1C56" w:rsidP="008A1C56">
                            <w:pPr>
                              <w:pStyle w:val="cdigo"/>
                            </w:pPr>
                          </w:p>
                          <w:p w14:paraId="5BD439A6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INSERT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INTO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Inscripcion</w:t>
                            </w:r>
                            <w:proofErr w:type="spellEnd"/>
                            <w:r>
                              <w:rPr>
                                <w:color w:val="0000FF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(</w:t>
                            </w:r>
                            <w:proofErr w:type="spellStart"/>
                            <w:r>
                              <w:t>estudiante_id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curso_profesor_id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fecha_inscripcion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)</w:t>
                            </w:r>
                          </w:p>
                          <w:p w14:paraId="77B474AF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 xml:space="preserve">VALUES 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8A1C56">
                              <w:rPr>
                                <w:lang w:val="en-US"/>
                              </w:rPr>
                              <w:t>@EstudianteId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@CursoId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A1C56">
                              <w:rPr>
                                <w:color w:val="FF00FF"/>
                                <w:lang w:val="en-US"/>
                              </w:rPr>
                              <w:t>GETDATE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));</w:t>
                            </w:r>
                          </w:p>
                          <w:p w14:paraId="60ED668B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</w:p>
                          <w:p w14:paraId="0E83BDD6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COMMIT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6F167E53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4CF93036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0EBB5D6A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ROLLBACK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44FB5E29" w14:textId="77777777" w:rsidR="008A1C56" w:rsidRDefault="008A1C56" w:rsidP="008A1C56">
                            <w:pPr>
                              <w:pStyle w:val="cdigo"/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'Error al inscribir al estudiante en el curso.'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7A581CA3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PRINT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FF00FF"/>
                                <w:lang w:val="en-US"/>
                              </w:rPr>
                              <w:t>ERROR_</w:t>
                            </w:r>
                            <w:proofErr w:type="gramStart"/>
                            <w:r w:rsidRPr="008A1C56">
                              <w:rPr>
                                <w:color w:val="FF00FF"/>
                                <w:lang w:val="en-US"/>
                              </w:rPr>
                              <w:t>MESSAGE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);</w:t>
                            </w:r>
                          </w:p>
                          <w:p w14:paraId="214F9FF0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06B78472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4960BD1D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/*</w:t>
                            </w:r>
                          </w:p>
                          <w:p w14:paraId="1F43E81D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--Ejemplo</w:t>
                            </w:r>
                          </w:p>
                          <w:p w14:paraId="0B2C6D91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 xml:space="preserve">EXEC </w:t>
                            </w:r>
                            <w:proofErr w:type="spellStart"/>
                            <w:r>
                              <w:rPr>
                                <w:color w:val="008000"/>
                              </w:rPr>
                              <w:t>InscribirCurso</w:t>
                            </w:r>
                            <w:proofErr w:type="spellEnd"/>
                            <w:r>
                              <w:rPr>
                                <w:color w:val="008000"/>
                              </w:rPr>
                              <w:t xml:space="preserve"> @EstudianteId = 1, @CursoId = 3;</w:t>
                            </w:r>
                          </w:p>
                          <w:p w14:paraId="4273FCA9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*/</w:t>
                            </w:r>
                          </w:p>
                          <w:p w14:paraId="76B0C6F1" w14:textId="77777777" w:rsidR="008A1C56" w:rsidRDefault="008A1C56" w:rsidP="008A1C56">
                            <w:pPr>
                              <w:pStyle w:val="cdigo"/>
                            </w:pPr>
                          </w:p>
                          <w:p w14:paraId="76CD0CCD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/*</w:t>
                            </w:r>
                          </w:p>
                          <w:p w14:paraId="3370FB0D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4. Ver Inscripciones Actuales</w:t>
                            </w:r>
                          </w:p>
                          <w:p w14:paraId="105BEED4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Procedimiento Almacenado: Devuelve los cursos en los que está inscrito un estudiante.</w:t>
                            </w:r>
                          </w:p>
                          <w:p w14:paraId="31E5EAF9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color w:val="008000"/>
                                <w:lang w:val="en-US"/>
                              </w:rPr>
                              <w:t>*/</w:t>
                            </w:r>
                          </w:p>
                          <w:p w14:paraId="5C740F86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CREATE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PROCEDURE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1C56">
                              <w:rPr>
                                <w:lang w:val="en-US"/>
                              </w:rPr>
                              <w:t>VerInscripcionesEstudiante</w:t>
                            </w:r>
                            <w:proofErr w:type="spellEnd"/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6B8462F1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@EstudianteId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INT</w:t>
                            </w:r>
                          </w:p>
                          <w:p w14:paraId="50D49A88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</w:p>
                          <w:p w14:paraId="07392B4D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</w:p>
                          <w:p w14:paraId="373EDEEC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01FAD52F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0ED13090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</w:p>
                          <w:p w14:paraId="0A40B88B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6FF467C3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  </w:t>
                            </w:r>
                            <w:proofErr w:type="spellStart"/>
                            <w:r w:rsidRPr="008A1C56">
                              <w:rPr>
                                <w:lang w:val="en-US"/>
                              </w:rPr>
                              <w:t>I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.</w:t>
                            </w:r>
                            <w:r w:rsidRPr="008A1C56">
                              <w:rPr>
                                <w:lang w:val="en-US"/>
                              </w:rPr>
                              <w:t>inscripcion_id</w:t>
                            </w:r>
                            <w:proofErr w:type="spellEnd"/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</w:p>
                          <w:p w14:paraId="0E3D97AF" w14:textId="77777777" w:rsidR="008A1C56" w:rsidRDefault="008A1C56" w:rsidP="008A1C56">
                            <w:pPr>
                              <w:pStyle w:val="cdigo"/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  </w:t>
                            </w:r>
                            <w:proofErr w:type="spellStart"/>
                            <w:r>
                              <w:t>C</w:t>
                            </w:r>
                            <w:r>
                              <w:rPr>
                                <w:color w:val="808080"/>
                              </w:rPr>
                              <w:t>.</w:t>
                            </w:r>
                            <w:r>
                              <w:t>nombre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AS</w:t>
                            </w:r>
                            <w:r>
                              <w:t xml:space="preserve"> Curso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</w:p>
                          <w:p w14:paraId="6BF0C127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    </w:t>
                            </w:r>
                            <w:proofErr w:type="spellStart"/>
                            <w:r>
                              <w:t>C</w:t>
                            </w:r>
                            <w:r>
                              <w:rPr>
                                <w:color w:val="808080"/>
                              </w:rPr>
                              <w:t>.</w:t>
                            </w:r>
                            <w:r>
                              <w:t>creditos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,</w:t>
                            </w:r>
                          </w:p>
                          <w:p w14:paraId="0E2EF84C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    </w:t>
                            </w:r>
                            <w:proofErr w:type="spellStart"/>
                            <w:r>
                              <w:t>I</w:t>
                            </w:r>
                            <w:r>
                              <w:rPr>
                                <w:color w:val="808080"/>
                              </w:rPr>
                              <w:t>.</w:t>
                            </w:r>
                            <w:r>
                              <w:t>fecha_inscripcion</w:t>
                            </w:r>
                            <w:proofErr w:type="spellEnd"/>
                          </w:p>
                          <w:p w14:paraId="3AF82A4A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FROM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Inscripcion</w:t>
                            </w:r>
                            <w:proofErr w:type="spellEnd"/>
                            <w:r>
                              <w:t xml:space="preserve"> I</w:t>
                            </w:r>
                          </w:p>
                          <w:p w14:paraId="5D7B38F0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INNER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JOIN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1C56">
                              <w:rPr>
                                <w:lang w:val="en-US"/>
                              </w:rPr>
                              <w:t>Curso</w:t>
                            </w:r>
                            <w:proofErr w:type="spellEnd"/>
                            <w:r w:rsidRPr="008A1C56">
                              <w:rPr>
                                <w:lang w:val="en-US"/>
                              </w:rPr>
                              <w:t xml:space="preserve"> C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A1C56">
                              <w:rPr>
                                <w:lang w:val="en-US"/>
                              </w:rPr>
                              <w:t>I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.</w:t>
                            </w:r>
                            <w:r w:rsidRPr="008A1C56">
                              <w:rPr>
                                <w:lang w:val="en-US"/>
                              </w:rPr>
                              <w:t>curso</w:t>
                            </w:r>
                            <w:proofErr w:type="gramEnd"/>
                            <w:r w:rsidRPr="008A1C56">
                              <w:rPr>
                                <w:lang w:val="en-US"/>
                              </w:rPr>
                              <w:t>_profesor_id</w:t>
                            </w:r>
                            <w:proofErr w:type="spellEnd"/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1C56">
                              <w:rPr>
                                <w:lang w:val="en-US"/>
                              </w:rPr>
                              <w:t>C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.</w:t>
                            </w:r>
                            <w:r w:rsidRPr="008A1C56">
                              <w:rPr>
                                <w:lang w:val="en-US"/>
                              </w:rPr>
                              <w:t>curso_id</w:t>
                            </w:r>
                            <w:proofErr w:type="spellEnd"/>
                          </w:p>
                          <w:p w14:paraId="5B444A25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A1C56">
                              <w:rPr>
                                <w:lang w:val="en-US"/>
                              </w:rPr>
                              <w:t>I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.</w:t>
                            </w:r>
                            <w:r w:rsidRPr="008A1C56">
                              <w:rPr>
                                <w:lang w:val="en-US"/>
                              </w:rPr>
                              <w:t>estudiante</w:t>
                            </w:r>
                            <w:proofErr w:type="gramEnd"/>
                            <w:r w:rsidRPr="008A1C56">
                              <w:rPr>
                                <w:lang w:val="en-US"/>
                              </w:rPr>
                              <w:t>_id</w:t>
                            </w:r>
                            <w:proofErr w:type="spellEnd"/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@EstudianteId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65DD4A0D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</w:p>
                          <w:p w14:paraId="756EC20A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COMMIT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3516FA5C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4D8F77A8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13EE58E0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ROLLBACK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39D451FB" w14:textId="77777777" w:rsidR="008A1C56" w:rsidRDefault="008A1C56" w:rsidP="008A1C56">
                            <w:pPr>
                              <w:pStyle w:val="cdigo"/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'Error al consultar las inscripciones del estudiante.'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2159E466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PRINT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FF00FF"/>
                                <w:lang w:val="en-US"/>
                              </w:rPr>
                              <w:t>ERROR_</w:t>
                            </w:r>
                            <w:proofErr w:type="gramStart"/>
                            <w:r w:rsidRPr="008A1C56">
                              <w:rPr>
                                <w:color w:val="FF00FF"/>
                                <w:lang w:val="en-US"/>
                              </w:rPr>
                              <w:t>MESSAGE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);</w:t>
                            </w:r>
                          </w:p>
                          <w:p w14:paraId="109BEB35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489B150A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0082F0BC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/*</w:t>
                            </w:r>
                          </w:p>
                          <w:p w14:paraId="3A5A1671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--Ejemplo</w:t>
                            </w:r>
                          </w:p>
                          <w:p w14:paraId="2D1BC518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 xml:space="preserve">EXEC </w:t>
                            </w:r>
                            <w:proofErr w:type="spellStart"/>
                            <w:r>
                              <w:rPr>
                                <w:color w:val="008000"/>
                              </w:rPr>
                              <w:t>VerInscripcionesEstudiante</w:t>
                            </w:r>
                            <w:proofErr w:type="spellEnd"/>
                            <w:r>
                              <w:rPr>
                                <w:color w:val="008000"/>
                              </w:rPr>
                              <w:t xml:space="preserve"> @EstudianteId = 1;</w:t>
                            </w:r>
                          </w:p>
                          <w:p w14:paraId="1D64F912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*/</w:t>
                            </w:r>
                          </w:p>
                          <w:p w14:paraId="45B3E8BA" w14:textId="77777777" w:rsidR="008A1C56" w:rsidRDefault="008A1C56" w:rsidP="008A1C56">
                            <w:pPr>
                              <w:pStyle w:val="cdigo"/>
                            </w:pPr>
                          </w:p>
                          <w:p w14:paraId="21F40276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/*</w:t>
                            </w:r>
                          </w:p>
                          <w:p w14:paraId="290F2902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5. Consultar Notas por Curso</w:t>
                            </w:r>
                          </w:p>
                          <w:p w14:paraId="45A4F7C9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Procedimiento Almacenado: Permite consultar las notas de un estudiante en un curso.</w:t>
                            </w:r>
                          </w:p>
                          <w:p w14:paraId="64C2AD7D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color w:val="008000"/>
                                <w:lang w:val="en-US"/>
                              </w:rPr>
                              <w:t>*/</w:t>
                            </w:r>
                          </w:p>
                          <w:p w14:paraId="1B867B97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CREATE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PROCEDURE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1C56">
                              <w:rPr>
                                <w:lang w:val="en-US"/>
                              </w:rPr>
                              <w:t>VerNotasPorCurso</w:t>
                            </w:r>
                            <w:proofErr w:type="spellEnd"/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114007E8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@EstudianteId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INT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</w:p>
                          <w:p w14:paraId="607BFDA9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@CursoId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INT</w:t>
                            </w:r>
                          </w:p>
                          <w:p w14:paraId="0FBF26F2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</w:p>
                          <w:p w14:paraId="3345D0A1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</w:p>
                          <w:p w14:paraId="18618B9B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713567FC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28E334F8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</w:p>
                          <w:p w14:paraId="2F73E2D7" w14:textId="77777777" w:rsidR="008A1C56" w:rsidRDefault="008A1C56" w:rsidP="008A1C56">
                            <w:pPr>
                              <w:pStyle w:val="cdigo"/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SELECT</w:t>
                            </w:r>
                            <w:r>
                              <w:t xml:space="preserve"> </w:t>
                            </w:r>
                          </w:p>
                          <w:p w14:paraId="0BD2164B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    </w:t>
                            </w:r>
                            <w:proofErr w:type="spellStart"/>
                            <w:r>
                              <w:t>E</w:t>
                            </w:r>
                            <w:r>
                              <w:rPr>
                                <w:color w:val="808080"/>
                              </w:rPr>
                              <w:t>.</w:t>
                            </w:r>
                            <w:r>
                              <w:t>evaluacion_id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,</w:t>
                            </w:r>
                          </w:p>
                          <w:p w14:paraId="15ADF9F7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    </w:t>
                            </w:r>
                            <w:proofErr w:type="spellStart"/>
                            <w:r>
                              <w:t>E</w:t>
                            </w:r>
                            <w:r>
                              <w:rPr>
                                <w:color w:val="808080"/>
                              </w:rPr>
                              <w:t>.</w:t>
                            </w:r>
                            <w:r>
                              <w:t>nota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,</w:t>
                            </w:r>
                          </w:p>
                          <w:p w14:paraId="4E5B2D7B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    </w:t>
                            </w:r>
                            <w:proofErr w:type="spellStart"/>
                            <w:r>
                              <w:t>E</w:t>
                            </w:r>
                            <w:r>
                              <w:rPr>
                                <w:color w:val="808080"/>
                              </w:rPr>
                              <w:t>.</w:t>
                            </w:r>
                            <w:r>
                              <w:t>fecha_evaluacion</w:t>
                            </w:r>
                            <w:proofErr w:type="spellEnd"/>
                          </w:p>
                          <w:p w14:paraId="1AEC9CBB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FROM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Evaluacion</w:t>
                            </w:r>
                            <w:proofErr w:type="spellEnd"/>
                            <w:r>
                              <w:t xml:space="preserve"> E</w:t>
                            </w:r>
                          </w:p>
                          <w:p w14:paraId="02456BA2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A1C56">
                              <w:rPr>
                                <w:lang w:val="en-US"/>
                              </w:rPr>
                              <w:t>E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.</w:t>
                            </w:r>
                            <w:r w:rsidRPr="008A1C56">
                              <w:rPr>
                                <w:lang w:val="en-US"/>
                              </w:rPr>
                              <w:t>estudiante</w:t>
                            </w:r>
                            <w:proofErr w:type="gramEnd"/>
                            <w:r w:rsidRPr="008A1C56">
                              <w:rPr>
                                <w:lang w:val="en-US"/>
                              </w:rPr>
                              <w:t>_id</w:t>
                            </w:r>
                            <w:proofErr w:type="spellEnd"/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@EstudianteId 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AND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1C56">
                              <w:rPr>
                                <w:lang w:val="en-US"/>
                              </w:rPr>
                              <w:t>E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.</w:t>
                            </w:r>
                            <w:r w:rsidRPr="008A1C56">
                              <w:rPr>
                                <w:lang w:val="en-US"/>
                              </w:rPr>
                              <w:t>curso_profesor_id</w:t>
                            </w:r>
                            <w:proofErr w:type="spellEnd"/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@CursoId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3C3ED415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</w:p>
                          <w:p w14:paraId="515B063E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COMMIT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2C0B567C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4A01A458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3C0AA0E1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ROLLBACK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7ECABA91" w14:textId="77777777" w:rsidR="008A1C56" w:rsidRDefault="008A1C56" w:rsidP="008A1C56">
                            <w:pPr>
                              <w:pStyle w:val="cdigo"/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'Error al consultar las notas del estudiante en el curso.'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42643CEB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PRINT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FF00FF"/>
                                <w:lang w:val="en-US"/>
                              </w:rPr>
                              <w:t>ERROR_</w:t>
                            </w:r>
                            <w:proofErr w:type="gramStart"/>
                            <w:r w:rsidRPr="008A1C56">
                              <w:rPr>
                                <w:color w:val="FF00FF"/>
                                <w:lang w:val="en-US"/>
                              </w:rPr>
                              <w:t>MESSAGE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);</w:t>
                            </w:r>
                          </w:p>
                          <w:p w14:paraId="1A81E11C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03A5AB91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05B39C97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/*</w:t>
                            </w:r>
                          </w:p>
                          <w:p w14:paraId="568B0833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--Ejemplo</w:t>
                            </w:r>
                          </w:p>
                          <w:p w14:paraId="2EC660F9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 xml:space="preserve">EXEC </w:t>
                            </w:r>
                            <w:proofErr w:type="spellStart"/>
                            <w:r>
                              <w:rPr>
                                <w:color w:val="008000"/>
                              </w:rPr>
                              <w:t>VerNotasPorCurso</w:t>
                            </w:r>
                            <w:proofErr w:type="spellEnd"/>
                            <w:r>
                              <w:rPr>
                                <w:color w:val="008000"/>
                              </w:rPr>
                              <w:t xml:space="preserve"> @EstudianteId = 1, @CursoId = 3;</w:t>
                            </w:r>
                          </w:p>
                          <w:p w14:paraId="0B82FF23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*/</w:t>
                            </w:r>
                          </w:p>
                          <w:p w14:paraId="3B828A8D" w14:textId="77777777" w:rsidR="008A1C56" w:rsidRDefault="008A1C56" w:rsidP="008A1C56">
                            <w:pPr>
                              <w:pStyle w:val="cdigo"/>
                            </w:pPr>
                          </w:p>
                          <w:p w14:paraId="1A0A1CD7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/*</w:t>
                            </w:r>
                          </w:p>
                          <w:p w14:paraId="110120E0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6. Contar el Número de Inscripciones del Estudiante</w:t>
                            </w:r>
                          </w:p>
                          <w:p w14:paraId="7356F0C3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Función Escalar: Devuelve el número de inscripciones activas del estudiante.</w:t>
                            </w:r>
                          </w:p>
                          <w:p w14:paraId="695F5C4D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color w:val="008000"/>
                                <w:lang w:val="en-US"/>
                              </w:rPr>
                              <w:t>*/</w:t>
                            </w:r>
                          </w:p>
                          <w:p w14:paraId="0A64F2BB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CREATE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FUNCTION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1C56">
                              <w:rPr>
                                <w:lang w:val="en-US"/>
                              </w:rPr>
                              <w:t>ContarInscripciones</w:t>
                            </w:r>
                            <w:proofErr w:type="spellEnd"/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@EstudianteId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INT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)</w:t>
                            </w:r>
                          </w:p>
                          <w:p w14:paraId="5DC0B3F8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RETURNS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INT</w:t>
                            </w:r>
                          </w:p>
                          <w:p w14:paraId="44C5083C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</w:p>
                          <w:p w14:paraId="55D9C927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</w:p>
                          <w:p w14:paraId="1F06B177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DECLARE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@Cantidad </w:t>
                            </w:r>
                            <w:proofErr w:type="gramStart"/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INT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5ED2E2F8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</w:p>
                          <w:p w14:paraId="5B5A1B89" w14:textId="77777777" w:rsidR="008A1C56" w:rsidRDefault="008A1C56" w:rsidP="008A1C56">
                            <w:pPr>
                              <w:pStyle w:val="cdigo"/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color w:val="008000"/>
                              </w:rPr>
                              <w:t>-- Intentar contar las inscripciones</w:t>
                            </w:r>
                          </w:p>
                          <w:p w14:paraId="2ADF2FA3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</w:t>
                            </w:r>
                            <w:r>
                              <w:rPr>
                                <w:color w:val="0000FF"/>
                              </w:rPr>
                              <w:t>SELECT</w:t>
                            </w:r>
                            <w:r>
                              <w:t xml:space="preserve"> @Cantidad </w:t>
                            </w:r>
                            <w:r>
                              <w:rPr>
                                <w:color w:val="808080"/>
                              </w:rPr>
                              <w:t>=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FF00FF"/>
                              </w:rPr>
                              <w:t>COUNT</w:t>
                            </w:r>
                            <w:r>
                              <w:rPr>
                                <w:color w:val="808080"/>
                              </w:rPr>
                              <w:t>(*)</w:t>
                            </w:r>
                          </w:p>
                          <w:p w14:paraId="4F334406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</w:t>
                            </w:r>
                            <w:r>
                              <w:rPr>
                                <w:color w:val="0000FF"/>
                              </w:rPr>
                              <w:t>FROM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Inscripcion</w:t>
                            </w:r>
                            <w:proofErr w:type="spellEnd"/>
                          </w:p>
                          <w:p w14:paraId="7CC582C7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</w:t>
                            </w:r>
                            <w:r>
                              <w:rPr>
                                <w:color w:val="0000FF"/>
                              </w:rPr>
                              <w:t>WHERE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estudiante_id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=</w:t>
                            </w:r>
                            <w:r>
                              <w:t xml:space="preserve"> @EstudianteId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4036FC03" w14:textId="77777777" w:rsidR="008A1C56" w:rsidRDefault="008A1C56" w:rsidP="008A1C56">
                            <w:pPr>
                              <w:pStyle w:val="cdigo"/>
                            </w:pPr>
                          </w:p>
                          <w:p w14:paraId="186ED257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</w:t>
                            </w:r>
                            <w:r>
                              <w:rPr>
                                <w:color w:val="008000"/>
                              </w:rPr>
                              <w:t>-- Devolver la cantidad</w:t>
                            </w:r>
                          </w:p>
                          <w:p w14:paraId="6E87FF83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</w:t>
                            </w:r>
                            <w:r>
                              <w:rPr>
                                <w:color w:val="0000FF"/>
                              </w:rPr>
                              <w:t>RETURN</w:t>
                            </w:r>
                            <w:r>
                              <w:t xml:space="preserve"> @Cantidad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72622F5C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END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3BBFD67B" w14:textId="77777777" w:rsidR="008A1C56" w:rsidRDefault="008A1C56" w:rsidP="008A1C56">
                            <w:pPr>
                              <w:pStyle w:val="cdigo"/>
                            </w:pPr>
                          </w:p>
                          <w:p w14:paraId="4994027A" w14:textId="77777777" w:rsidR="008A1C56" w:rsidRDefault="008A1C56" w:rsidP="008A1C56">
                            <w:pPr>
                              <w:pStyle w:val="cdigo"/>
                            </w:pPr>
                          </w:p>
                          <w:p w14:paraId="4E2FDB56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/*</w:t>
                            </w:r>
                          </w:p>
                          <w:p w14:paraId="1CFE43FE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--Ejemplo</w:t>
                            </w:r>
                          </w:p>
                          <w:p w14:paraId="61832144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 xml:space="preserve">SELECT </w:t>
                            </w:r>
                            <w:proofErr w:type="spellStart"/>
                            <w:r>
                              <w:rPr>
                                <w:color w:val="008000"/>
                              </w:rPr>
                              <w:t>dbo.ContarInscripciones</w:t>
                            </w:r>
                            <w:proofErr w:type="spellEnd"/>
                            <w:r>
                              <w:rPr>
                                <w:color w:val="008000"/>
                              </w:rPr>
                              <w:t>(1);</w:t>
                            </w:r>
                          </w:p>
                          <w:p w14:paraId="7EA01E2B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*/</w:t>
                            </w:r>
                          </w:p>
                          <w:p w14:paraId="5FB24A1C" w14:textId="77777777" w:rsidR="008A1C56" w:rsidRDefault="008A1C56" w:rsidP="008A1C56">
                            <w:pPr>
                              <w:pStyle w:val="cdigo"/>
                            </w:pPr>
                          </w:p>
                          <w:p w14:paraId="55D202FD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/*</w:t>
                            </w:r>
                          </w:p>
                          <w:p w14:paraId="74C9968C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7. Obtener el Promedio de Notas</w:t>
                            </w:r>
                          </w:p>
                          <w:p w14:paraId="74A1759D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Función Escalar: Calcula el promedio de notas de un estudiante.</w:t>
                            </w:r>
                          </w:p>
                          <w:p w14:paraId="7129F281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color w:val="008000"/>
                                <w:lang w:val="en-US"/>
                              </w:rPr>
                              <w:t>*/</w:t>
                            </w:r>
                          </w:p>
                          <w:p w14:paraId="71494369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CREATE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FUNCTION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1C56">
                              <w:rPr>
                                <w:lang w:val="en-US"/>
                              </w:rPr>
                              <w:t>PromedioNotas</w:t>
                            </w:r>
                            <w:proofErr w:type="spellEnd"/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@EstudianteId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INT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)</w:t>
                            </w:r>
                          </w:p>
                          <w:p w14:paraId="22ABF96C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RETURNS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DECIMAL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A1C56">
                              <w:rPr>
                                <w:lang w:val="en-US"/>
                              </w:rPr>
                              <w:t>5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2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)</w:t>
                            </w:r>
                          </w:p>
                          <w:p w14:paraId="3A8C7BD4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</w:p>
                          <w:p w14:paraId="3A773474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</w:p>
                          <w:p w14:paraId="0A242813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282223E4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40C7A424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</w:p>
                          <w:p w14:paraId="45F0C967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DECLARE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@Promedio </w:t>
                            </w:r>
                            <w:proofErr w:type="gramStart"/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DECIMAL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A1C56">
                              <w:rPr>
                                <w:lang w:val="en-US"/>
                              </w:rPr>
                              <w:t>5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2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);</w:t>
                            </w:r>
                          </w:p>
                          <w:p w14:paraId="416B4378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</w:p>
                          <w:p w14:paraId="4B081E45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@Promedio 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A1C56">
                              <w:rPr>
                                <w:color w:val="FF00FF"/>
                                <w:lang w:val="en-US"/>
                              </w:rPr>
                              <w:t>AVG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A1C56">
                              <w:rPr>
                                <w:lang w:val="en-US"/>
                              </w:rPr>
                              <w:t>nota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)</w:t>
                            </w:r>
                          </w:p>
                          <w:p w14:paraId="117E2871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1C56">
                              <w:rPr>
                                <w:lang w:val="en-US"/>
                              </w:rPr>
                              <w:t>Evaluacion</w:t>
                            </w:r>
                            <w:proofErr w:type="spellEnd"/>
                          </w:p>
                          <w:p w14:paraId="2FE235B1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1C56">
                              <w:rPr>
                                <w:lang w:val="en-US"/>
                              </w:rPr>
                              <w:t>estudiante_id</w:t>
                            </w:r>
                            <w:proofErr w:type="spellEnd"/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@</w:t>
                            </w:r>
                            <w:proofErr w:type="gramStart"/>
                            <w:r w:rsidRPr="008A1C56">
                              <w:rPr>
                                <w:lang w:val="en-US"/>
                              </w:rPr>
                              <w:t>EstudianteId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14329B73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</w:p>
                          <w:p w14:paraId="74823D93" w14:textId="77777777" w:rsidR="008A1C56" w:rsidRPr="008A1C56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COMMIT</w:t>
                            </w:r>
                            <w:r w:rsidRPr="008A1C5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A1C56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8A1C56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43813673" w14:textId="77777777" w:rsidR="008A1C56" w:rsidRPr="00474BC2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1C56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RETURN</w:t>
                            </w:r>
                            <w:r w:rsidRPr="00474BC2">
                              <w:rPr>
                                <w:lang w:val="en-US"/>
                              </w:rPr>
                              <w:t xml:space="preserve"> @</w:t>
                            </w:r>
                            <w:proofErr w:type="gramStart"/>
                            <w:r w:rsidRPr="00474BC2">
                              <w:rPr>
                                <w:lang w:val="en-US"/>
                              </w:rPr>
                              <w:t>Promedio</w:t>
                            </w:r>
                            <w:r w:rsidRPr="00474BC2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4F12B1F8" w14:textId="77777777" w:rsidR="008A1C56" w:rsidRPr="00474BC2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474BC2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474BC2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1B4248EB" w14:textId="77777777" w:rsidR="008A1C56" w:rsidRPr="00474BC2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474BC2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474BC2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58F42055" w14:textId="77777777" w:rsidR="008A1C56" w:rsidRDefault="008A1C56" w:rsidP="008A1C56">
                            <w:pPr>
                              <w:pStyle w:val="cdigo"/>
                            </w:pPr>
                            <w:r w:rsidRPr="00474BC2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ROLLBACK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TRANSACTION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2889493A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'Error al calcular el promedio de notas del estudiante.'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35CB0293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FF00FF"/>
                              </w:rPr>
                              <w:t>ERROR_MESSAGE</w:t>
                            </w:r>
                            <w:r>
                              <w:rPr>
                                <w:color w:val="808080"/>
                              </w:rPr>
                              <w:t>();</w:t>
                            </w:r>
                          </w:p>
                          <w:p w14:paraId="482E8656" w14:textId="77777777" w:rsidR="008A1C56" w:rsidRDefault="008A1C56" w:rsidP="008A1C56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RETURN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NULL;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-- Retorno en caso de error</w:t>
                            </w:r>
                          </w:p>
                          <w:p w14:paraId="3BE46F47" w14:textId="77777777" w:rsidR="008A1C56" w:rsidRPr="00474BC2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</w:t>
                            </w: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474BC2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458DCF0F" w14:textId="77777777" w:rsidR="008A1C56" w:rsidRPr="00474BC2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474BC2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6C4D4B3D" w14:textId="77777777" w:rsidR="008A1C56" w:rsidRPr="00474BC2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</w:p>
                          <w:p w14:paraId="6C4C465D" w14:textId="77777777" w:rsidR="008A1C56" w:rsidRPr="00474BC2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474BC2">
                              <w:rPr>
                                <w:color w:val="008000"/>
                                <w:lang w:val="en-US"/>
                              </w:rPr>
                              <w:t>/*</w:t>
                            </w:r>
                          </w:p>
                          <w:p w14:paraId="45344A82" w14:textId="77777777" w:rsidR="008A1C56" w:rsidRPr="00474BC2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474BC2">
                              <w:rPr>
                                <w:color w:val="008000"/>
                                <w:lang w:val="en-US"/>
                              </w:rPr>
                              <w:t>--</w:t>
                            </w:r>
                            <w:proofErr w:type="spellStart"/>
                            <w:r w:rsidRPr="00474BC2">
                              <w:rPr>
                                <w:color w:val="008000"/>
                                <w:lang w:val="en-US"/>
                              </w:rPr>
                              <w:t>Ejemplo</w:t>
                            </w:r>
                            <w:proofErr w:type="spellEnd"/>
                          </w:p>
                          <w:p w14:paraId="021B2649" w14:textId="77777777" w:rsidR="008A1C56" w:rsidRPr="00474BC2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474BC2">
                              <w:rPr>
                                <w:color w:val="008000"/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474BC2">
                              <w:rPr>
                                <w:color w:val="008000"/>
                                <w:lang w:val="en-US"/>
                              </w:rPr>
                              <w:t>dbo.PromedioNotas</w:t>
                            </w:r>
                            <w:proofErr w:type="spellEnd"/>
                            <w:proofErr w:type="gramEnd"/>
                            <w:r w:rsidRPr="00474BC2">
                              <w:rPr>
                                <w:color w:val="008000"/>
                                <w:lang w:val="en-US"/>
                              </w:rPr>
                              <w:t>(1);</w:t>
                            </w:r>
                          </w:p>
                          <w:p w14:paraId="249DA667" w14:textId="669875D1" w:rsidR="008A1C56" w:rsidRPr="00B4204D" w:rsidRDefault="008A1C56" w:rsidP="008A1C56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008000"/>
                              </w:rPr>
                              <w:t>*/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6F3458" id="_x0000_s1031" type="#_x0000_t202" style="width:510.2pt;height:70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" fillcolor="black [3213]" stroked="f">
                <v:textbox>
                  <w:txbxContent>
                    <w:p w14:paraId="128052BB" w14:textId="77777777" w:rsidR="008A1C56" w:rsidRDefault="008A1C56" w:rsidP="008A1C56">
                      <w:pPr>
                        <w:pStyle w:val="cdigo"/>
                      </w:pPr>
                    </w:p>
                    <w:p w14:paraId="5FF292FE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PROCEDIMIENTOS Y FUNCIONES PARA ESTUDIANTES</w:t>
                      </w:r>
                    </w:p>
                    <w:p w14:paraId="77FE09EA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*/</w:t>
                      </w:r>
                    </w:p>
                    <w:p w14:paraId="67CF4892" w14:textId="77777777" w:rsidR="008A1C56" w:rsidRDefault="008A1C56" w:rsidP="008A1C56">
                      <w:pPr>
                        <w:pStyle w:val="cdigo"/>
                      </w:pPr>
                    </w:p>
                    <w:p w14:paraId="161FFEE7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/*</w:t>
                      </w:r>
                    </w:p>
                    <w:p w14:paraId="6482B30A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1. Ver Datos Personales del Estudiante</w:t>
                      </w:r>
                    </w:p>
                    <w:p w14:paraId="051B7FA5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 xml:space="preserve">Procedimiento Almacenado: Permite a un estudiante consultar sus datos personales usando su </w:t>
                      </w:r>
                      <w:proofErr w:type="spellStart"/>
                      <w:r>
                        <w:rPr>
                          <w:color w:val="008000"/>
                        </w:rPr>
                        <w:t>id_nacional</w:t>
                      </w:r>
                      <w:proofErr w:type="spellEnd"/>
                      <w:r>
                        <w:rPr>
                          <w:color w:val="008000"/>
                        </w:rPr>
                        <w:t>.</w:t>
                      </w:r>
                    </w:p>
                    <w:p w14:paraId="0AFC9DD5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*/</w:t>
                      </w:r>
                    </w:p>
                    <w:p w14:paraId="183FB365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CREATE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PROCEDURE</w:t>
                      </w:r>
                      <w:r>
                        <w:t xml:space="preserve"> </w:t>
                      </w:r>
                      <w:proofErr w:type="spellStart"/>
                      <w:r>
                        <w:t>VerDatosPersonalesEstudiante</w:t>
                      </w:r>
                      <w:proofErr w:type="spellEnd"/>
                      <w:r>
                        <w:t xml:space="preserve"> </w:t>
                      </w:r>
                    </w:p>
                    <w:p w14:paraId="5ED1FA50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@IdNacional </w:t>
                      </w:r>
                      <w:r>
                        <w:rPr>
                          <w:color w:val="0000FF"/>
                        </w:rPr>
                        <w:t>CHAR</w:t>
                      </w:r>
                      <w:r>
                        <w:rPr>
                          <w:color w:val="808080"/>
                        </w:rPr>
                        <w:t>(</w:t>
                      </w:r>
                      <w:r>
                        <w:t>9</w:t>
                      </w:r>
                      <w:r>
                        <w:rPr>
                          <w:color w:val="808080"/>
                        </w:rPr>
                        <w:t>)</w:t>
                      </w:r>
                    </w:p>
                    <w:p w14:paraId="387CB9FC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color w:val="0000FF"/>
                          <w:lang w:val="en-US"/>
                        </w:rPr>
                        <w:t>AS</w:t>
                      </w:r>
                    </w:p>
                    <w:p w14:paraId="23F7DA1B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color w:val="0000FF"/>
                          <w:lang w:val="en-US"/>
                        </w:rPr>
                        <w:t>BEGIN</w:t>
                      </w:r>
                    </w:p>
                    <w:p w14:paraId="76770450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4EED6E58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8A1C56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05AEF46C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</w:p>
                    <w:p w14:paraId="23E38D88" w14:textId="77777777" w:rsidR="008A1C56" w:rsidRDefault="008A1C56" w:rsidP="008A1C56">
                      <w:pPr>
                        <w:pStyle w:val="cdigo"/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SELECT</w:t>
                      </w:r>
                      <w:r>
                        <w:t xml:space="preserve"> </w:t>
                      </w:r>
                    </w:p>
                    <w:p w14:paraId="6BB95A05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    </w:t>
                      </w:r>
                      <w:proofErr w:type="spellStart"/>
                      <w:r>
                        <w:t>estudiante_id</w:t>
                      </w:r>
                      <w:proofErr w:type="spellEnd"/>
                      <w:r>
                        <w:rPr>
                          <w:color w:val="808080"/>
                        </w:rPr>
                        <w:t>,</w:t>
                      </w:r>
                    </w:p>
                    <w:p w14:paraId="40BF53D3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    </w:t>
                      </w:r>
                      <w:proofErr w:type="spellStart"/>
                      <w:r>
                        <w:t>id_nacional</w:t>
                      </w:r>
                      <w:proofErr w:type="spellEnd"/>
                      <w:r>
                        <w:rPr>
                          <w:color w:val="808080"/>
                        </w:rPr>
                        <w:t>,</w:t>
                      </w:r>
                    </w:p>
                    <w:p w14:paraId="06FF8F9C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    nombre</w:t>
                      </w:r>
                      <w:r>
                        <w:rPr>
                          <w:color w:val="808080"/>
                        </w:rPr>
                        <w:t>,</w:t>
                      </w:r>
                    </w:p>
                    <w:p w14:paraId="153511DE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    apellidos</w:t>
                      </w:r>
                      <w:r>
                        <w:rPr>
                          <w:color w:val="808080"/>
                        </w:rPr>
                        <w:t>,</w:t>
                      </w:r>
                    </w:p>
                    <w:p w14:paraId="2FFB1BFC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    correo</w:t>
                      </w:r>
                      <w:r>
                        <w:rPr>
                          <w:color w:val="808080"/>
                        </w:rPr>
                        <w:t>,</w:t>
                      </w:r>
                    </w:p>
                    <w:p w14:paraId="4F6D5E13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    </w:t>
                      </w:r>
                      <w:proofErr w:type="spellStart"/>
                      <w:r>
                        <w:t>telefono</w:t>
                      </w:r>
                      <w:proofErr w:type="spellEnd"/>
                      <w:r>
                        <w:rPr>
                          <w:color w:val="808080"/>
                        </w:rPr>
                        <w:t>,</w:t>
                      </w:r>
                    </w:p>
                    <w:p w14:paraId="31BEDC57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    </w:t>
                      </w:r>
                      <w:proofErr w:type="spellStart"/>
                      <w:r>
                        <w:t>direccion</w:t>
                      </w:r>
                      <w:proofErr w:type="spellEnd"/>
                    </w:p>
                    <w:p w14:paraId="0217BC7E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00FF"/>
                        </w:rPr>
                        <w:t>FROM</w:t>
                      </w:r>
                      <w:r>
                        <w:t xml:space="preserve"> Estudiante</w:t>
                      </w:r>
                    </w:p>
                    <w:p w14:paraId="63A6DACE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A1C56">
                        <w:rPr>
                          <w:lang w:val="en-US"/>
                        </w:rPr>
                        <w:t>id_nacional</w:t>
                      </w:r>
                      <w:proofErr w:type="spellEnd"/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=</w:t>
                      </w:r>
                      <w:r w:rsidRPr="008A1C56">
                        <w:rPr>
                          <w:lang w:val="en-US"/>
                        </w:rPr>
                        <w:t xml:space="preserve"> @</w:t>
                      </w:r>
                      <w:proofErr w:type="gramStart"/>
                      <w:r w:rsidRPr="008A1C56">
                        <w:rPr>
                          <w:lang w:val="en-US"/>
                        </w:rPr>
                        <w:t>IdNacional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1324F10D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</w:p>
                    <w:p w14:paraId="0B402C89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COMMIT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8A1C56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37F928B6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END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6C9B96A5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27EF318D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ROLLBACK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8A1C56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1E4CC092" w14:textId="77777777" w:rsidR="008A1C56" w:rsidRDefault="008A1C56" w:rsidP="008A1C56">
                      <w:pPr>
                        <w:pStyle w:val="cdigo"/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t xml:space="preserve"> </w:t>
                      </w:r>
                      <w:r>
                        <w:rPr>
                          <w:color w:val="FF0000"/>
                        </w:rPr>
                        <w:t>'Error al consultar los datos personales del estudiante.'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01846C6C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PRINT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FF00FF"/>
                          <w:lang w:val="en-US"/>
                        </w:rPr>
                        <w:t>ERROR_</w:t>
                      </w:r>
                      <w:proofErr w:type="gramStart"/>
                      <w:r w:rsidRPr="008A1C56">
                        <w:rPr>
                          <w:color w:val="FF00FF"/>
                          <w:lang w:val="en-US"/>
                        </w:rPr>
                        <w:t>MESSAGE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(</w:t>
                      </w:r>
                      <w:proofErr w:type="gramEnd"/>
                      <w:r w:rsidRPr="008A1C56">
                        <w:rPr>
                          <w:color w:val="808080"/>
                          <w:lang w:val="en-US"/>
                        </w:rPr>
                        <w:t>);</w:t>
                      </w:r>
                    </w:p>
                    <w:p w14:paraId="5040145F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END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455A4FA3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proofErr w:type="gramStart"/>
                      <w:r w:rsidRPr="008A1C56">
                        <w:rPr>
                          <w:color w:val="0000FF"/>
                          <w:lang w:val="en-US"/>
                        </w:rPr>
                        <w:t>END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34ADFE53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/*</w:t>
                      </w:r>
                    </w:p>
                    <w:p w14:paraId="12029564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--Ejemplo</w:t>
                      </w:r>
                    </w:p>
                    <w:p w14:paraId="0829CBA3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 xml:space="preserve">EXEC </w:t>
                      </w:r>
                      <w:proofErr w:type="spellStart"/>
                      <w:r>
                        <w:rPr>
                          <w:color w:val="008000"/>
                        </w:rPr>
                        <w:t>VerDatosPersonalesEstudiante</w:t>
                      </w:r>
                      <w:proofErr w:type="spellEnd"/>
                      <w:r>
                        <w:rPr>
                          <w:color w:val="008000"/>
                        </w:rPr>
                        <w:t xml:space="preserve"> @IdNacional = '123456789';</w:t>
                      </w:r>
                    </w:p>
                    <w:p w14:paraId="4675E96E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*/</w:t>
                      </w:r>
                    </w:p>
                    <w:p w14:paraId="34890A29" w14:textId="77777777" w:rsidR="008A1C56" w:rsidRDefault="008A1C56" w:rsidP="008A1C56">
                      <w:pPr>
                        <w:pStyle w:val="cdigo"/>
                      </w:pPr>
                    </w:p>
                    <w:p w14:paraId="0857A1A3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/*</w:t>
                      </w:r>
                    </w:p>
                    <w:p w14:paraId="24E09C6B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2. Ver Cursos Disponibles</w:t>
                      </w:r>
                    </w:p>
                    <w:p w14:paraId="57DD832C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Procedimiento Almacenado: Permite listar todos los cursos disponibles.</w:t>
                      </w:r>
                    </w:p>
                    <w:p w14:paraId="67FE01B4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color w:val="008000"/>
                          <w:lang w:val="en-US"/>
                        </w:rPr>
                        <w:t>*/</w:t>
                      </w:r>
                    </w:p>
                    <w:p w14:paraId="1694449D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color w:val="0000FF"/>
                          <w:lang w:val="en-US"/>
                        </w:rPr>
                        <w:t>CREATE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PROCEDURE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A1C56">
                        <w:rPr>
                          <w:lang w:val="en-US"/>
                        </w:rPr>
                        <w:t>VerCursosDisponibles</w:t>
                      </w:r>
                      <w:proofErr w:type="spellEnd"/>
                    </w:p>
                    <w:p w14:paraId="5118F5EE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color w:val="0000FF"/>
                          <w:lang w:val="en-US"/>
                        </w:rPr>
                        <w:t>AS</w:t>
                      </w:r>
                    </w:p>
                    <w:p w14:paraId="459F7C75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color w:val="0000FF"/>
                          <w:lang w:val="en-US"/>
                        </w:rPr>
                        <w:t>BEGIN</w:t>
                      </w:r>
                    </w:p>
                    <w:p w14:paraId="12767BE8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667C403B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8A1C56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47B9062D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</w:p>
                    <w:p w14:paraId="202ED806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</w:p>
                    <w:p w14:paraId="40221255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    </w:t>
                      </w:r>
                      <w:proofErr w:type="spellStart"/>
                      <w:r w:rsidRPr="008A1C56">
                        <w:rPr>
                          <w:lang w:val="en-US"/>
                        </w:rPr>
                        <w:t>curso_id</w:t>
                      </w:r>
                      <w:proofErr w:type="spellEnd"/>
                      <w:r w:rsidRPr="008A1C56">
                        <w:rPr>
                          <w:color w:val="808080"/>
                          <w:lang w:val="en-US"/>
                        </w:rPr>
                        <w:t>,</w:t>
                      </w:r>
                    </w:p>
                    <w:p w14:paraId="76260A89" w14:textId="77777777" w:rsidR="008A1C56" w:rsidRDefault="008A1C56" w:rsidP="008A1C56">
                      <w:pPr>
                        <w:pStyle w:val="cdigo"/>
                      </w:pPr>
                      <w:r w:rsidRPr="008A1C56">
                        <w:rPr>
                          <w:lang w:val="en-US"/>
                        </w:rPr>
                        <w:t xml:space="preserve">      </w:t>
                      </w:r>
                      <w:r>
                        <w:t xml:space="preserve">nombre </w:t>
                      </w:r>
                      <w:r>
                        <w:rPr>
                          <w:color w:val="0000FF"/>
                        </w:rPr>
                        <w:t>AS</w:t>
                      </w:r>
                      <w:r>
                        <w:t xml:space="preserve"> Curso</w:t>
                      </w:r>
                      <w:r>
                        <w:rPr>
                          <w:color w:val="808080"/>
                        </w:rPr>
                        <w:t>,</w:t>
                      </w:r>
                    </w:p>
                    <w:p w14:paraId="2C6F2ACC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    </w:t>
                      </w:r>
                      <w:proofErr w:type="spellStart"/>
                      <w:r>
                        <w:t>creditos</w:t>
                      </w:r>
                      <w:proofErr w:type="spellEnd"/>
                    </w:p>
                    <w:p w14:paraId="3FC9A5DB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00FF"/>
                        </w:rPr>
                        <w:t>FROM</w:t>
                      </w:r>
                      <w:r>
                        <w:t xml:space="preserve"> Curso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35ECA2EB" w14:textId="77777777" w:rsidR="008A1C56" w:rsidRDefault="008A1C56" w:rsidP="008A1C56">
                      <w:pPr>
                        <w:pStyle w:val="cdigo"/>
                      </w:pPr>
                    </w:p>
                    <w:p w14:paraId="5232DB79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COMMIT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8A1C56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041AA374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END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0CFD3B3D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69D63912" w14:textId="77777777" w:rsidR="008A1C56" w:rsidRDefault="008A1C56" w:rsidP="008A1C56">
                      <w:pPr>
                        <w:pStyle w:val="cdigo"/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ROLLBACK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TRANSACTION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5A58644B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t xml:space="preserve"> </w:t>
                      </w:r>
                      <w:r>
                        <w:rPr>
                          <w:color w:val="FF0000"/>
                        </w:rPr>
                        <w:t>'Error al consultar los cursos disponibles.'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0C0C7BA6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PRINT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FF00FF"/>
                          <w:lang w:val="en-US"/>
                        </w:rPr>
                        <w:t>ERROR_</w:t>
                      </w:r>
                      <w:proofErr w:type="gramStart"/>
                      <w:r w:rsidRPr="008A1C56">
                        <w:rPr>
                          <w:color w:val="FF00FF"/>
                          <w:lang w:val="en-US"/>
                        </w:rPr>
                        <w:t>MESSAGE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(</w:t>
                      </w:r>
                      <w:proofErr w:type="gramEnd"/>
                      <w:r w:rsidRPr="008A1C56">
                        <w:rPr>
                          <w:color w:val="808080"/>
                          <w:lang w:val="en-US"/>
                        </w:rPr>
                        <w:t>);</w:t>
                      </w:r>
                    </w:p>
                    <w:p w14:paraId="55F04015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END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7CD748FB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proofErr w:type="gramStart"/>
                      <w:r w:rsidRPr="008A1C56">
                        <w:rPr>
                          <w:color w:val="0000FF"/>
                          <w:lang w:val="en-US"/>
                        </w:rPr>
                        <w:t>END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6A17BFD7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/*</w:t>
                      </w:r>
                    </w:p>
                    <w:p w14:paraId="2C278249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--Ejemplo</w:t>
                      </w:r>
                    </w:p>
                    <w:p w14:paraId="02BDE292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 xml:space="preserve">EXEC </w:t>
                      </w:r>
                      <w:proofErr w:type="spellStart"/>
                      <w:r>
                        <w:rPr>
                          <w:color w:val="008000"/>
                        </w:rPr>
                        <w:t>VerCursosDisponibles</w:t>
                      </w:r>
                      <w:proofErr w:type="spellEnd"/>
                      <w:r>
                        <w:rPr>
                          <w:color w:val="008000"/>
                        </w:rPr>
                        <w:t>;</w:t>
                      </w:r>
                    </w:p>
                    <w:p w14:paraId="49A9A96B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*/</w:t>
                      </w:r>
                    </w:p>
                    <w:p w14:paraId="0CD5586D" w14:textId="77777777" w:rsidR="008A1C56" w:rsidRDefault="008A1C56" w:rsidP="008A1C56">
                      <w:pPr>
                        <w:pStyle w:val="cdigo"/>
                      </w:pPr>
                    </w:p>
                    <w:p w14:paraId="6FADFCF3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/*</w:t>
                      </w:r>
                    </w:p>
                    <w:p w14:paraId="00CDEEB1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3. Inscribirse en un Curso</w:t>
                      </w:r>
                    </w:p>
                    <w:p w14:paraId="774AABE1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Procedimiento Almacenado: Permite registrar una inscripción.</w:t>
                      </w:r>
                    </w:p>
                    <w:p w14:paraId="06B0BDB2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*/</w:t>
                      </w:r>
                    </w:p>
                    <w:p w14:paraId="456A0458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CREATE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PROCEDURE</w:t>
                      </w:r>
                      <w:r>
                        <w:t xml:space="preserve"> </w:t>
                      </w:r>
                      <w:proofErr w:type="spellStart"/>
                      <w:r>
                        <w:t>InscribirCurso</w:t>
                      </w:r>
                      <w:proofErr w:type="spellEnd"/>
                      <w:r>
                        <w:t xml:space="preserve"> </w:t>
                      </w:r>
                    </w:p>
                    <w:p w14:paraId="0F358408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@EstudianteId </w:t>
                      </w:r>
                      <w:r>
                        <w:rPr>
                          <w:color w:val="0000FF"/>
                        </w:rPr>
                        <w:t>INT</w:t>
                      </w:r>
                      <w:r>
                        <w:rPr>
                          <w:color w:val="808080"/>
                        </w:rPr>
                        <w:t>,</w:t>
                      </w:r>
                    </w:p>
                    <w:p w14:paraId="1316D524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</w:t>
                      </w:r>
                      <w:r w:rsidRPr="008A1C56">
                        <w:rPr>
                          <w:lang w:val="en-US"/>
                        </w:rPr>
                        <w:t xml:space="preserve">@CursoId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INT</w:t>
                      </w:r>
                    </w:p>
                    <w:p w14:paraId="6DFB7C53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color w:val="0000FF"/>
                          <w:lang w:val="en-US"/>
                        </w:rPr>
                        <w:t>AS</w:t>
                      </w:r>
                    </w:p>
                    <w:p w14:paraId="63DD6979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color w:val="0000FF"/>
                          <w:lang w:val="en-US"/>
                        </w:rPr>
                        <w:t>BEGIN</w:t>
                      </w:r>
                    </w:p>
                    <w:p w14:paraId="40242165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452202BF" w14:textId="77777777" w:rsidR="008A1C56" w:rsidRDefault="008A1C56" w:rsidP="008A1C56">
                      <w:pPr>
                        <w:pStyle w:val="cdigo"/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TRANSACTION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44D0382C" w14:textId="77777777" w:rsidR="008A1C56" w:rsidRDefault="008A1C56" w:rsidP="008A1C56">
                      <w:pPr>
                        <w:pStyle w:val="cdigo"/>
                      </w:pPr>
                    </w:p>
                    <w:p w14:paraId="0307C136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8000"/>
                        </w:rPr>
                        <w:t>-- Verificar si la inscripción ya existe</w:t>
                      </w:r>
                    </w:p>
                    <w:p w14:paraId="5B8BE432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IF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EXISTS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(</w:t>
                      </w:r>
                    </w:p>
                    <w:p w14:paraId="20BE391F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8A1C56">
                        <w:rPr>
                          <w:lang w:val="en-US"/>
                        </w:rPr>
                        <w:t xml:space="preserve"> 1</w:t>
                      </w:r>
                    </w:p>
                    <w:p w14:paraId="3CA21468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A1C56">
                        <w:rPr>
                          <w:lang w:val="en-US"/>
                        </w:rPr>
                        <w:t>Inscripcion</w:t>
                      </w:r>
                      <w:proofErr w:type="spellEnd"/>
                    </w:p>
                    <w:p w14:paraId="30F5B1D3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A1C56">
                        <w:rPr>
                          <w:lang w:val="en-US"/>
                        </w:rPr>
                        <w:t>estudiante_id</w:t>
                      </w:r>
                      <w:proofErr w:type="spellEnd"/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=</w:t>
                      </w:r>
                      <w:r w:rsidRPr="008A1C56">
                        <w:rPr>
                          <w:lang w:val="en-US"/>
                        </w:rPr>
                        <w:t xml:space="preserve"> @EstudianteId 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AND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A1C56">
                        <w:rPr>
                          <w:lang w:val="en-US"/>
                        </w:rPr>
                        <w:t>curso_profesor_id</w:t>
                      </w:r>
                      <w:proofErr w:type="spellEnd"/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=</w:t>
                      </w:r>
                      <w:r w:rsidRPr="008A1C56">
                        <w:rPr>
                          <w:lang w:val="en-US"/>
                        </w:rPr>
                        <w:t xml:space="preserve"> @CursoId</w:t>
                      </w:r>
                    </w:p>
                    <w:p w14:paraId="5CB3AF89" w14:textId="77777777" w:rsidR="008A1C56" w:rsidRDefault="008A1C56" w:rsidP="008A1C56">
                      <w:pPr>
                        <w:pStyle w:val="cdigo"/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>
                        <w:rPr>
                          <w:color w:val="808080"/>
                        </w:rPr>
                        <w:t>)</w:t>
                      </w:r>
                    </w:p>
                    <w:p w14:paraId="74620A56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</w:p>
                    <w:p w14:paraId="703370D6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t xml:space="preserve"> </w:t>
                      </w:r>
                      <w:r>
                        <w:rPr>
                          <w:color w:val="FF0000"/>
                        </w:rPr>
                        <w:t>'Error: El estudiante ya está inscrito en el curso especificado.'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007CBBA8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    </w:t>
                      </w:r>
                      <w:r>
                        <w:rPr>
                          <w:color w:val="0000FF"/>
                        </w:rPr>
                        <w:t>RETURN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4C37BD86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00FF"/>
                        </w:rPr>
                        <w:t>END</w:t>
                      </w:r>
                    </w:p>
                    <w:p w14:paraId="116E9EF1" w14:textId="77777777" w:rsidR="008A1C56" w:rsidRDefault="008A1C56" w:rsidP="008A1C56">
                      <w:pPr>
                        <w:pStyle w:val="cdigo"/>
                      </w:pPr>
                    </w:p>
                    <w:p w14:paraId="5BD439A6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00FF"/>
                        </w:rPr>
                        <w:t>INSERT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INTO</w:t>
                      </w:r>
                      <w:r>
                        <w:t xml:space="preserve"> </w:t>
                      </w:r>
                      <w:proofErr w:type="spellStart"/>
                      <w:r>
                        <w:t>Inscripcion</w:t>
                      </w:r>
                      <w:proofErr w:type="spellEnd"/>
                      <w:r>
                        <w:rPr>
                          <w:color w:val="0000FF"/>
                        </w:rPr>
                        <w:t xml:space="preserve"> </w:t>
                      </w:r>
                      <w:r>
                        <w:rPr>
                          <w:color w:val="808080"/>
                        </w:rPr>
                        <w:t>(</w:t>
                      </w:r>
                      <w:proofErr w:type="spellStart"/>
                      <w:r>
                        <w:t>estudiante_id</w:t>
                      </w:r>
                      <w:proofErr w:type="spellEnd"/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proofErr w:type="spellStart"/>
                      <w:r>
                        <w:t>curso_profesor_id</w:t>
                      </w:r>
                      <w:proofErr w:type="spellEnd"/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proofErr w:type="spellStart"/>
                      <w:r>
                        <w:t>fecha_inscripcion</w:t>
                      </w:r>
                      <w:proofErr w:type="spellEnd"/>
                      <w:r>
                        <w:rPr>
                          <w:color w:val="808080"/>
                        </w:rPr>
                        <w:t>)</w:t>
                      </w:r>
                    </w:p>
                    <w:p w14:paraId="77B474AF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 xml:space="preserve">VALUES 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(</w:t>
                      </w:r>
                      <w:r w:rsidRPr="008A1C56">
                        <w:rPr>
                          <w:lang w:val="en-US"/>
                        </w:rPr>
                        <w:t>@EstudianteId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,</w:t>
                      </w:r>
                      <w:r w:rsidRPr="008A1C56">
                        <w:rPr>
                          <w:lang w:val="en-US"/>
                        </w:rPr>
                        <w:t xml:space="preserve"> @CursoId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,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8A1C56">
                        <w:rPr>
                          <w:color w:val="FF00FF"/>
                          <w:lang w:val="en-US"/>
                        </w:rPr>
                        <w:t>GETDATE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(</w:t>
                      </w:r>
                      <w:proofErr w:type="gramEnd"/>
                      <w:r w:rsidRPr="008A1C56">
                        <w:rPr>
                          <w:color w:val="808080"/>
                          <w:lang w:val="en-US"/>
                        </w:rPr>
                        <w:t>));</w:t>
                      </w:r>
                    </w:p>
                    <w:p w14:paraId="60ED668B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</w:p>
                    <w:p w14:paraId="0E83BDD6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COMMIT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8A1C56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6F167E53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END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4CF93036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0EBB5D6A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ROLLBACK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8A1C56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44FB5E29" w14:textId="77777777" w:rsidR="008A1C56" w:rsidRDefault="008A1C56" w:rsidP="008A1C56">
                      <w:pPr>
                        <w:pStyle w:val="cdigo"/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t xml:space="preserve"> </w:t>
                      </w:r>
                      <w:r>
                        <w:rPr>
                          <w:color w:val="FF0000"/>
                        </w:rPr>
                        <w:t>'Error al inscribir al estudiante en el curso.'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7A581CA3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PRINT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FF00FF"/>
                          <w:lang w:val="en-US"/>
                        </w:rPr>
                        <w:t>ERROR_</w:t>
                      </w:r>
                      <w:proofErr w:type="gramStart"/>
                      <w:r w:rsidRPr="008A1C56">
                        <w:rPr>
                          <w:color w:val="FF00FF"/>
                          <w:lang w:val="en-US"/>
                        </w:rPr>
                        <w:t>MESSAGE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(</w:t>
                      </w:r>
                      <w:proofErr w:type="gramEnd"/>
                      <w:r w:rsidRPr="008A1C56">
                        <w:rPr>
                          <w:color w:val="808080"/>
                          <w:lang w:val="en-US"/>
                        </w:rPr>
                        <w:t>);</w:t>
                      </w:r>
                    </w:p>
                    <w:p w14:paraId="214F9FF0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END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06B78472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proofErr w:type="gramStart"/>
                      <w:r w:rsidRPr="008A1C56">
                        <w:rPr>
                          <w:color w:val="0000FF"/>
                          <w:lang w:val="en-US"/>
                        </w:rPr>
                        <w:t>END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4960BD1D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/*</w:t>
                      </w:r>
                    </w:p>
                    <w:p w14:paraId="1F43E81D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--Ejemplo</w:t>
                      </w:r>
                    </w:p>
                    <w:p w14:paraId="0B2C6D91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 xml:space="preserve">EXEC </w:t>
                      </w:r>
                      <w:proofErr w:type="spellStart"/>
                      <w:r>
                        <w:rPr>
                          <w:color w:val="008000"/>
                        </w:rPr>
                        <w:t>InscribirCurso</w:t>
                      </w:r>
                      <w:proofErr w:type="spellEnd"/>
                      <w:r>
                        <w:rPr>
                          <w:color w:val="008000"/>
                        </w:rPr>
                        <w:t xml:space="preserve"> @EstudianteId = 1, @CursoId = 3;</w:t>
                      </w:r>
                    </w:p>
                    <w:p w14:paraId="4273FCA9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*/</w:t>
                      </w:r>
                    </w:p>
                    <w:p w14:paraId="76B0C6F1" w14:textId="77777777" w:rsidR="008A1C56" w:rsidRDefault="008A1C56" w:rsidP="008A1C56">
                      <w:pPr>
                        <w:pStyle w:val="cdigo"/>
                      </w:pPr>
                    </w:p>
                    <w:p w14:paraId="76CD0CCD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/*</w:t>
                      </w:r>
                    </w:p>
                    <w:p w14:paraId="3370FB0D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4. Ver Inscripciones Actuales</w:t>
                      </w:r>
                    </w:p>
                    <w:p w14:paraId="105BEED4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Procedimiento Almacenado: Devuelve los cursos en los que está inscrito un estudiante.</w:t>
                      </w:r>
                    </w:p>
                    <w:p w14:paraId="31E5EAF9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color w:val="008000"/>
                          <w:lang w:val="en-US"/>
                        </w:rPr>
                        <w:t>*/</w:t>
                      </w:r>
                    </w:p>
                    <w:p w14:paraId="5C740F86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color w:val="0000FF"/>
                          <w:lang w:val="en-US"/>
                        </w:rPr>
                        <w:t>CREATE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PROCEDURE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A1C56">
                        <w:rPr>
                          <w:lang w:val="en-US"/>
                        </w:rPr>
                        <w:t>VerInscripcionesEstudiante</w:t>
                      </w:r>
                      <w:proofErr w:type="spellEnd"/>
                      <w:r w:rsidRPr="008A1C56">
                        <w:rPr>
                          <w:lang w:val="en-US"/>
                        </w:rPr>
                        <w:t xml:space="preserve"> </w:t>
                      </w:r>
                    </w:p>
                    <w:p w14:paraId="6B8462F1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@EstudianteId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INT</w:t>
                      </w:r>
                    </w:p>
                    <w:p w14:paraId="50D49A88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color w:val="0000FF"/>
                          <w:lang w:val="en-US"/>
                        </w:rPr>
                        <w:t>AS</w:t>
                      </w:r>
                    </w:p>
                    <w:p w14:paraId="07392B4D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color w:val="0000FF"/>
                          <w:lang w:val="en-US"/>
                        </w:rPr>
                        <w:t>BEGIN</w:t>
                      </w:r>
                    </w:p>
                    <w:p w14:paraId="373EDEEC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01FAD52F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8A1C56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0ED13090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</w:p>
                    <w:p w14:paraId="0A40B88B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</w:p>
                    <w:p w14:paraId="6FF467C3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    </w:t>
                      </w:r>
                      <w:proofErr w:type="spellStart"/>
                      <w:r w:rsidRPr="008A1C56">
                        <w:rPr>
                          <w:lang w:val="en-US"/>
                        </w:rPr>
                        <w:t>I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.</w:t>
                      </w:r>
                      <w:r w:rsidRPr="008A1C56">
                        <w:rPr>
                          <w:lang w:val="en-US"/>
                        </w:rPr>
                        <w:t>inscripcion_id</w:t>
                      </w:r>
                      <w:proofErr w:type="spellEnd"/>
                      <w:r w:rsidRPr="008A1C56">
                        <w:rPr>
                          <w:color w:val="808080"/>
                          <w:lang w:val="en-US"/>
                        </w:rPr>
                        <w:t>,</w:t>
                      </w:r>
                    </w:p>
                    <w:p w14:paraId="0E3D97AF" w14:textId="77777777" w:rsidR="008A1C56" w:rsidRDefault="008A1C56" w:rsidP="008A1C56">
                      <w:pPr>
                        <w:pStyle w:val="cdigo"/>
                      </w:pPr>
                      <w:r w:rsidRPr="008A1C56">
                        <w:rPr>
                          <w:lang w:val="en-US"/>
                        </w:rPr>
                        <w:t xml:space="preserve">      </w:t>
                      </w:r>
                      <w:proofErr w:type="spellStart"/>
                      <w:r>
                        <w:t>C</w:t>
                      </w:r>
                      <w:r>
                        <w:rPr>
                          <w:color w:val="808080"/>
                        </w:rPr>
                        <w:t>.</w:t>
                      </w:r>
                      <w:r>
                        <w:t>nombre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AS</w:t>
                      </w:r>
                      <w:r>
                        <w:t xml:space="preserve"> Curso</w:t>
                      </w:r>
                      <w:r>
                        <w:rPr>
                          <w:color w:val="808080"/>
                        </w:rPr>
                        <w:t>,</w:t>
                      </w:r>
                    </w:p>
                    <w:p w14:paraId="6BF0C127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    </w:t>
                      </w:r>
                      <w:proofErr w:type="spellStart"/>
                      <w:r>
                        <w:t>C</w:t>
                      </w:r>
                      <w:r>
                        <w:rPr>
                          <w:color w:val="808080"/>
                        </w:rPr>
                        <w:t>.</w:t>
                      </w:r>
                      <w:r>
                        <w:t>creditos</w:t>
                      </w:r>
                      <w:proofErr w:type="spellEnd"/>
                      <w:r>
                        <w:rPr>
                          <w:color w:val="808080"/>
                        </w:rPr>
                        <w:t>,</w:t>
                      </w:r>
                    </w:p>
                    <w:p w14:paraId="0E2EF84C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    </w:t>
                      </w:r>
                      <w:proofErr w:type="spellStart"/>
                      <w:r>
                        <w:t>I</w:t>
                      </w:r>
                      <w:r>
                        <w:rPr>
                          <w:color w:val="808080"/>
                        </w:rPr>
                        <w:t>.</w:t>
                      </w:r>
                      <w:r>
                        <w:t>fecha_inscripcion</w:t>
                      </w:r>
                      <w:proofErr w:type="spellEnd"/>
                    </w:p>
                    <w:p w14:paraId="3AF82A4A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00FF"/>
                        </w:rPr>
                        <w:t>FROM</w:t>
                      </w:r>
                      <w:r>
                        <w:t xml:space="preserve"> </w:t>
                      </w:r>
                      <w:proofErr w:type="spellStart"/>
                      <w:r>
                        <w:t>Inscripcion</w:t>
                      </w:r>
                      <w:proofErr w:type="spellEnd"/>
                      <w:r>
                        <w:t xml:space="preserve"> I</w:t>
                      </w:r>
                    </w:p>
                    <w:p w14:paraId="5D7B38F0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INNER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JOIN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A1C56">
                        <w:rPr>
                          <w:lang w:val="en-US"/>
                        </w:rPr>
                        <w:t>Curso</w:t>
                      </w:r>
                      <w:proofErr w:type="spellEnd"/>
                      <w:r w:rsidRPr="008A1C56">
                        <w:rPr>
                          <w:lang w:val="en-US"/>
                        </w:rPr>
                        <w:t xml:space="preserve"> C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ON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A1C56">
                        <w:rPr>
                          <w:lang w:val="en-US"/>
                        </w:rPr>
                        <w:t>I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.</w:t>
                      </w:r>
                      <w:r w:rsidRPr="008A1C56">
                        <w:rPr>
                          <w:lang w:val="en-US"/>
                        </w:rPr>
                        <w:t>curso</w:t>
                      </w:r>
                      <w:proofErr w:type="gramEnd"/>
                      <w:r w:rsidRPr="008A1C56">
                        <w:rPr>
                          <w:lang w:val="en-US"/>
                        </w:rPr>
                        <w:t>_profesor_id</w:t>
                      </w:r>
                      <w:proofErr w:type="spellEnd"/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=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A1C56">
                        <w:rPr>
                          <w:lang w:val="en-US"/>
                        </w:rPr>
                        <w:t>C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.</w:t>
                      </w:r>
                      <w:r w:rsidRPr="008A1C56">
                        <w:rPr>
                          <w:lang w:val="en-US"/>
                        </w:rPr>
                        <w:t>curso_id</w:t>
                      </w:r>
                      <w:proofErr w:type="spellEnd"/>
                    </w:p>
                    <w:p w14:paraId="5B444A25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A1C56">
                        <w:rPr>
                          <w:lang w:val="en-US"/>
                        </w:rPr>
                        <w:t>I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.</w:t>
                      </w:r>
                      <w:r w:rsidRPr="008A1C56">
                        <w:rPr>
                          <w:lang w:val="en-US"/>
                        </w:rPr>
                        <w:t>estudiante</w:t>
                      </w:r>
                      <w:proofErr w:type="gramEnd"/>
                      <w:r w:rsidRPr="008A1C56">
                        <w:rPr>
                          <w:lang w:val="en-US"/>
                        </w:rPr>
                        <w:t>_id</w:t>
                      </w:r>
                      <w:proofErr w:type="spellEnd"/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=</w:t>
                      </w:r>
                      <w:r w:rsidRPr="008A1C56">
                        <w:rPr>
                          <w:lang w:val="en-US"/>
                        </w:rPr>
                        <w:t xml:space="preserve"> @EstudianteId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65DD4A0D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</w:p>
                    <w:p w14:paraId="756EC20A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COMMIT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8A1C56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3516FA5C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END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4D8F77A8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13EE58E0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ROLLBACK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8A1C56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39D451FB" w14:textId="77777777" w:rsidR="008A1C56" w:rsidRDefault="008A1C56" w:rsidP="008A1C56">
                      <w:pPr>
                        <w:pStyle w:val="cdigo"/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t xml:space="preserve"> </w:t>
                      </w:r>
                      <w:r>
                        <w:rPr>
                          <w:color w:val="FF0000"/>
                        </w:rPr>
                        <w:t>'Error al consultar las inscripciones del estudiante.'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2159E466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PRINT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FF00FF"/>
                          <w:lang w:val="en-US"/>
                        </w:rPr>
                        <w:t>ERROR_</w:t>
                      </w:r>
                      <w:proofErr w:type="gramStart"/>
                      <w:r w:rsidRPr="008A1C56">
                        <w:rPr>
                          <w:color w:val="FF00FF"/>
                          <w:lang w:val="en-US"/>
                        </w:rPr>
                        <w:t>MESSAGE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(</w:t>
                      </w:r>
                      <w:proofErr w:type="gramEnd"/>
                      <w:r w:rsidRPr="008A1C56">
                        <w:rPr>
                          <w:color w:val="808080"/>
                          <w:lang w:val="en-US"/>
                        </w:rPr>
                        <w:t>);</w:t>
                      </w:r>
                    </w:p>
                    <w:p w14:paraId="109BEB35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END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489B150A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proofErr w:type="gramStart"/>
                      <w:r w:rsidRPr="008A1C56">
                        <w:rPr>
                          <w:color w:val="0000FF"/>
                          <w:lang w:val="en-US"/>
                        </w:rPr>
                        <w:t>END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0082F0BC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/*</w:t>
                      </w:r>
                    </w:p>
                    <w:p w14:paraId="3A5A1671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--Ejemplo</w:t>
                      </w:r>
                    </w:p>
                    <w:p w14:paraId="2D1BC518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 xml:space="preserve">EXEC </w:t>
                      </w:r>
                      <w:proofErr w:type="spellStart"/>
                      <w:r>
                        <w:rPr>
                          <w:color w:val="008000"/>
                        </w:rPr>
                        <w:t>VerInscripcionesEstudiante</w:t>
                      </w:r>
                      <w:proofErr w:type="spellEnd"/>
                      <w:r>
                        <w:rPr>
                          <w:color w:val="008000"/>
                        </w:rPr>
                        <w:t xml:space="preserve"> @EstudianteId = 1;</w:t>
                      </w:r>
                    </w:p>
                    <w:p w14:paraId="1D64F912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*/</w:t>
                      </w:r>
                    </w:p>
                    <w:p w14:paraId="45B3E8BA" w14:textId="77777777" w:rsidR="008A1C56" w:rsidRDefault="008A1C56" w:rsidP="008A1C56">
                      <w:pPr>
                        <w:pStyle w:val="cdigo"/>
                      </w:pPr>
                    </w:p>
                    <w:p w14:paraId="21F40276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/*</w:t>
                      </w:r>
                    </w:p>
                    <w:p w14:paraId="290F2902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5. Consultar Notas por Curso</w:t>
                      </w:r>
                    </w:p>
                    <w:p w14:paraId="45A4F7C9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Procedimiento Almacenado: Permite consultar las notas de un estudiante en un curso.</w:t>
                      </w:r>
                    </w:p>
                    <w:p w14:paraId="64C2AD7D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color w:val="008000"/>
                          <w:lang w:val="en-US"/>
                        </w:rPr>
                        <w:t>*/</w:t>
                      </w:r>
                    </w:p>
                    <w:p w14:paraId="1B867B97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color w:val="0000FF"/>
                          <w:lang w:val="en-US"/>
                        </w:rPr>
                        <w:t>CREATE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PROCEDURE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A1C56">
                        <w:rPr>
                          <w:lang w:val="en-US"/>
                        </w:rPr>
                        <w:t>VerNotasPorCurso</w:t>
                      </w:r>
                      <w:proofErr w:type="spellEnd"/>
                      <w:r w:rsidRPr="008A1C56">
                        <w:rPr>
                          <w:lang w:val="en-US"/>
                        </w:rPr>
                        <w:t xml:space="preserve"> </w:t>
                      </w:r>
                    </w:p>
                    <w:p w14:paraId="114007E8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@EstudianteId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INT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,</w:t>
                      </w:r>
                    </w:p>
                    <w:p w14:paraId="607BFDA9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@CursoId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INT</w:t>
                      </w:r>
                    </w:p>
                    <w:p w14:paraId="0FBF26F2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color w:val="0000FF"/>
                          <w:lang w:val="en-US"/>
                        </w:rPr>
                        <w:t>AS</w:t>
                      </w:r>
                    </w:p>
                    <w:p w14:paraId="3345D0A1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color w:val="0000FF"/>
                          <w:lang w:val="en-US"/>
                        </w:rPr>
                        <w:t>BEGIN</w:t>
                      </w:r>
                    </w:p>
                    <w:p w14:paraId="18618B9B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713567FC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8A1C56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28E334F8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</w:p>
                    <w:p w14:paraId="2F73E2D7" w14:textId="77777777" w:rsidR="008A1C56" w:rsidRDefault="008A1C56" w:rsidP="008A1C56">
                      <w:pPr>
                        <w:pStyle w:val="cdigo"/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SELECT</w:t>
                      </w:r>
                      <w:r>
                        <w:t xml:space="preserve"> </w:t>
                      </w:r>
                    </w:p>
                    <w:p w14:paraId="0BD2164B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    </w:t>
                      </w:r>
                      <w:proofErr w:type="spellStart"/>
                      <w:r>
                        <w:t>E</w:t>
                      </w:r>
                      <w:r>
                        <w:rPr>
                          <w:color w:val="808080"/>
                        </w:rPr>
                        <w:t>.</w:t>
                      </w:r>
                      <w:r>
                        <w:t>evaluacion_id</w:t>
                      </w:r>
                      <w:proofErr w:type="spellEnd"/>
                      <w:r>
                        <w:rPr>
                          <w:color w:val="808080"/>
                        </w:rPr>
                        <w:t>,</w:t>
                      </w:r>
                    </w:p>
                    <w:p w14:paraId="15ADF9F7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    </w:t>
                      </w:r>
                      <w:proofErr w:type="spellStart"/>
                      <w:r>
                        <w:t>E</w:t>
                      </w:r>
                      <w:r>
                        <w:rPr>
                          <w:color w:val="808080"/>
                        </w:rPr>
                        <w:t>.</w:t>
                      </w:r>
                      <w:r>
                        <w:t>nota</w:t>
                      </w:r>
                      <w:proofErr w:type="spellEnd"/>
                      <w:r>
                        <w:rPr>
                          <w:color w:val="808080"/>
                        </w:rPr>
                        <w:t>,</w:t>
                      </w:r>
                    </w:p>
                    <w:p w14:paraId="4E5B2D7B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    </w:t>
                      </w:r>
                      <w:proofErr w:type="spellStart"/>
                      <w:r>
                        <w:t>E</w:t>
                      </w:r>
                      <w:r>
                        <w:rPr>
                          <w:color w:val="808080"/>
                        </w:rPr>
                        <w:t>.</w:t>
                      </w:r>
                      <w:r>
                        <w:t>fecha_evaluacion</w:t>
                      </w:r>
                      <w:proofErr w:type="spellEnd"/>
                    </w:p>
                    <w:p w14:paraId="1AEC9CBB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00FF"/>
                        </w:rPr>
                        <w:t>FROM</w:t>
                      </w:r>
                      <w:r>
                        <w:t xml:space="preserve"> </w:t>
                      </w:r>
                      <w:proofErr w:type="spellStart"/>
                      <w:r>
                        <w:t>Evaluacion</w:t>
                      </w:r>
                      <w:proofErr w:type="spellEnd"/>
                      <w:r>
                        <w:t xml:space="preserve"> E</w:t>
                      </w:r>
                    </w:p>
                    <w:p w14:paraId="02456BA2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A1C56">
                        <w:rPr>
                          <w:lang w:val="en-US"/>
                        </w:rPr>
                        <w:t>E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.</w:t>
                      </w:r>
                      <w:r w:rsidRPr="008A1C56">
                        <w:rPr>
                          <w:lang w:val="en-US"/>
                        </w:rPr>
                        <w:t>estudiante</w:t>
                      </w:r>
                      <w:proofErr w:type="gramEnd"/>
                      <w:r w:rsidRPr="008A1C56">
                        <w:rPr>
                          <w:lang w:val="en-US"/>
                        </w:rPr>
                        <w:t>_id</w:t>
                      </w:r>
                      <w:proofErr w:type="spellEnd"/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=</w:t>
                      </w:r>
                      <w:r w:rsidRPr="008A1C56">
                        <w:rPr>
                          <w:lang w:val="en-US"/>
                        </w:rPr>
                        <w:t xml:space="preserve"> @EstudianteId 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AND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A1C56">
                        <w:rPr>
                          <w:lang w:val="en-US"/>
                        </w:rPr>
                        <w:t>E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.</w:t>
                      </w:r>
                      <w:r w:rsidRPr="008A1C56">
                        <w:rPr>
                          <w:lang w:val="en-US"/>
                        </w:rPr>
                        <w:t>curso_profesor_id</w:t>
                      </w:r>
                      <w:proofErr w:type="spellEnd"/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=</w:t>
                      </w:r>
                      <w:r w:rsidRPr="008A1C56">
                        <w:rPr>
                          <w:lang w:val="en-US"/>
                        </w:rPr>
                        <w:t xml:space="preserve"> @CursoId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3C3ED415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</w:p>
                    <w:p w14:paraId="515B063E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COMMIT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8A1C56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2C0B567C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END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4A01A458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3C0AA0E1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ROLLBACK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8A1C56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7ECABA91" w14:textId="77777777" w:rsidR="008A1C56" w:rsidRDefault="008A1C56" w:rsidP="008A1C56">
                      <w:pPr>
                        <w:pStyle w:val="cdigo"/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t xml:space="preserve"> </w:t>
                      </w:r>
                      <w:r>
                        <w:rPr>
                          <w:color w:val="FF0000"/>
                        </w:rPr>
                        <w:t>'Error al consultar las notas del estudiante en el curso.'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42643CEB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PRINT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FF00FF"/>
                          <w:lang w:val="en-US"/>
                        </w:rPr>
                        <w:t>ERROR_</w:t>
                      </w:r>
                      <w:proofErr w:type="gramStart"/>
                      <w:r w:rsidRPr="008A1C56">
                        <w:rPr>
                          <w:color w:val="FF00FF"/>
                          <w:lang w:val="en-US"/>
                        </w:rPr>
                        <w:t>MESSAGE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(</w:t>
                      </w:r>
                      <w:proofErr w:type="gramEnd"/>
                      <w:r w:rsidRPr="008A1C56">
                        <w:rPr>
                          <w:color w:val="808080"/>
                          <w:lang w:val="en-US"/>
                        </w:rPr>
                        <w:t>);</w:t>
                      </w:r>
                    </w:p>
                    <w:p w14:paraId="1A81E11C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END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03A5AB91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proofErr w:type="gramStart"/>
                      <w:r w:rsidRPr="008A1C56">
                        <w:rPr>
                          <w:color w:val="0000FF"/>
                          <w:lang w:val="en-US"/>
                        </w:rPr>
                        <w:t>END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05B39C97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/*</w:t>
                      </w:r>
                    </w:p>
                    <w:p w14:paraId="568B0833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--Ejemplo</w:t>
                      </w:r>
                    </w:p>
                    <w:p w14:paraId="2EC660F9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 xml:space="preserve">EXEC </w:t>
                      </w:r>
                      <w:proofErr w:type="spellStart"/>
                      <w:r>
                        <w:rPr>
                          <w:color w:val="008000"/>
                        </w:rPr>
                        <w:t>VerNotasPorCurso</w:t>
                      </w:r>
                      <w:proofErr w:type="spellEnd"/>
                      <w:r>
                        <w:rPr>
                          <w:color w:val="008000"/>
                        </w:rPr>
                        <w:t xml:space="preserve"> @EstudianteId = 1, @CursoId = 3;</w:t>
                      </w:r>
                    </w:p>
                    <w:p w14:paraId="0B82FF23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*/</w:t>
                      </w:r>
                    </w:p>
                    <w:p w14:paraId="3B828A8D" w14:textId="77777777" w:rsidR="008A1C56" w:rsidRDefault="008A1C56" w:rsidP="008A1C56">
                      <w:pPr>
                        <w:pStyle w:val="cdigo"/>
                      </w:pPr>
                    </w:p>
                    <w:p w14:paraId="1A0A1CD7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/*</w:t>
                      </w:r>
                    </w:p>
                    <w:p w14:paraId="110120E0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6. Contar el Número de Inscripciones del Estudiante</w:t>
                      </w:r>
                    </w:p>
                    <w:p w14:paraId="7356F0C3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Función Escalar: Devuelve el número de inscripciones activas del estudiante.</w:t>
                      </w:r>
                    </w:p>
                    <w:p w14:paraId="695F5C4D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color w:val="008000"/>
                          <w:lang w:val="en-US"/>
                        </w:rPr>
                        <w:t>*/</w:t>
                      </w:r>
                    </w:p>
                    <w:p w14:paraId="0A64F2BB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color w:val="0000FF"/>
                          <w:lang w:val="en-US"/>
                        </w:rPr>
                        <w:t>CREATE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FUNCTION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A1C56">
                        <w:rPr>
                          <w:lang w:val="en-US"/>
                        </w:rPr>
                        <w:t>ContarInscripciones</w:t>
                      </w:r>
                      <w:proofErr w:type="spellEnd"/>
                      <w:r w:rsidRPr="008A1C56">
                        <w:rPr>
                          <w:color w:val="0000FF"/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(</w:t>
                      </w:r>
                      <w:r w:rsidRPr="008A1C56">
                        <w:rPr>
                          <w:lang w:val="en-US"/>
                        </w:rPr>
                        <w:t xml:space="preserve">@EstudianteId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INT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)</w:t>
                      </w:r>
                    </w:p>
                    <w:p w14:paraId="5DC0B3F8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color w:val="0000FF"/>
                          <w:lang w:val="en-US"/>
                        </w:rPr>
                        <w:t>RETURNS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INT</w:t>
                      </w:r>
                    </w:p>
                    <w:p w14:paraId="44C5083C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color w:val="0000FF"/>
                          <w:lang w:val="en-US"/>
                        </w:rPr>
                        <w:t>AS</w:t>
                      </w:r>
                    </w:p>
                    <w:p w14:paraId="55D9C927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color w:val="0000FF"/>
                          <w:lang w:val="en-US"/>
                        </w:rPr>
                        <w:t>BEGIN</w:t>
                      </w:r>
                    </w:p>
                    <w:p w14:paraId="1F06B177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DECLARE</w:t>
                      </w:r>
                      <w:r w:rsidRPr="008A1C56">
                        <w:rPr>
                          <w:lang w:val="en-US"/>
                        </w:rPr>
                        <w:t xml:space="preserve"> @Cantidad </w:t>
                      </w:r>
                      <w:proofErr w:type="gramStart"/>
                      <w:r w:rsidRPr="008A1C56">
                        <w:rPr>
                          <w:color w:val="0000FF"/>
                          <w:lang w:val="en-US"/>
                        </w:rPr>
                        <w:t>INT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5ED2E2F8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</w:p>
                    <w:p w14:paraId="5B5A1B89" w14:textId="77777777" w:rsidR="008A1C56" w:rsidRDefault="008A1C56" w:rsidP="008A1C56">
                      <w:pPr>
                        <w:pStyle w:val="cdigo"/>
                      </w:pPr>
                      <w:r w:rsidRPr="008A1C56">
                        <w:rPr>
                          <w:lang w:val="en-US"/>
                        </w:rPr>
                        <w:t xml:space="preserve">  </w:t>
                      </w:r>
                      <w:r>
                        <w:rPr>
                          <w:color w:val="008000"/>
                        </w:rPr>
                        <w:t>-- Intentar contar las inscripciones</w:t>
                      </w:r>
                    </w:p>
                    <w:p w14:paraId="2ADF2FA3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</w:t>
                      </w:r>
                      <w:r>
                        <w:rPr>
                          <w:color w:val="0000FF"/>
                        </w:rPr>
                        <w:t>SELECT</w:t>
                      </w:r>
                      <w:r>
                        <w:t xml:space="preserve"> @Cantidad </w:t>
                      </w:r>
                      <w:r>
                        <w:rPr>
                          <w:color w:val="808080"/>
                        </w:rPr>
                        <w:t>=</w:t>
                      </w:r>
                      <w:r>
                        <w:t xml:space="preserve"> </w:t>
                      </w:r>
                      <w:r>
                        <w:rPr>
                          <w:color w:val="FF00FF"/>
                        </w:rPr>
                        <w:t>COUNT</w:t>
                      </w:r>
                      <w:r>
                        <w:rPr>
                          <w:color w:val="808080"/>
                        </w:rPr>
                        <w:t>(*)</w:t>
                      </w:r>
                    </w:p>
                    <w:p w14:paraId="4F334406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</w:t>
                      </w:r>
                      <w:r>
                        <w:rPr>
                          <w:color w:val="0000FF"/>
                        </w:rPr>
                        <w:t>FROM</w:t>
                      </w:r>
                      <w:r>
                        <w:t xml:space="preserve"> </w:t>
                      </w:r>
                      <w:proofErr w:type="spellStart"/>
                      <w:r>
                        <w:t>Inscripcion</w:t>
                      </w:r>
                      <w:proofErr w:type="spellEnd"/>
                    </w:p>
                    <w:p w14:paraId="7CC582C7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</w:t>
                      </w:r>
                      <w:r>
                        <w:rPr>
                          <w:color w:val="0000FF"/>
                        </w:rPr>
                        <w:t>WHERE</w:t>
                      </w:r>
                      <w:r>
                        <w:t xml:space="preserve"> </w:t>
                      </w:r>
                      <w:proofErr w:type="spellStart"/>
                      <w:r>
                        <w:t>estudiante_id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color w:val="808080"/>
                        </w:rPr>
                        <w:t>=</w:t>
                      </w:r>
                      <w:r>
                        <w:t xml:space="preserve"> @EstudianteId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4036FC03" w14:textId="77777777" w:rsidR="008A1C56" w:rsidRDefault="008A1C56" w:rsidP="008A1C56">
                      <w:pPr>
                        <w:pStyle w:val="cdigo"/>
                      </w:pPr>
                    </w:p>
                    <w:p w14:paraId="186ED257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</w:t>
                      </w:r>
                      <w:r>
                        <w:rPr>
                          <w:color w:val="008000"/>
                        </w:rPr>
                        <w:t>-- Devolver la cantidad</w:t>
                      </w:r>
                    </w:p>
                    <w:p w14:paraId="6E87FF83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</w:t>
                      </w:r>
                      <w:r>
                        <w:rPr>
                          <w:color w:val="0000FF"/>
                        </w:rPr>
                        <w:t>RETURN</w:t>
                      </w:r>
                      <w:r>
                        <w:t xml:space="preserve"> @Cantidad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72622F5C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END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3BBFD67B" w14:textId="77777777" w:rsidR="008A1C56" w:rsidRDefault="008A1C56" w:rsidP="008A1C56">
                      <w:pPr>
                        <w:pStyle w:val="cdigo"/>
                      </w:pPr>
                    </w:p>
                    <w:p w14:paraId="4994027A" w14:textId="77777777" w:rsidR="008A1C56" w:rsidRDefault="008A1C56" w:rsidP="008A1C56">
                      <w:pPr>
                        <w:pStyle w:val="cdigo"/>
                      </w:pPr>
                    </w:p>
                    <w:p w14:paraId="4E2FDB56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/*</w:t>
                      </w:r>
                    </w:p>
                    <w:p w14:paraId="1CFE43FE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--Ejemplo</w:t>
                      </w:r>
                    </w:p>
                    <w:p w14:paraId="61832144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 xml:space="preserve">SELECT </w:t>
                      </w:r>
                      <w:proofErr w:type="spellStart"/>
                      <w:r>
                        <w:rPr>
                          <w:color w:val="008000"/>
                        </w:rPr>
                        <w:t>dbo.ContarInscripciones</w:t>
                      </w:r>
                      <w:proofErr w:type="spellEnd"/>
                      <w:r>
                        <w:rPr>
                          <w:color w:val="008000"/>
                        </w:rPr>
                        <w:t>(1);</w:t>
                      </w:r>
                    </w:p>
                    <w:p w14:paraId="7EA01E2B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*/</w:t>
                      </w:r>
                    </w:p>
                    <w:p w14:paraId="5FB24A1C" w14:textId="77777777" w:rsidR="008A1C56" w:rsidRDefault="008A1C56" w:rsidP="008A1C56">
                      <w:pPr>
                        <w:pStyle w:val="cdigo"/>
                      </w:pPr>
                    </w:p>
                    <w:p w14:paraId="55D202FD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/*</w:t>
                      </w:r>
                    </w:p>
                    <w:p w14:paraId="74C9968C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7. Obtener el Promedio de Notas</w:t>
                      </w:r>
                    </w:p>
                    <w:p w14:paraId="74A1759D" w14:textId="77777777" w:rsidR="008A1C56" w:rsidRDefault="008A1C56" w:rsidP="008A1C56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Función Escalar: Calcula el promedio de notas de un estudiante.</w:t>
                      </w:r>
                    </w:p>
                    <w:p w14:paraId="7129F281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color w:val="008000"/>
                          <w:lang w:val="en-US"/>
                        </w:rPr>
                        <w:t>*/</w:t>
                      </w:r>
                    </w:p>
                    <w:p w14:paraId="71494369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color w:val="0000FF"/>
                          <w:lang w:val="en-US"/>
                        </w:rPr>
                        <w:t>CREATE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FUNCTION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A1C56">
                        <w:rPr>
                          <w:lang w:val="en-US"/>
                        </w:rPr>
                        <w:t>PromedioNotas</w:t>
                      </w:r>
                      <w:proofErr w:type="spellEnd"/>
                      <w:r w:rsidRPr="008A1C56">
                        <w:rPr>
                          <w:color w:val="0000FF"/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(</w:t>
                      </w:r>
                      <w:r w:rsidRPr="008A1C56">
                        <w:rPr>
                          <w:lang w:val="en-US"/>
                        </w:rPr>
                        <w:t xml:space="preserve">@EstudianteId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INT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)</w:t>
                      </w:r>
                    </w:p>
                    <w:p w14:paraId="22ABF96C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color w:val="0000FF"/>
                          <w:lang w:val="en-US"/>
                        </w:rPr>
                        <w:t>RETURNS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8A1C56">
                        <w:rPr>
                          <w:color w:val="0000FF"/>
                          <w:lang w:val="en-US"/>
                        </w:rPr>
                        <w:t>DECIMAL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(</w:t>
                      </w:r>
                      <w:proofErr w:type="gramEnd"/>
                      <w:r w:rsidRPr="008A1C56">
                        <w:rPr>
                          <w:lang w:val="en-US"/>
                        </w:rPr>
                        <w:t>5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,</w:t>
                      </w:r>
                      <w:r w:rsidRPr="008A1C56">
                        <w:rPr>
                          <w:lang w:val="en-US"/>
                        </w:rPr>
                        <w:t xml:space="preserve"> 2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)</w:t>
                      </w:r>
                    </w:p>
                    <w:p w14:paraId="3A8C7BD4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color w:val="0000FF"/>
                          <w:lang w:val="en-US"/>
                        </w:rPr>
                        <w:t>AS</w:t>
                      </w:r>
                    </w:p>
                    <w:p w14:paraId="3A773474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color w:val="0000FF"/>
                          <w:lang w:val="en-US"/>
                        </w:rPr>
                        <w:t>BEGIN</w:t>
                      </w:r>
                    </w:p>
                    <w:p w14:paraId="0A242813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282223E4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8A1C56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40C7A424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</w:p>
                    <w:p w14:paraId="45F0C967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DECLARE</w:t>
                      </w:r>
                      <w:r w:rsidRPr="008A1C56">
                        <w:rPr>
                          <w:lang w:val="en-US"/>
                        </w:rPr>
                        <w:t xml:space="preserve"> @Promedio </w:t>
                      </w:r>
                      <w:proofErr w:type="gramStart"/>
                      <w:r w:rsidRPr="008A1C56">
                        <w:rPr>
                          <w:color w:val="0000FF"/>
                          <w:lang w:val="en-US"/>
                        </w:rPr>
                        <w:t>DECIMAL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(</w:t>
                      </w:r>
                      <w:proofErr w:type="gramEnd"/>
                      <w:r w:rsidRPr="008A1C56">
                        <w:rPr>
                          <w:lang w:val="en-US"/>
                        </w:rPr>
                        <w:t>5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,</w:t>
                      </w:r>
                      <w:r w:rsidRPr="008A1C56">
                        <w:rPr>
                          <w:lang w:val="en-US"/>
                        </w:rPr>
                        <w:t xml:space="preserve"> 2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);</w:t>
                      </w:r>
                    </w:p>
                    <w:p w14:paraId="416B4378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</w:p>
                    <w:p w14:paraId="4B081E45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8A1C56">
                        <w:rPr>
                          <w:lang w:val="en-US"/>
                        </w:rPr>
                        <w:t xml:space="preserve"> @Promedio 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=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8A1C56">
                        <w:rPr>
                          <w:color w:val="FF00FF"/>
                          <w:lang w:val="en-US"/>
                        </w:rPr>
                        <w:t>AVG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(</w:t>
                      </w:r>
                      <w:proofErr w:type="gramEnd"/>
                      <w:r w:rsidRPr="008A1C56">
                        <w:rPr>
                          <w:lang w:val="en-US"/>
                        </w:rPr>
                        <w:t>nota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)</w:t>
                      </w:r>
                    </w:p>
                    <w:p w14:paraId="117E2871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A1C56">
                        <w:rPr>
                          <w:lang w:val="en-US"/>
                        </w:rPr>
                        <w:t>Evaluacion</w:t>
                      </w:r>
                      <w:proofErr w:type="spellEnd"/>
                    </w:p>
                    <w:p w14:paraId="2FE235B1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A1C56">
                        <w:rPr>
                          <w:lang w:val="en-US"/>
                        </w:rPr>
                        <w:t>estudiante_id</w:t>
                      </w:r>
                      <w:proofErr w:type="spellEnd"/>
                      <w:r w:rsidRPr="008A1C56">
                        <w:rPr>
                          <w:lang w:val="en-US"/>
                        </w:rPr>
                        <w:t xml:space="preserve"> 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=</w:t>
                      </w:r>
                      <w:r w:rsidRPr="008A1C56">
                        <w:rPr>
                          <w:lang w:val="en-US"/>
                        </w:rPr>
                        <w:t xml:space="preserve"> @</w:t>
                      </w:r>
                      <w:proofErr w:type="gramStart"/>
                      <w:r w:rsidRPr="008A1C56">
                        <w:rPr>
                          <w:lang w:val="en-US"/>
                        </w:rPr>
                        <w:t>EstudianteId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14329B73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</w:p>
                    <w:p w14:paraId="74823D93" w14:textId="77777777" w:rsidR="008A1C56" w:rsidRPr="008A1C56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 w:rsidRPr="008A1C56">
                        <w:rPr>
                          <w:color w:val="0000FF"/>
                          <w:lang w:val="en-US"/>
                        </w:rPr>
                        <w:t>COMMIT</w:t>
                      </w:r>
                      <w:r w:rsidRPr="008A1C56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8A1C56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8A1C56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43813673" w14:textId="77777777" w:rsidR="008A1C56" w:rsidRPr="00474BC2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8A1C56">
                        <w:rPr>
                          <w:lang w:val="en-US"/>
                        </w:rPr>
                        <w:t xml:space="preserve">    </w:t>
                      </w:r>
                      <w:r w:rsidRPr="00474BC2">
                        <w:rPr>
                          <w:color w:val="0000FF"/>
                          <w:lang w:val="en-US"/>
                        </w:rPr>
                        <w:t>RETURN</w:t>
                      </w:r>
                      <w:r w:rsidRPr="00474BC2">
                        <w:rPr>
                          <w:lang w:val="en-US"/>
                        </w:rPr>
                        <w:t xml:space="preserve"> @</w:t>
                      </w:r>
                      <w:proofErr w:type="gramStart"/>
                      <w:r w:rsidRPr="00474BC2">
                        <w:rPr>
                          <w:lang w:val="en-US"/>
                        </w:rPr>
                        <w:t>Promedio</w:t>
                      </w:r>
                      <w:r w:rsidRPr="00474BC2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4F12B1F8" w14:textId="77777777" w:rsidR="008A1C56" w:rsidRPr="00474BC2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474BC2">
                        <w:rPr>
                          <w:lang w:val="en-US"/>
                        </w:rPr>
                        <w:t xml:space="preserve">  </w:t>
                      </w:r>
                      <w:r w:rsidRPr="00474BC2">
                        <w:rPr>
                          <w:color w:val="0000FF"/>
                          <w:lang w:val="en-US"/>
                        </w:rPr>
                        <w:t>END</w:t>
                      </w:r>
                      <w:r w:rsidRPr="00474BC2">
                        <w:rPr>
                          <w:lang w:val="en-US"/>
                        </w:rPr>
                        <w:t xml:space="preserve"> </w:t>
                      </w:r>
                      <w:r w:rsidRPr="00474BC2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1B4248EB" w14:textId="77777777" w:rsidR="008A1C56" w:rsidRPr="00474BC2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474BC2">
                        <w:rPr>
                          <w:lang w:val="en-US"/>
                        </w:rPr>
                        <w:t xml:space="preserve">  </w:t>
                      </w:r>
                      <w:r w:rsidRPr="00474BC2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474BC2">
                        <w:rPr>
                          <w:lang w:val="en-US"/>
                        </w:rPr>
                        <w:t xml:space="preserve"> </w:t>
                      </w:r>
                      <w:r w:rsidRPr="00474BC2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58F42055" w14:textId="77777777" w:rsidR="008A1C56" w:rsidRDefault="008A1C56" w:rsidP="008A1C56">
                      <w:pPr>
                        <w:pStyle w:val="cdigo"/>
                      </w:pPr>
                      <w:r w:rsidRPr="00474BC2">
                        <w:rPr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ROLLBACK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TRANSACTION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2889493A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t xml:space="preserve"> </w:t>
                      </w:r>
                      <w:r>
                        <w:rPr>
                          <w:color w:val="FF0000"/>
                        </w:rPr>
                        <w:t>'Error al calcular el promedio de notas del estudiante.'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35CB0293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t xml:space="preserve"> </w:t>
                      </w:r>
                      <w:r>
                        <w:rPr>
                          <w:color w:val="FF00FF"/>
                        </w:rPr>
                        <w:t>ERROR_MESSAGE</w:t>
                      </w:r>
                      <w:r>
                        <w:rPr>
                          <w:color w:val="808080"/>
                        </w:rPr>
                        <w:t>();</w:t>
                      </w:r>
                    </w:p>
                    <w:p w14:paraId="482E8656" w14:textId="77777777" w:rsidR="008A1C56" w:rsidRDefault="008A1C56" w:rsidP="008A1C56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00FF"/>
                        </w:rPr>
                        <w:t>RETURN</w:t>
                      </w:r>
                      <w:r>
                        <w:t xml:space="preserve"> </w:t>
                      </w:r>
                      <w:r>
                        <w:rPr>
                          <w:color w:val="808080"/>
                        </w:rPr>
                        <w:t>NULL;</w:t>
                      </w:r>
                      <w:r>
                        <w:t xml:space="preserve"> </w:t>
                      </w:r>
                      <w:r>
                        <w:rPr>
                          <w:color w:val="008000"/>
                        </w:rPr>
                        <w:t>-- Retorno en caso de error</w:t>
                      </w:r>
                    </w:p>
                    <w:p w14:paraId="3BE46F47" w14:textId="77777777" w:rsidR="008A1C56" w:rsidRPr="00474BC2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</w:t>
                      </w:r>
                      <w:r w:rsidRPr="00474BC2">
                        <w:rPr>
                          <w:color w:val="0000FF"/>
                          <w:lang w:val="en-US"/>
                        </w:rPr>
                        <w:t>END</w:t>
                      </w:r>
                      <w:r w:rsidRPr="00474BC2">
                        <w:rPr>
                          <w:lang w:val="en-US"/>
                        </w:rPr>
                        <w:t xml:space="preserve"> </w:t>
                      </w:r>
                      <w:r w:rsidRPr="00474BC2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458DCF0F" w14:textId="77777777" w:rsidR="008A1C56" w:rsidRPr="00474BC2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proofErr w:type="gramStart"/>
                      <w:r w:rsidRPr="00474BC2">
                        <w:rPr>
                          <w:color w:val="0000FF"/>
                          <w:lang w:val="en-US"/>
                        </w:rPr>
                        <w:t>END</w:t>
                      </w:r>
                      <w:r w:rsidRPr="00474BC2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6C4D4B3D" w14:textId="77777777" w:rsidR="008A1C56" w:rsidRPr="00474BC2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</w:p>
                    <w:p w14:paraId="6C4C465D" w14:textId="77777777" w:rsidR="008A1C56" w:rsidRPr="00474BC2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474BC2">
                        <w:rPr>
                          <w:color w:val="008000"/>
                          <w:lang w:val="en-US"/>
                        </w:rPr>
                        <w:t>/*</w:t>
                      </w:r>
                    </w:p>
                    <w:p w14:paraId="45344A82" w14:textId="77777777" w:rsidR="008A1C56" w:rsidRPr="00474BC2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474BC2">
                        <w:rPr>
                          <w:color w:val="008000"/>
                          <w:lang w:val="en-US"/>
                        </w:rPr>
                        <w:t>--</w:t>
                      </w:r>
                      <w:proofErr w:type="spellStart"/>
                      <w:r w:rsidRPr="00474BC2">
                        <w:rPr>
                          <w:color w:val="008000"/>
                          <w:lang w:val="en-US"/>
                        </w:rPr>
                        <w:t>Ejemplo</w:t>
                      </w:r>
                      <w:proofErr w:type="spellEnd"/>
                    </w:p>
                    <w:p w14:paraId="021B2649" w14:textId="77777777" w:rsidR="008A1C56" w:rsidRPr="00474BC2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 w:rsidRPr="00474BC2">
                        <w:rPr>
                          <w:color w:val="008000"/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474BC2">
                        <w:rPr>
                          <w:color w:val="008000"/>
                          <w:lang w:val="en-US"/>
                        </w:rPr>
                        <w:t>dbo.PromedioNotas</w:t>
                      </w:r>
                      <w:proofErr w:type="spellEnd"/>
                      <w:proofErr w:type="gramEnd"/>
                      <w:r w:rsidRPr="00474BC2">
                        <w:rPr>
                          <w:color w:val="008000"/>
                          <w:lang w:val="en-US"/>
                        </w:rPr>
                        <w:t>(1);</w:t>
                      </w:r>
                    </w:p>
                    <w:p w14:paraId="249DA667" w14:textId="669875D1" w:rsidR="008A1C56" w:rsidRPr="00B4204D" w:rsidRDefault="008A1C56" w:rsidP="008A1C56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rPr>
                          <w:color w:val="008000"/>
                        </w:rPr>
                        <w:t>*/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38187B" w14:textId="30D72525" w:rsidR="008A1C56" w:rsidRPr="008A1C56" w:rsidRDefault="008A1C56" w:rsidP="00474BC2">
      <w:pPr>
        <w:pStyle w:val="cdigo"/>
        <w:tabs>
          <w:tab w:val="right" w:pos="10204"/>
        </w:tabs>
      </w:pPr>
      <w:r>
        <w:tab/>
      </w:r>
      <w:r w:rsidR="00474BC2">
        <w:rPr>
          <w:noProof/>
        </w:rPr>
        <mc:AlternateContent>
          <mc:Choice Requires="wps">
            <w:drawing>
              <wp:inline distT="0" distB="0" distL="0" distR="0" wp14:anchorId="48B8C8B8" wp14:editId="61147F37">
                <wp:extent cx="6479540" cy="8978265"/>
                <wp:effectExtent l="0" t="0" r="0" b="0"/>
                <wp:docPr id="9992635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9540" cy="897826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57272F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/*</w:t>
                            </w:r>
                          </w:p>
                          <w:p w14:paraId="4F8728DD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PROCEDIMIENTOS Y FUNCIONES PARA Profesor</w:t>
                            </w:r>
                          </w:p>
                          <w:p w14:paraId="0F378A9E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*/</w:t>
                            </w:r>
                          </w:p>
                          <w:p w14:paraId="60CD8B31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</w:p>
                          <w:p w14:paraId="4861AEB1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/*</w:t>
                            </w:r>
                          </w:p>
                          <w:p w14:paraId="6677989C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1. Ver Datos Personales del Profesor</w:t>
                            </w:r>
                          </w:p>
                          <w:p w14:paraId="1526907C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 xml:space="preserve">Procedimiento Almacenado: Permite a un profesor consultar sus propios datos personales usando su </w:t>
                            </w:r>
                            <w:proofErr w:type="spellStart"/>
                            <w:r>
                              <w:t>id_nacional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0381A989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*/</w:t>
                            </w:r>
                          </w:p>
                          <w:p w14:paraId="2051A0FF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FF"/>
                              </w:rPr>
                              <w:t>CREATE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PROCEDURE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VerDatosPersonalesProfesor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</w:p>
                          <w:p w14:paraId="769A2143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@IdNacional </w:t>
                            </w:r>
                            <w:r>
                              <w:rPr>
                                <w:color w:val="0000FF"/>
                              </w:rPr>
                              <w:t>VARCHAR</w:t>
                            </w:r>
                            <w:r>
                              <w:rPr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color w:val="000000"/>
                              </w:rPr>
                              <w:t>12</w:t>
                            </w:r>
                            <w:r>
                              <w:rPr>
                                <w:color w:val="808080"/>
                              </w:rPr>
                              <w:t>)</w:t>
                            </w:r>
                          </w:p>
                          <w:p w14:paraId="11FB0440" w14:textId="77777777" w:rsidR="00474BC2" w:rsidRPr="00474BC2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</w:p>
                          <w:p w14:paraId="65DEB6EE" w14:textId="77777777" w:rsidR="00474BC2" w:rsidRPr="00474BC2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</w:p>
                          <w:p w14:paraId="2C1CC4B2" w14:textId="77777777" w:rsidR="00474BC2" w:rsidRPr="00474BC2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474BC2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474BC2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66B29A48" w14:textId="77777777" w:rsidR="00474BC2" w:rsidRPr="00474BC2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474BC2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474BC2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474BC2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6CD5B025" w14:textId="77777777" w:rsidR="00474BC2" w:rsidRPr="00474BC2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5CD35C2C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474BC2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SELECT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</w:p>
                          <w:p w14:paraId="3383F102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profesor_id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,</w:t>
                            </w:r>
                          </w:p>
                          <w:p w14:paraId="67C19837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id_nacional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,</w:t>
                            </w:r>
                          </w:p>
                          <w:p w14:paraId="08F9628E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nombre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</w:p>
                          <w:p w14:paraId="62469CA1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apellidos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</w:p>
                          <w:p w14:paraId="49F3AB6C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departamento_id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,</w:t>
                            </w:r>
                          </w:p>
                          <w:p w14:paraId="24042D65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correo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</w:p>
                          <w:p w14:paraId="4F4E4964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telefono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,</w:t>
                            </w:r>
                          </w:p>
                          <w:p w14:paraId="09626908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direccion</w:t>
                            </w:r>
                            <w:proofErr w:type="spellEnd"/>
                          </w:p>
                          <w:p w14:paraId="1F641A5F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FROM</w:t>
                            </w:r>
                            <w:r>
                              <w:rPr>
                                <w:color w:val="000000"/>
                              </w:rPr>
                              <w:t xml:space="preserve"> Profesor</w:t>
                            </w:r>
                          </w:p>
                          <w:p w14:paraId="5E546668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WHERE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id_nacional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</w:rPr>
                              <w:t xml:space="preserve"> @IdNacional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66E990F3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</w:p>
                          <w:p w14:paraId="296AAD12" w14:textId="77777777" w:rsidR="00474BC2" w:rsidRPr="00474BC2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COMMIT</w:t>
                            </w:r>
                            <w:r w:rsidRPr="00474BC2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474BC2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7C7E4980" w14:textId="77777777" w:rsidR="00474BC2" w:rsidRPr="00474BC2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474BC2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474BC2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13D6BC06" w14:textId="77777777" w:rsidR="00474BC2" w:rsidRPr="00474BC2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474BC2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474BC2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2FF7E3DC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474BC2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ROLLBACK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TRANSACTION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53ED32CE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'Error al consultar los datos personales del profesor.'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4DC2F867" w14:textId="77777777" w:rsidR="00474BC2" w:rsidRPr="00474BC2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PRINT</w:t>
                            </w:r>
                            <w:r w:rsidRPr="00474BC2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474BC2">
                              <w:rPr>
                                <w:color w:val="FF00FF"/>
                                <w:lang w:val="en-US"/>
                              </w:rPr>
                              <w:t>ERROR_</w:t>
                            </w:r>
                            <w:proofErr w:type="gramStart"/>
                            <w:r w:rsidRPr="00474BC2">
                              <w:rPr>
                                <w:color w:val="FF00FF"/>
                                <w:lang w:val="en-US"/>
                              </w:rPr>
                              <w:t>MESSAGE</w:t>
                            </w:r>
                            <w:r w:rsidRPr="00474BC2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474BC2">
                              <w:rPr>
                                <w:color w:val="808080"/>
                                <w:lang w:val="en-US"/>
                              </w:rPr>
                              <w:t>);</w:t>
                            </w:r>
                          </w:p>
                          <w:p w14:paraId="4BC07304" w14:textId="77777777" w:rsidR="00474BC2" w:rsidRPr="00474BC2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474BC2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474BC2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31093400" w14:textId="77777777" w:rsidR="00474BC2" w:rsidRPr="00474BC2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proofErr w:type="gramStart"/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474BC2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491CABC8" w14:textId="77777777" w:rsidR="00474BC2" w:rsidRPr="00474BC2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6BF6F1F1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/*</w:t>
                            </w:r>
                          </w:p>
                          <w:p w14:paraId="7BACA607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--Ejemplo</w:t>
                            </w:r>
                          </w:p>
                          <w:p w14:paraId="296A67EF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 xml:space="preserve">EXEC </w:t>
                            </w:r>
                            <w:proofErr w:type="spellStart"/>
                            <w:r>
                              <w:t>VerDatosPersonalesProfesor</w:t>
                            </w:r>
                            <w:proofErr w:type="spellEnd"/>
                            <w:r>
                              <w:t xml:space="preserve"> @IdNacional = '123456789';</w:t>
                            </w:r>
                          </w:p>
                          <w:p w14:paraId="72220C5F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*/</w:t>
                            </w:r>
                          </w:p>
                          <w:p w14:paraId="1F417C78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</w:p>
                          <w:p w14:paraId="2E50C70F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/*</w:t>
                            </w:r>
                          </w:p>
                          <w:p w14:paraId="6BF15E84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2. Ver Cursos Asignados al Profesor</w:t>
                            </w:r>
                          </w:p>
                          <w:p w14:paraId="25C3E684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Procedimiento Almacenado: Permite a un profesor consultar los cursos que imparte.</w:t>
                            </w:r>
                          </w:p>
                          <w:p w14:paraId="676F1378" w14:textId="77777777" w:rsidR="00474BC2" w:rsidRPr="00474BC2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474BC2">
                              <w:rPr>
                                <w:lang w:val="en-US"/>
                              </w:rPr>
                              <w:t>*/</w:t>
                            </w:r>
                          </w:p>
                          <w:p w14:paraId="2B4AC14E" w14:textId="77777777" w:rsidR="00474BC2" w:rsidRPr="00474BC2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CREATE</w:t>
                            </w:r>
                            <w:r w:rsidRPr="00474BC2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PROCEDURE</w:t>
                            </w:r>
                            <w:r w:rsidRPr="00474BC2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74BC2">
                              <w:rPr>
                                <w:color w:val="000000"/>
                                <w:lang w:val="en-US"/>
                              </w:rPr>
                              <w:t>VerCursosAsignados</w:t>
                            </w:r>
                            <w:proofErr w:type="spellEnd"/>
                            <w:r w:rsidRPr="00474BC2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</w:p>
                          <w:p w14:paraId="6DE69796" w14:textId="77777777" w:rsidR="00474BC2" w:rsidRPr="00474BC2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474BC2">
                              <w:rPr>
                                <w:color w:val="000000"/>
                                <w:lang w:val="en-US"/>
                              </w:rPr>
                              <w:t xml:space="preserve">  @ProfesorId </w:t>
                            </w: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INT</w:t>
                            </w:r>
                          </w:p>
                          <w:p w14:paraId="425255EB" w14:textId="77777777" w:rsidR="00474BC2" w:rsidRPr="00474BC2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</w:p>
                          <w:p w14:paraId="6BB6FF18" w14:textId="77777777" w:rsidR="00474BC2" w:rsidRPr="00474BC2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</w:p>
                          <w:p w14:paraId="66653D0B" w14:textId="77777777" w:rsidR="00474BC2" w:rsidRPr="00474BC2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474BC2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474BC2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54E3BC9D" w14:textId="77777777" w:rsidR="00474BC2" w:rsidRPr="00474BC2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474BC2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474BC2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474BC2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3FC7C946" w14:textId="77777777" w:rsidR="00474BC2" w:rsidRPr="00474BC2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6E814E08" w14:textId="77777777" w:rsidR="00474BC2" w:rsidRPr="00474BC2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474BC2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474BC2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474BC2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</w:p>
                          <w:p w14:paraId="719B6D4F" w14:textId="77777777" w:rsidR="00474BC2" w:rsidRPr="00474BC2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474BC2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proofErr w:type="spellStart"/>
                            <w:r w:rsidRPr="00474BC2">
                              <w:rPr>
                                <w:color w:val="000000"/>
                                <w:lang w:val="en-US"/>
                              </w:rPr>
                              <w:t>C</w:t>
                            </w:r>
                            <w:r w:rsidRPr="00474BC2">
                              <w:rPr>
                                <w:color w:val="808080"/>
                                <w:lang w:val="en-US"/>
                              </w:rPr>
                              <w:t>.</w:t>
                            </w:r>
                            <w:r w:rsidRPr="00474BC2">
                              <w:rPr>
                                <w:color w:val="000000"/>
                                <w:lang w:val="en-US"/>
                              </w:rPr>
                              <w:t>curso_id</w:t>
                            </w:r>
                            <w:proofErr w:type="spellEnd"/>
                            <w:r w:rsidRPr="00474BC2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</w:p>
                          <w:p w14:paraId="72BD58D2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474BC2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C</w:t>
                            </w:r>
                            <w:r>
                              <w:rPr>
                                <w:color w:val="80808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</w:rPr>
                              <w:t>nombre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AS</w:t>
                            </w:r>
                            <w:r>
                              <w:rPr>
                                <w:color w:val="000000"/>
                              </w:rPr>
                              <w:t xml:space="preserve"> Curso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</w:p>
                          <w:p w14:paraId="65056A7F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C</w:t>
                            </w:r>
                            <w:r>
                              <w:rPr>
                                <w:color w:val="80808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</w:rPr>
                              <w:t>creditos</w:t>
                            </w:r>
                            <w:proofErr w:type="spellEnd"/>
                          </w:p>
                          <w:p w14:paraId="1BD36DDE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>Curso</w:t>
                            </w:r>
                            <w:proofErr w:type="spellEnd"/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C</w:t>
                            </w:r>
                          </w:p>
                          <w:p w14:paraId="192AAE6D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INNER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JOIN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>Curso_Profesor</w:t>
                            </w:r>
                            <w:proofErr w:type="spellEnd"/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CP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>C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.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>curso</w:t>
                            </w:r>
                            <w:proofErr w:type="gramEnd"/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>_id</w:t>
                            </w:r>
                            <w:proofErr w:type="spellEnd"/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>CP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.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>curso_id</w:t>
                            </w:r>
                            <w:proofErr w:type="spellEnd"/>
                          </w:p>
                          <w:p w14:paraId="157237BC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>CP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.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>profesor</w:t>
                            </w:r>
                            <w:proofErr w:type="gramEnd"/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>_id</w:t>
                            </w:r>
                            <w:proofErr w:type="spellEnd"/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@ProfesorId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59D0DA3F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3C519082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COMMIT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20219B1A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4448000C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1936B0C4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ROLLBACK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TRANSACTION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622811F6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'Error al consultar los cursos asignados al profesor.'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36460480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PRINT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FF00FF"/>
                                <w:lang w:val="en-US"/>
                              </w:rPr>
                              <w:t>ERROR_</w:t>
                            </w:r>
                            <w:proofErr w:type="gramStart"/>
                            <w:r w:rsidRPr="003F1E47">
                              <w:rPr>
                                <w:color w:val="FF00FF"/>
                                <w:lang w:val="en-US"/>
                              </w:rPr>
                              <w:t>MESSAGE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);</w:t>
                            </w:r>
                          </w:p>
                          <w:p w14:paraId="37277F30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0147225E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proofErr w:type="gramStart"/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20FE2008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501F8901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/*</w:t>
                            </w:r>
                          </w:p>
                          <w:p w14:paraId="64D7D63F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--Ejemplo</w:t>
                            </w:r>
                          </w:p>
                          <w:p w14:paraId="4743202E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 xml:space="preserve">EXEC </w:t>
                            </w:r>
                            <w:proofErr w:type="spellStart"/>
                            <w:r>
                              <w:t>VerCursosAsignados</w:t>
                            </w:r>
                            <w:proofErr w:type="spellEnd"/>
                            <w:r>
                              <w:t xml:space="preserve"> @ProfesorId = 1;</w:t>
                            </w:r>
                          </w:p>
                          <w:p w14:paraId="753650C3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*/</w:t>
                            </w:r>
                          </w:p>
                          <w:p w14:paraId="3FC530B1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</w:p>
                          <w:p w14:paraId="0AE9C6DA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/*</w:t>
                            </w:r>
                          </w:p>
                          <w:p w14:paraId="457E56C9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3. Asignar Calificación a un Estudiante</w:t>
                            </w:r>
                          </w:p>
                          <w:p w14:paraId="1AD442B3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Procedimiento Almacenado: Permite a un profesor asignar o actualizar la calificación de un estudiante en un curso específico.</w:t>
                            </w:r>
                          </w:p>
                          <w:p w14:paraId="5C0F9329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lang w:val="en-US"/>
                              </w:rPr>
                              <w:t>*/</w:t>
                            </w:r>
                          </w:p>
                          <w:p w14:paraId="5C8D6655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CREATE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PROCEDURE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>AsignarCalificacion</w:t>
                            </w:r>
                            <w:proofErr w:type="spellEnd"/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</w:p>
                          <w:p w14:paraId="379BADEF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@EstudianteId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INT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</w:p>
                          <w:p w14:paraId="6A6C889B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@CursoId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INT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</w:p>
                          <w:p w14:paraId="60C199E4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@Nota </w:t>
                            </w:r>
                            <w:proofErr w:type="gramStart"/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DECIMAL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>5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2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)</w:t>
                            </w:r>
                          </w:p>
                          <w:p w14:paraId="7E39BC21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</w:p>
                          <w:p w14:paraId="07F34B4F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</w:p>
                          <w:p w14:paraId="1B9CB8FE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6671B0F4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329E61D3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011BA5B0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IF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EXISTS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</w:p>
                          <w:p w14:paraId="1CAFEFBC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1</w:t>
                            </w:r>
                          </w:p>
                          <w:p w14:paraId="248CCBE0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>Evaluacion</w:t>
                            </w:r>
                            <w:proofErr w:type="spellEnd"/>
                          </w:p>
                          <w:p w14:paraId="487627C7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>estudiante_id</w:t>
                            </w:r>
                            <w:proofErr w:type="spellEnd"/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@EstudianteId 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AND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>curso_profesor_id</w:t>
                            </w:r>
                            <w:proofErr w:type="spellEnd"/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@CursoId</w:t>
                            </w:r>
                          </w:p>
                          <w:p w14:paraId="77E0E5DA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)</w:t>
                            </w:r>
                          </w:p>
                          <w:p w14:paraId="09DEDB94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</w:p>
                          <w:p w14:paraId="459A6826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r w:rsidRPr="003F1E47">
                              <w:rPr>
                                <w:color w:val="FF00FF"/>
                                <w:lang w:val="en-US"/>
                              </w:rPr>
                              <w:t>UPDATE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>Evaluacion</w:t>
                            </w:r>
                            <w:proofErr w:type="spellEnd"/>
                          </w:p>
                          <w:p w14:paraId="4F9A5A29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SET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nota 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@Nota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>fecha_evaluacion</w:t>
                            </w:r>
                            <w:proofErr w:type="spellEnd"/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3F1E47">
                              <w:rPr>
                                <w:color w:val="FF00FF"/>
                                <w:lang w:val="en-US"/>
                              </w:rPr>
                              <w:t>GETDATE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)</w:t>
                            </w:r>
                          </w:p>
                          <w:p w14:paraId="6F81C75C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WHERE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estudiante_id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</w:rPr>
                              <w:t xml:space="preserve"> @EstudianteId </w:t>
                            </w:r>
                            <w:r>
                              <w:rPr>
                                <w:color w:val="808080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curso_profesor_id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</w:rPr>
                              <w:t xml:space="preserve"> @CursoId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60CA06E9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END</w:t>
                            </w:r>
                          </w:p>
                          <w:p w14:paraId="41780777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ELSE</w:t>
                            </w:r>
                          </w:p>
                          <w:p w14:paraId="34C32C82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</w:p>
                          <w:p w14:paraId="3E8F4D9F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INSERT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INTO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Evaluacion</w:t>
                            </w:r>
                            <w:proofErr w:type="spellEnd"/>
                            <w:r>
                              <w:rPr>
                                <w:color w:val="0000FF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color w:val="000000"/>
                              </w:rPr>
                              <w:t>nota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fecha_evaluacion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estudiante_id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curso_profesor_id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)</w:t>
                            </w:r>
                          </w:p>
                          <w:p w14:paraId="1AA190CD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 xml:space="preserve">VALUES 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>@Nota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3F1E47">
                              <w:rPr>
                                <w:color w:val="FF00FF"/>
                                <w:lang w:val="en-US"/>
                              </w:rPr>
                              <w:t>GETDATE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),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@EstudianteId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@CursoId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);</w:t>
                            </w:r>
                          </w:p>
                          <w:p w14:paraId="433CB940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</w:p>
                          <w:p w14:paraId="0B9BAF9C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6EACA19A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COMMIT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6FC0780B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45CA3BCD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7A650069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ROLLBACK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TRANSACTION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0FCDAD4A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'Error al asignar la calificación al estudiante.'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607DAE26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PRINT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FF00FF"/>
                                <w:lang w:val="en-US"/>
                              </w:rPr>
                              <w:t>ERROR_</w:t>
                            </w:r>
                            <w:proofErr w:type="gramStart"/>
                            <w:r w:rsidRPr="003F1E47">
                              <w:rPr>
                                <w:color w:val="FF00FF"/>
                                <w:lang w:val="en-US"/>
                              </w:rPr>
                              <w:t>MESSAGE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);</w:t>
                            </w:r>
                          </w:p>
                          <w:p w14:paraId="508EBF78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0F544C5E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proofErr w:type="gramStart"/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30026999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6799D5F1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/*</w:t>
                            </w:r>
                          </w:p>
                          <w:p w14:paraId="13B163B5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--Ejemplo</w:t>
                            </w:r>
                          </w:p>
                          <w:p w14:paraId="174AD279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 xml:space="preserve">EXEC </w:t>
                            </w:r>
                            <w:proofErr w:type="spellStart"/>
                            <w:r>
                              <w:t>AsignarCalificacion</w:t>
                            </w:r>
                            <w:proofErr w:type="spellEnd"/>
                            <w:r>
                              <w:t xml:space="preserve"> @EstudianteId = 2, @CursoId = 3, @Nota = 90.50;</w:t>
                            </w:r>
                          </w:p>
                          <w:p w14:paraId="2C793CE2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*/</w:t>
                            </w:r>
                          </w:p>
                          <w:p w14:paraId="4221642C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</w:p>
                          <w:p w14:paraId="160CBD0F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/*</w:t>
                            </w:r>
                          </w:p>
                          <w:p w14:paraId="01BDB076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4. Ver Evaluaciones de un Curso</w:t>
                            </w:r>
                          </w:p>
                          <w:p w14:paraId="65274155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Procedimiento Almacenado: Permite a un profesor consultar todas las evaluaciones de un curso en particular.</w:t>
                            </w:r>
                          </w:p>
                          <w:p w14:paraId="2E024900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lang w:val="en-US"/>
                              </w:rPr>
                              <w:t>*/</w:t>
                            </w:r>
                          </w:p>
                          <w:p w14:paraId="28B75DCB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CREATE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PROCEDURE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VerEvaluacionesCurso </w:t>
                            </w:r>
                          </w:p>
                          <w:p w14:paraId="1D95F197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@CursoId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INT</w:t>
                            </w:r>
                          </w:p>
                          <w:p w14:paraId="1C61F437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</w:p>
                          <w:p w14:paraId="74E2AAF5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</w:p>
                          <w:p w14:paraId="36C5760F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504EFD6F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015D58F4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752A4302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</w:p>
                          <w:p w14:paraId="715990AC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>E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.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>evaluacion</w:t>
                            </w:r>
                            <w:proofErr w:type="gramEnd"/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>_id</w:t>
                            </w:r>
                            <w:proofErr w:type="spellEnd"/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</w:p>
                          <w:p w14:paraId="140FFFE9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E</w:t>
                            </w:r>
                            <w:r>
                              <w:rPr>
                                <w:color w:val="80808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</w:rPr>
                              <w:t>estudiante_id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,</w:t>
                            </w:r>
                          </w:p>
                          <w:p w14:paraId="44D95700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E</w:t>
                            </w:r>
                            <w:r>
                              <w:rPr>
                                <w:color w:val="80808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</w:rPr>
                              <w:t>nota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,</w:t>
                            </w:r>
                          </w:p>
                          <w:p w14:paraId="60EB6E2B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E</w:t>
                            </w:r>
                            <w:r>
                              <w:rPr>
                                <w:color w:val="80808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</w:rPr>
                              <w:t>fecha_evaluacion</w:t>
                            </w:r>
                            <w:proofErr w:type="spellEnd"/>
                          </w:p>
                          <w:p w14:paraId="42EE594A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FROM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Evaluacion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E</w:t>
                            </w:r>
                          </w:p>
                          <w:p w14:paraId="4CE4346A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WHERE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E</w:t>
                            </w:r>
                            <w:r>
                              <w:rPr>
                                <w:color w:val="80808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</w:rPr>
                              <w:t>curso_profesor_id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</w:rPr>
                              <w:t xml:space="preserve"> @CursoId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69BB99C0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</w:p>
                          <w:p w14:paraId="5D065362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COMMIT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56B9C160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2F3C537F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385BFDE3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ROLLBACK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TRANSACTION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3C27C3A2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'Error al consultar las evaluaciones del curso.'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5C88F358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PRINT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FF00FF"/>
                                <w:lang w:val="en-US"/>
                              </w:rPr>
                              <w:t>ERROR_</w:t>
                            </w:r>
                            <w:proofErr w:type="gramStart"/>
                            <w:r w:rsidRPr="003F1E47">
                              <w:rPr>
                                <w:color w:val="FF00FF"/>
                                <w:lang w:val="en-US"/>
                              </w:rPr>
                              <w:t>MESSAGE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);</w:t>
                            </w:r>
                          </w:p>
                          <w:p w14:paraId="0CEC5A7A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6257B630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proofErr w:type="gramStart"/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59F52E4C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2DFDF1CD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/*</w:t>
                            </w:r>
                          </w:p>
                          <w:p w14:paraId="0232174C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--Ejemplo</w:t>
                            </w:r>
                          </w:p>
                          <w:p w14:paraId="56B47F92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 xml:space="preserve">EXEC </w:t>
                            </w:r>
                            <w:proofErr w:type="spellStart"/>
                            <w:r>
                              <w:t>VerEvaluacionesCurso</w:t>
                            </w:r>
                            <w:proofErr w:type="spellEnd"/>
                            <w:r>
                              <w:t xml:space="preserve"> @CursoId = 3;</w:t>
                            </w:r>
                          </w:p>
                          <w:p w14:paraId="658EF063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*/</w:t>
                            </w:r>
                          </w:p>
                          <w:p w14:paraId="37A8E978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</w:p>
                          <w:p w14:paraId="661182D3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/*</w:t>
                            </w:r>
                          </w:p>
                          <w:p w14:paraId="48D4B783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5. Ver Informe de Rendimiento de Estudiantes</w:t>
                            </w:r>
                          </w:p>
                          <w:p w14:paraId="2390F4C8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Procedimiento Almacenado: Permite al profesor obtener un informe de rendimiento de los estudiantes en un curso específico.</w:t>
                            </w:r>
                          </w:p>
                          <w:p w14:paraId="0B0B6E7B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lang w:val="en-US"/>
                              </w:rPr>
                              <w:t>*/</w:t>
                            </w:r>
                          </w:p>
                          <w:p w14:paraId="509A25A5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CREATE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PROCEDURE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>VerInformeRendimientoEstudiantes</w:t>
                            </w:r>
                            <w:proofErr w:type="spellEnd"/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</w:p>
                          <w:p w14:paraId="44A3174A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@CursoId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INT</w:t>
                            </w:r>
                          </w:p>
                          <w:p w14:paraId="3FC13E63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</w:p>
                          <w:p w14:paraId="738320E5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</w:p>
                          <w:p w14:paraId="0891F598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62877A32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TRANSACTION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0267AFED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</w:p>
                          <w:p w14:paraId="5ED4CFD1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SELECT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</w:p>
                          <w:p w14:paraId="25357207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E</w:t>
                            </w:r>
                            <w:r>
                              <w:rPr>
                                <w:color w:val="80808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</w:rPr>
                              <w:t>estudiante_id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,</w:t>
                            </w:r>
                          </w:p>
                          <w:p w14:paraId="0E642CA5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S</w:t>
                            </w:r>
                            <w:r>
                              <w:rPr>
                                <w:color w:val="80808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</w:rPr>
                              <w:t>nombre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+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 '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+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S</w:t>
                            </w:r>
                            <w:r>
                              <w:rPr>
                                <w:color w:val="80808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</w:rPr>
                              <w:t>apellidos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AS</w:t>
                            </w:r>
                            <w:r>
                              <w:rPr>
                                <w:color w:val="000000"/>
                              </w:rPr>
                              <w:t xml:space="preserve"> Estudiante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</w:p>
                          <w:p w14:paraId="34116EF7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FF00FF"/>
                              </w:rPr>
                              <w:t>AVG</w:t>
                            </w:r>
                            <w:r>
                              <w:rPr>
                                <w:color w:val="80808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E</w:t>
                            </w:r>
                            <w:r>
                              <w:rPr>
                                <w:color w:val="80808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</w:rPr>
                              <w:t>nota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AS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PromedioNotas</w:t>
                            </w:r>
                            <w:proofErr w:type="spellEnd"/>
                          </w:p>
                          <w:p w14:paraId="1BDAB5FA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FROM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Evaluacion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E</w:t>
                            </w:r>
                          </w:p>
                          <w:p w14:paraId="3083ECCC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808080"/>
                              </w:rPr>
                              <w:t>INNER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JOIN</w:t>
                            </w:r>
                            <w:r>
                              <w:rPr>
                                <w:color w:val="000000"/>
                              </w:rPr>
                              <w:t xml:space="preserve"> Estudiante S </w:t>
                            </w:r>
                            <w:r>
                              <w:rPr>
                                <w:color w:val="0000FF"/>
                              </w:rPr>
                              <w:t>ON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E</w:t>
                            </w:r>
                            <w:r>
                              <w:rPr>
                                <w:color w:val="80808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</w:rPr>
                              <w:t>estudiante_id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S</w:t>
                            </w:r>
                            <w:r>
                              <w:rPr>
                                <w:color w:val="80808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</w:rPr>
                              <w:t>estudiante_id</w:t>
                            </w:r>
                            <w:proofErr w:type="spellEnd"/>
                          </w:p>
                          <w:p w14:paraId="502011B2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WHERE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E</w:t>
                            </w:r>
                            <w:r>
                              <w:rPr>
                                <w:color w:val="80808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</w:rPr>
                              <w:t>curso_profesor_id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</w:rPr>
                              <w:t xml:space="preserve"> @CursoId</w:t>
                            </w:r>
                          </w:p>
                          <w:p w14:paraId="7953AD5B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GROUP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BY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E</w:t>
                            </w:r>
                            <w:r>
                              <w:rPr>
                                <w:color w:val="80808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</w:rPr>
                              <w:t>estudiante_id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S</w:t>
                            </w:r>
                            <w:r>
                              <w:rPr>
                                <w:color w:val="80808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</w:rPr>
                              <w:t>nombre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S</w:t>
                            </w:r>
                            <w:r>
                              <w:rPr>
                                <w:color w:val="80808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</w:rPr>
                              <w:t>apellidos</w:t>
                            </w:r>
                            <w:proofErr w:type="spellEnd"/>
                          </w:p>
                          <w:p w14:paraId="1A2E7824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ORDER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BY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>PromedioNotas</w:t>
                            </w:r>
                            <w:proofErr w:type="spellEnd"/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DESC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03C3CF21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09EDD47F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COMMIT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03FDC5C3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3998711A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2837D32E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ROLLBACK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00AD524C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'Error al consultar el informe de rendimiento de los estudiantes.'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143AE522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PRINT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FF00FF"/>
                                <w:lang w:val="en-US"/>
                              </w:rPr>
                              <w:t>ERROR_</w:t>
                            </w:r>
                            <w:proofErr w:type="gramStart"/>
                            <w:r w:rsidRPr="003F1E47">
                              <w:rPr>
                                <w:color w:val="FF00FF"/>
                                <w:lang w:val="en-US"/>
                              </w:rPr>
                              <w:t>MESSAGE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);</w:t>
                            </w:r>
                          </w:p>
                          <w:p w14:paraId="327513AF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5080E6BE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proofErr w:type="gramStart"/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7C20F820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17DBD7C4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/*</w:t>
                            </w:r>
                          </w:p>
                          <w:p w14:paraId="67F142A8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--Ejemplo</w:t>
                            </w:r>
                          </w:p>
                          <w:p w14:paraId="2D9719AC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 xml:space="preserve">EXEC </w:t>
                            </w:r>
                            <w:proofErr w:type="spellStart"/>
                            <w:r>
                              <w:t>VerInformeRendimientoEstudiantes</w:t>
                            </w:r>
                            <w:proofErr w:type="spellEnd"/>
                            <w:r>
                              <w:t xml:space="preserve"> @CursoId = 3;</w:t>
                            </w:r>
                          </w:p>
                          <w:p w14:paraId="18C0B1E1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*/</w:t>
                            </w:r>
                          </w:p>
                          <w:p w14:paraId="3374C8C6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</w:p>
                          <w:p w14:paraId="22472B13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/*</w:t>
                            </w:r>
                          </w:p>
                          <w:p w14:paraId="1F4C34E5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6. Contar Estudiantes Inscritos en un Curso</w:t>
                            </w:r>
                          </w:p>
                          <w:p w14:paraId="4996097C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Función Escalar: Devuelve el número de estudiantes inscritos en un curso específico.</w:t>
                            </w:r>
                          </w:p>
                          <w:p w14:paraId="1BF6C127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*/</w:t>
                            </w:r>
                          </w:p>
                          <w:p w14:paraId="645CA63E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FF"/>
                              </w:rPr>
                              <w:t>CREATE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FUNCTION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ContarEstudiantesCurso</w:t>
                            </w:r>
                            <w:proofErr w:type="spellEnd"/>
                            <w:r>
                              <w:rPr>
                                <w:color w:val="0000FF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color w:val="000000"/>
                              </w:rPr>
                              <w:t xml:space="preserve">@CursoId </w:t>
                            </w:r>
                            <w:r>
                              <w:rPr>
                                <w:color w:val="0000FF"/>
                              </w:rPr>
                              <w:t>INT</w:t>
                            </w:r>
                            <w:r>
                              <w:rPr>
                                <w:color w:val="808080"/>
                              </w:rPr>
                              <w:t>)</w:t>
                            </w:r>
                          </w:p>
                          <w:p w14:paraId="516297C0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RETURNS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INT</w:t>
                            </w:r>
                          </w:p>
                          <w:p w14:paraId="4E648AEC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</w:p>
                          <w:p w14:paraId="02326857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</w:p>
                          <w:p w14:paraId="62D97498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DECLARE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@Cantidad </w:t>
                            </w:r>
                            <w:proofErr w:type="gramStart"/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INT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4B5AE4C1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7906A26B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>
                              <w:t>-- Contar el número de estudiantes inscritos en el curso</w:t>
                            </w:r>
                          </w:p>
                          <w:p w14:paraId="0E91C8B4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@Cantidad 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3F1E47">
                              <w:rPr>
                                <w:color w:val="FF00FF"/>
                                <w:lang w:val="en-US"/>
                              </w:rPr>
                              <w:t>COUNT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*)</w:t>
                            </w:r>
                          </w:p>
                          <w:p w14:paraId="09CD4F2D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>Inscripcion</w:t>
                            </w:r>
                            <w:proofErr w:type="spellEnd"/>
                          </w:p>
                          <w:p w14:paraId="24632427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>curso_profesor_id</w:t>
                            </w:r>
                            <w:proofErr w:type="spellEnd"/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@</w:t>
                            </w:r>
                            <w:proofErr w:type="gramStart"/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>CursoId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0A6EA57E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51CF8486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>
                              <w:t>-- Devolver la cantidad</w:t>
                            </w:r>
                          </w:p>
                          <w:p w14:paraId="211BF9E6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</w:t>
                            </w:r>
                            <w:r>
                              <w:rPr>
                                <w:color w:val="0000FF"/>
                              </w:rPr>
                              <w:t>RETURN</w:t>
                            </w:r>
                            <w:r>
                              <w:rPr>
                                <w:color w:val="000000"/>
                              </w:rPr>
                              <w:t xml:space="preserve"> @Cantidad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494EB1A3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FF"/>
                              </w:rPr>
                              <w:t>END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6B01A62F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</w:p>
                          <w:p w14:paraId="39514F76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/*</w:t>
                            </w:r>
                          </w:p>
                          <w:p w14:paraId="7F623B67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--Ejemplo</w:t>
                            </w:r>
                          </w:p>
                          <w:p w14:paraId="768DE0F1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 xml:space="preserve">SELECT </w:t>
                            </w:r>
                            <w:proofErr w:type="spellStart"/>
                            <w:r>
                              <w:t>dbo.ContarEstudiantesCurso</w:t>
                            </w:r>
                            <w:proofErr w:type="spellEnd"/>
                            <w:r>
                              <w:t>(3);</w:t>
                            </w:r>
                          </w:p>
                          <w:p w14:paraId="3BFB6793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*/</w:t>
                            </w:r>
                          </w:p>
                          <w:p w14:paraId="36C14D24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</w:p>
                          <w:p w14:paraId="30B936A5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/*</w:t>
                            </w:r>
                          </w:p>
                          <w:p w14:paraId="4C72263E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7. Calcular Promedio de Notas por Curso</w:t>
                            </w:r>
                          </w:p>
                          <w:p w14:paraId="5231EB3E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Función Escalar: Calcula el promedio de notas de todos los estudiantes en un curso específico.</w:t>
                            </w:r>
                          </w:p>
                          <w:p w14:paraId="601A97BE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lang w:val="en-US"/>
                              </w:rPr>
                              <w:t>*/</w:t>
                            </w:r>
                          </w:p>
                          <w:p w14:paraId="773C3547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CREATE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FUNCTION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>PromedioNotasCurso</w:t>
                            </w:r>
                            <w:proofErr w:type="spellEnd"/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 xml:space="preserve"> 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@CursoId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INT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)</w:t>
                            </w:r>
                          </w:p>
                          <w:p w14:paraId="5BD4DC27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RETURNS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DECIMAL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>5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2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)</w:t>
                            </w:r>
                          </w:p>
                          <w:p w14:paraId="100EABA6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</w:p>
                          <w:p w14:paraId="1DDBACDD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</w:p>
                          <w:p w14:paraId="0F835E8C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DECLARE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@Promedio </w:t>
                            </w:r>
                            <w:proofErr w:type="gramStart"/>
                            <w:r w:rsidRPr="003F1E47">
                              <w:rPr>
                                <w:color w:val="0000FF"/>
                                <w:lang w:val="en-US"/>
                              </w:rPr>
                              <w:t>DECIMAL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>5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2</w:t>
                            </w:r>
                            <w:r w:rsidRPr="003F1E47">
                              <w:rPr>
                                <w:color w:val="808080"/>
                                <w:lang w:val="en-US"/>
                              </w:rPr>
                              <w:t>);</w:t>
                            </w:r>
                          </w:p>
                          <w:p w14:paraId="3DCEE68B" w14:textId="77777777" w:rsidR="00474BC2" w:rsidRPr="003F1E47" w:rsidRDefault="00474BC2" w:rsidP="003F1E47">
                            <w:pPr>
                              <w:pStyle w:val="cdigo"/>
                              <w:rPr>
                                <w:color w:val="000000"/>
                                <w:lang w:val="en-US"/>
                              </w:rPr>
                            </w:pPr>
                          </w:p>
                          <w:p w14:paraId="456F397D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 w:rsidRPr="003F1E47">
                              <w:rPr>
                                <w:color w:val="000000"/>
                                <w:lang w:val="en-US"/>
                              </w:rPr>
                              <w:t xml:space="preserve">  </w:t>
                            </w:r>
                            <w:r>
                              <w:t>-- Calcular el promedio de notas del curso</w:t>
                            </w:r>
                          </w:p>
                          <w:p w14:paraId="56FD45D4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</w:t>
                            </w:r>
                            <w:r>
                              <w:rPr>
                                <w:color w:val="0000FF"/>
                              </w:rPr>
                              <w:t>SELECT</w:t>
                            </w:r>
                            <w:r>
                              <w:rPr>
                                <w:color w:val="000000"/>
                              </w:rPr>
                              <w:t xml:space="preserve"> @Promedio </w:t>
                            </w:r>
                            <w:r>
                              <w:rPr>
                                <w:color w:val="80808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FF00FF"/>
                              </w:rPr>
                              <w:t>AVG</w:t>
                            </w:r>
                            <w:r>
                              <w:rPr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color w:val="000000"/>
                              </w:rPr>
                              <w:t>nota</w:t>
                            </w:r>
                            <w:r>
                              <w:rPr>
                                <w:color w:val="808080"/>
                              </w:rPr>
                              <w:t>)</w:t>
                            </w:r>
                          </w:p>
                          <w:p w14:paraId="4D6CB28D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</w:t>
                            </w:r>
                            <w:r>
                              <w:rPr>
                                <w:color w:val="0000FF"/>
                              </w:rPr>
                              <w:t>FROM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Evaluacion</w:t>
                            </w:r>
                            <w:proofErr w:type="spellEnd"/>
                          </w:p>
                          <w:p w14:paraId="5E0AB193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</w:t>
                            </w:r>
                            <w:r>
                              <w:rPr>
                                <w:color w:val="0000FF"/>
                              </w:rPr>
                              <w:t>WHERE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curso_profesor_id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</w:rPr>
                              <w:t xml:space="preserve"> @CursoId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5B4B32E3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</w:p>
                          <w:p w14:paraId="6EEC0A2D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</w:t>
                            </w:r>
                            <w:r>
                              <w:t>-- Devolver el promedio</w:t>
                            </w:r>
                          </w:p>
                          <w:p w14:paraId="704F46C6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 </w:t>
                            </w:r>
                            <w:r>
                              <w:rPr>
                                <w:color w:val="0000FF"/>
                              </w:rPr>
                              <w:t>RETURN</w:t>
                            </w:r>
                            <w:r>
                              <w:rPr>
                                <w:color w:val="000000"/>
                              </w:rPr>
                              <w:t xml:space="preserve"> @Promedio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2C5AFF76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FF"/>
                              </w:rPr>
                              <w:t>END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3A070A24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</w:p>
                          <w:p w14:paraId="3B1CCA5D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</w:p>
                          <w:p w14:paraId="5A8C2FF8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/*</w:t>
                            </w:r>
                          </w:p>
                          <w:p w14:paraId="4F19234C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--Ejemplo</w:t>
                            </w:r>
                          </w:p>
                          <w:p w14:paraId="126BEB29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 xml:space="preserve">SELECT </w:t>
                            </w:r>
                            <w:proofErr w:type="spellStart"/>
                            <w:r>
                              <w:t>dbo.PromedioNotasCurso</w:t>
                            </w:r>
                            <w:proofErr w:type="spellEnd"/>
                            <w:r>
                              <w:t>(3);</w:t>
                            </w:r>
                          </w:p>
                          <w:p w14:paraId="5129417C" w14:textId="77777777" w:rsidR="00474BC2" w:rsidRDefault="00474BC2" w:rsidP="003F1E47">
                            <w:pPr>
                              <w:pStyle w:val="cdigo"/>
                              <w:rPr>
                                <w:color w:val="000000"/>
                              </w:rPr>
                            </w:pPr>
                            <w:r>
                              <w:t>*/</w:t>
                            </w:r>
                          </w:p>
                          <w:p w14:paraId="135EA470" w14:textId="4AA2F9D4" w:rsidR="00474BC2" w:rsidRPr="00B4204D" w:rsidRDefault="00474BC2" w:rsidP="003F1E47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8B8C8B8" id="_x0000_s1032" type="#_x0000_t202" style="width:510.2pt;height:70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" fillcolor="black [3213]" stroked="f">
                <v:textbox>
                  <w:txbxContent>
                    <w:p w14:paraId="6957272F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/*</w:t>
                      </w:r>
                    </w:p>
                    <w:p w14:paraId="4F8728DD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PROCEDIMIENTOS Y FUNCIONES PARA Profesor</w:t>
                      </w:r>
                    </w:p>
                    <w:p w14:paraId="0F378A9E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*/</w:t>
                      </w:r>
                    </w:p>
                    <w:p w14:paraId="60CD8B31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</w:p>
                    <w:p w14:paraId="4861AEB1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/*</w:t>
                      </w:r>
                    </w:p>
                    <w:p w14:paraId="6677989C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1. Ver Datos Personales del Profesor</w:t>
                      </w:r>
                    </w:p>
                    <w:p w14:paraId="1526907C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 xml:space="preserve">Procedimiento Almacenado: Permite a un profesor consultar sus propios datos personales usando su </w:t>
                      </w:r>
                      <w:proofErr w:type="spellStart"/>
                      <w:r>
                        <w:t>id_nacional</w:t>
                      </w:r>
                      <w:proofErr w:type="spellEnd"/>
                      <w:r>
                        <w:t>.</w:t>
                      </w:r>
                    </w:p>
                    <w:p w14:paraId="0381A989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*/</w:t>
                      </w:r>
                    </w:p>
                    <w:p w14:paraId="2051A0FF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FF"/>
                        </w:rPr>
                        <w:t>CREATE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PROCEDURE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VerDatosPersonalesProfesor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</w:p>
                    <w:p w14:paraId="769A2143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@IdNacional </w:t>
                      </w:r>
                      <w:r>
                        <w:rPr>
                          <w:color w:val="0000FF"/>
                        </w:rPr>
                        <w:t>VARCHAR</w:t>
                      </w:r>
                      <w:r>
                        <w:rPr>
                          <w:color w:val="808080"/>
                        </w:rPr>
                        <w:t>(</w:t>
                      </w:r>
                      <w:r>
                        <w:rPr>
                          <w:color w:val="000000"/>
                        </w:rPr>
                        <w:t>12</w:t>
                      </w:r>
                      <w:r>
                        <w:rPr>
                          <w:color w:val="808080"/>
                        </w:rPr>
                        <w:t>)</w:t>
                      </w:r>
                    </w:p>
                    <w:p w14:paraId="11FB0440" w14:textId="77777777" w:rsidR="00474BC2" w:rsidRPr="00474BC2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474BC2">
                        <w:rPr>
                          <w:color w:val="0000FF"/>
                          <w:lang w:val="en-US"/>
                        </w:rPr>
                        <w:t>AS</w:t>
                      </w:r>
                    </w:p>
                    <w:p w14:paraId="65DEB6EE" w14:textId="77777777" w:rsidR="00474BC2" w:rsidRPr="00474BC2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474BC2">
                        <w:rPr>
                          <w:color w:val="0000FF"/>
                          <w:lang w:val="en-US"/>
                        </w:rPr>
                        <w:t>BEGIN</w:t>
                      </w:r>
                    </w:p>
                    <w:p w14:paraId="2C1CC4B2" w14:textId="77777777" w:rsidR="00474BC2" w:rsidRPr="00474BC2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474BC2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474BC2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474BC2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474BC2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66B29A48" w14:textId="77777777" w:rsidR="00474BC2" w:rsidRPr="00474BC2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474BC2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474BC2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474BC2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gramStart"/>
                      <w:r w:rsidRPr="00474BC2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474BC2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6CD5B025" w14:textId="77777777" w:rsidR="00474BC2" w:rsidRPr="00474BC2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5CD35C2C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 w:rsidRPr="00474BC2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SELECT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</w:p>
                    <w:p w14:paraId="3383F102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proofErr w:type="spellStart"/>
                      <w:r>
                        <w:rPr>
                          <w:color w:val="000000"/>
                        </w:rPr>
                        <w:t>profesor_id</w:t>
                      </w:r>
                      <w:proofErr w:type="spellEnd"/>
                      <w:r>
                        <w:rPr>
                          <w:color w:val="808080"/>
                        </w:rPr>
                        <w:t>,</w:t>
                      </w:r>
                    </w:p>
                    <w:p w14:paraId="67C19837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proofErr w:type="spellStart"/>
                      <w:r>
                        <w:rPr>
                          <w:color w:val="000000"/>
                        </w:rPr>
                        <w:t>id_nacional</w:t>
                      </w:r>
                      <w:proofErr w:type="spellEnd"/>
                      <w:r>
                        <w:rPr>
                          <w:color w:val="808080"/>
                        </w:rPr>
                        <w:t>,</w:t>
                      </w:r>
                    </w:p>
                    <w:p w14:paraId="08F9628E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nombre</w:t>
                      </w:r>
                      <w:r>
                        <w:rPr>
                          <w:color w:val="808080"/>
                        </w:rPr>
                        <w:t>,</w:t>
                      </w:r>
                    </w:p>
                    <w:p w14:paraId="62469CA1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apellidos</w:t>
                      </w:r>
                      <w:r>
                        <w:rPr>
                          <w:color w:val="808080"/>
                        </w:rPr>
                        <w:t>,</w:t>
                      </w:r>
                    </w:p>
                    <w:p w14:paraId="49F3AB6C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proofErr w:type="spellStart"/>
                      <w:r>
                        <w:rPr>
                          <w:color w:val="000000"/>
                        </w:rPr>
                        <w:t>departamento_id</w:t>
                      </w:r>
                      <w:proofErr w:type="spellEnd"/>
                      <w:r>
                        <w:rPr>
                          <w:color w:val="808080"/>
                        </w:rPr>
                        <w:t>,</w:t>
                      </w:r>
                    </w:p>
                    <w:p w14:paraId="24042D65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correo</w:t>
                      </w:r>
                      <w:r>
                        <w:rPr>
                          <w:color w:val="808080"/>
                        </w:rPr>
                        <w:t>,</w:t>
                      </w:r>
                    </w:p>
                    <w:p w14:paraId="4F4E4964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proofErr w:type="spellStart"/>
                      <w:r>
                        <w:rPr>
                          <w:color w:val="000000"/>
                        </w:rPr>
                        <w:t>telefono</w:t>
                      </w:r>
                      <w:proofErr w:type="spellEnd"/>
                      <w:r>
                        <w:rPr>
                          <w:color w:val="808080"/>
                        </w:rPr>
                        <w:t>,</w:t>
                      </w:r>
                    </w:p>
                    <w:p w14:paraId="09626908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proofErr w:type="spellStart"/>
                      <w:r>
                        <w:rPr>
                          <w:color w:val="000000"/>
                        </w:rPr>
                        <w:t>direccion</w:t>
                      </w:r>
                      <w:proofErr w:type="spellEnd"/>
                    </w:p>
                    <w:p w14:paraId="1F641A5F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FROM</w:t>
                      </w:r>
                      <w:r>
                        <w:rPr>
                          <w:color w:val="000000"/>
                        </w:rPr>
                        <w:t xml:space="preserve"> Profesor</w:t>
                      </w:r>
                    </w:p>
                    <w:p w14:paraId="5E546668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WHERE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id_nacional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808080"/>
                        </w:rPr>
                        <w:t>=</w:t>
                      </w:r>
                      <w:r>
                        <w:rPr>
                          <w:color w:val="000000"/>
                        </w:rPr>
                        <w:t xml:space="preserve"> @IdNacional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66E990F3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</w:p>
                    <w:p w14:paraId="296AAD12" w14:textId="77777777" w:rsidR="00474BC2" w:rsidRPr="00474BC2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 w:rsidRPr="00474BC2">
                        <w:rPr>
                          <w:color w:val="0000FF"/>
                          <w:lang w:val="en-US"/>
                        </w:rPr>
                        <w:t>COMMIT</w:t>
                      </w:r>
                      <w:r w:rsidRPr="00474BC2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gramStart"/>
                      <w:r w:rsidRPr="00474BC2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474BC2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7C7E4980" w14:textId="77777777" w:rsidR="00474BC2" w:rsidRPr="00474BC2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474BC2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474BC2">
                        <w:rPr>
                          <w:color w:val="0000FF"/>
                          <w:lang w:val="en-US"/>
                        </w:rPr>
                        <w:t>END</w:t>
                      </w:r>
                      <w:r w:rsidRPr="00474BC2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474BC2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13D6BC06" w14:textId="77777777" w:rsidR="00474BC2" w:rsidRPr="00474BC2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474BC2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474BC2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474BC2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474BC2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2FF7E3DC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 w:rsidRPr="00474BC2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ROLLBACK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TRANSACTION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53ED32CE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'Error al consultar los datos personales del profesor.'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4DC2F867" w14:textId="77777777" w:rsidR="00474BC2" w:rsidRPr="00474BC2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 w:rsidRPr="00474BC2">
                        <w:rPr>
                          <w:color w:val="0000FF"/>
                          <w:lang w:val="en-US"/>
                        </w:rPr>
                        <w:t>PRINT</w:t>
                      </w:r>
                      <w:r w:rsidRPr="00474BC2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474BC2">
                        <w:rPr>
                          <w:color w:val="FF00FF"/>
                          <w:lang w:val="en-US"/>
                        </w:rPr>
                        <w:t>ERROR_</w:t>
                      </w:r>
                      <w:proofErr w:type="gramStart"/>
                      <w:r w:rsidRPr="00474BC2">
                        <w:rPr>
                          <w:color w:val="FF00FF"/>
                          <w:lang w:val="en-US"/>
                        </w:rPr>
                        <w:t>MESSAGE</w:t>
                      </w:r>
                      <w:r w:rsidRPr="00474BC2">
                        <w:rPr>
                          <w:color w:val="808080"/>
                          <w:lang w:val="en-US"/>
                        </w:rPr>
                        <w:t>(</w:t>
                      </w:r>
                      <w:proofErr w:type="gramEnd"/>
                      <w:r w:rsidRPr="00474BC2">
                        <w:rPr>
                          <w:color w:val="808080"/>
                          <w:lang w:val="en-US"/>
                        </w:rPr>
                        <w:t>);</w:t>
                      </w:r>
                    </w:p>
                    <w:p w14:paraId="4BC07304" w14:textId="77777777" w:rsidR="00474BC2" w:rsidRPr="00474BC2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474BC2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474BC2">
                        <w:rPr>
                          <w:color w:val="0000FF"/>
                          <w:lang w:val="en-US"/>
                        </w:rPr>
                        <w:t>END</w:t>
                      </w:r>
                      <w:r w:rsidRPr="00474BC2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474BC2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31093400" w14:textId="77777777" w:rsidR="00474BC2" w:rsidRPr="00474BC2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proofErr w:type="gramStart"/>
                      <w:r w:rsidRPr="00474BC2">
                        <w:rPr>
                          <w:color w:val="0000FF"/>
                          <w:lang w:val="en-US"/>
                        </w:rPr>
                        <w:t>END</w:t>
                      </w:r>
                      <w:r w:rsidRPr="00474BC2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491CABC8" w14:textId="77777777" w:rsidR="00474BC2" w:rsidRPr="00474BC2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6BF6F1F1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/*</w:t>
                      </w:r>
                    </w:p>
                    <w:p w14:paraId="7BACA607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--Ejemplo</w:t>
                      </w:r>
                    </w:p>
                    <w:p w14:paraId="296A67EF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 xml:space="preserve">EXEC </w:t>
                      </w:r>
                      <w:proofErr w:type="spellStart"/>
                      <w:r>
                        <w:t>VerDatosPersonalesProfesor</w:t>
                      </w:r>
                      <w:proofErr w:type="spellEnd"/>
                      <w:r>
                        <w:t xml:space="preserve"> @IdNacional = '123456789';</w:t>
                      </w:r>
                    </w:p>
                    <w:p w14:paraId="72220C5F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*/</w:t>
                      </w:r>
                    </w:p>
                    <w:p w14:paraId="1F417C78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</w:p>
                    <w:p w14:paraId="2E50C70F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/*</w:t>
                      </w:r>
                    </w:p>
                    <w:p w14:paraId="6BF15E84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2. Ver Cursos Asignados al Profesor</w:t>
                      </w:r>
                    </w:p>
                    <w:p w14:paraId="25C3E684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Procedimiento Almacenado: Permite a un profesor consultar los cursos que imparte.</w:t>
                      </w:r>
                    </w:p>
                    <w:p w14:paraId="676F1378" w14:textId="77777777" w:rsidR="00474BC2" w:rsidRPr="00474BC2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474BC2">
                        <w:rPr>
                          <w:lang w:val="en-US"/>
                        </w:rPr>
                        <w:t>*/</w:t>
                      </w:r>
                    </w:p>
                    <w:p w14:paraId="2B4AC14E" w14:textId="77777777" w:rsidR="00474BC2" w:rsidRPr="00474BC2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474BC2">
                        <w:rPr>
                          <w:color w:val="0000FF"/>
                          <w:lang w:val="en-US"/>
                        </w:rPr>
                        <w:t>CREATE</w:t>
                      </w:r>
                      <w:r w:rsidRPr="00474BC2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474BC2">
                        <w:rPr>
                          <w:color w:val="0000FF"/>
                          <w:lang w:val="en-US"/>
                        </w:rPr>
                        <w:t>PROCEDURE</w:t>
                      </w:r>
                      <w:r w:rsidRPr="00474BC2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474BC2">
                        <w:rPr>
                          <w:color w:val="000000"/>
                          <w:lang w:val="en-US"/>
                        </w:rPr>
                        <w:t>VerCursosAsignados</w:t>
                      </w:r>
                      <w:proofErr w:type="spellEnd"/>
                      <w:r w:rsidRPr="00474BC2">
                        <w:rPr>
                          <w:color w:val="000000"/>
                          <w:lang w:val="en-US"/>
                        </w:rPr>
                        <w:t xml:space="preserve"> </w:t>
                      </w:r>
                    </w:p>
                    <w:p w14:paraId="6DE69796" w14:textId="77777777" w:rsidR="00474BC2" w:rsidRPr="00474BC2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474BC2">
                        <w:rPr>
                          <w:color w:val="000000"/>
                          <w:lang w:val="en-US"/>
                        </w:rPr>
                        <w:t xml:space="preserve">  @ProfesorId </w:t>
                      </w:r>
                      <w:r w:rsidRPr="00474BC2">
                        <w:rPr>
                          <w:color w:val="0000FF"/>
                          <w:lang w:val="en-US"/>
                        </w:rPr>
                        <w:t>INT</w:t>
                      </w:r>
                    </w:p>
                    <w:p w14:paraId="425255EB" w14:textId="77777777" w:rsidR="00474BC2" w:rsidRPr="00474BC2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474BC2">
                        <w:rPr>
                          <w:color w:val="0000FF"/>
                          <w:lang w:val="en-US"/>
                        </w:rPr>
                        <w:t>AS</w:t>
                      </w:r>
                    </w:p>
                    <w:p w14:paraId="6BB6FF18" w14:textId="77777777" w:rsidR="00474BC2" w:rsidRPr="00474BC2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474BC2">
                        <w:rPr>
                          <w:color w:val="0000FF"/>
                          <w:lang w:val="en-US"/>
                        </w:rPr>
                        <w:t>BEGIN</w:t>
                      </w:r>
                    </w:p>
                    <w:p w14:paraId="66653D0B" w14:textId="77777777" w:rsidR="00474BC2" w:rsidRPr="00474BC2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474BC2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474BC2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474BC2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474BC2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54E3BC9D" w14:textId="77777777" w:rsidR="00474BC2" w:rsidRPr="00474BC2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474BC2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474BC2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474BC2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gramStart"/>
                      <w:r w:rsidRPr="00474BC2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474BC2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3FC7C946" w14:textId="77777777" w:rsidR="00474BC2" w:rsidRPr="00474BC2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6E814E08" w14:textId="77777777" w:rsidR="00474BC2" w:rsidRPr="00474BC2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474BC2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474BC2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474BC2">
                        <w:rPr>
                          <w:color w:val="000000"/>
                          <w:lang w:val="en-US"/>
                        </w:rPr>
                        <w:t xml:space="preserve"> </w:t>
                      </w:r>
                    </w:p>
                    <w:p w14:paraId="719B6D4F" w14:textId="77777777" w:rsidR="00474BC2" w:rsidRPr="00474BC2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474BC2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proofErr w:type="spellStart"/>
                      <w:r w:rsidRPr="00474BC2">
                        <w:rPr>
                          <w:color w:val="000000"/>
                          <w:lang w:val="en-US"/>
                        </w:rPr>
                        <w:t>C</w:t>
                      </w:r>
                      <w:r w:rsidRPr="00474BC2">
                        <w:rPr>
                          <w:color w:val="808080"/>
                          <w:lang w:val="en-US"/>
                        </w:rPr>
                        <w:t>.</w:t>
                      </w:r>
                      <w:r w:rsidRPr="00474BC2">
                        <w:rPr>
                          <w:color w:val="000000"/>
                          <w:lang w:val="en-US"/>
                        </w:rPr>
                        <w:t>curso_id</w:t>
                      </w:r>
                      <w:proofErr w:type="spellEnd"/>
                      <w:r w:rsidRPr="00474BC2">
                        <w:rPr>
                          <w:color w:val="808080"/>
                          <w:lang w:val="en-US"/>
                        </w:rPr>
                        <w:t>,</w:t>
                      </w:r>
                    </w:p>
                    <w:p w14:paraId="72BD58D2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 w:rsidRPr="00474BC2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proofErr w:type="spellStart"/>
                      <w:r>
                        <w:rPr>
                          <w:color w:val="000000"/>
                        </w:rPr>
                        <w:t>C</w:t>
                      </w:r>
                      <w:r>
                        <w:rPr>
                          <w:color w:val="808080"/>
                        </w:rPr>
                        <w:t>.</w:t>
                      </w:r>
                      <w:r>
                        <w:rPr>
                          <w:color w:val="000000"/>
                        </w:rPr>
                        <w:t>nombre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AS</w:t>
                      </w:r>
                      <w:r>
                        <w:rPr>
                          <w:color w:val="000000"/>
                        </w:rPr>
                        <w:t xml:space="preserve"> Curso</w:t>
                      </w:r>
                      <w:r>
                        <w:rPr>
                          <w:color w:val="808080"/>
                        </w:rPr>
                        <w:t>,</w:t>
                      </w:r>
                    </w:p>
                    <w:p w14:paraId="65056A7F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proofErr w:type="spellStart"/>
                      <w:r>
                        <w:rPr>
                          <w:color w:val="000000"/>
                        </w:rPr>
                        <w:t>C</w:t>
                      </w:r>
                      <w:r>
                        <w:rPr>
                          <w:color w:val="808080"/>
                        </w:rPr>
                        <w:t>.</w:t>
                      </w:r>
                      <w:r>
                        <w:rPr>
                          <w:color w:val="000000"/>
                        </w:rPr>
                        <w:t>creditos</w:t>
                      </w:r>
                      <w:proofErr w:type="spellEnd"/>
                    </w:p>
                    <w:p w14:paraId="1BD36DDE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3F1E47">
                        <w:rPr>
                          <w:color w:val="000000"/>
                          <w:lang w:val="en-US"/>
                        </w:rPr>
                        <w:t>Curso</w:t>
                      </w:r>
                      <w:proofErr w:type="spellEnd"/>
                      <w:r w:rsidRPr="003F1E47">
                        <w:rPr>
                          <w:color w:val="000000"/>
                          <w:lang w:val="en-US"/>
                        </w:rPr>
                        <w:t xml:space="preserve"> C</w:t>
                      </w:r>
                    </w:p>
                    <w:p w14:paraId="192AAE6D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INNER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JOIN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3F1E47">
                        <w:rPr>
                          <w:color w:val="000000"/>
                          <w:lang w:val="en-US"/>
                        </w:rPr>
                        <w:t>Curso_Profesor</w:t>
                      </w:r>
                      <w:proofErr w:type="spellEnd"/>
                      <w:r w:rsidRPr="003F1E47">
                        <w:rPr>
                          <w:color w:val="000000"/>
                          <w:lang w:val="en-US"/>
                        </w:rPr>
                        <w:t xml:space="preserve"> CP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ON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3F1E47">
                        <w:rPr>
                          <w:color w:val="000000"/>
                          <w:lang w:val="en-US"/>
                        </w:rPr>
                        <w:t>C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.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>curso</w:t>
                      </w:r>
                      <w:proofErr w:type="gramEnd"/>
                      <w:r w:rsidRPr="003F1E47">
                        <w:rPr>
                          <w:color w:val="000000"/>
                          <w:lang w:val="en-US"/>
                        </w:rPr>
                        <w:t>_id</w:t>
                      </w:r>
                      <w:proofErr w:type="spellEnd"/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=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3F1E47">
                        <w:rPr>
                          <w:color w:val="000000"/>
                          <w:lang w:val="en-US"/>
                        </w:rPr>
                        <w:t>CP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.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>curso_id</w:t>
                      </w:r>
                      <w:proofErr w:type="spellEnd"/>
                    </w:p>
                    <w:p w14:paraId="157237BC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3F1E47">
                        <w:rPr>
                          <w:color w:val="000000"/>
                          <w:lang w:val="en-US"/>
                        </w:rPr>
                        <w:t>CP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.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>profesor</w:t>
                      </w:r>
                      <w:proofErr w:type="gramEnd"/>
                      <w:r w:rsidRPr="003F1E47">
                        <w:rPr>
                          <w:color w:val="000000"/>
                          <w:lang w:val="en-US"/>
                        </w:rPr>
                        <w:t>_id</w:t>
                      </w:r>
                      <w:proofErr w:type="spellEnd"/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=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@ProfesorId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59D0DA3F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3C519082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COMMIT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gramStart"/>
                      <w:r w:rsidRPr="003F1E47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20219B1A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END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4448000C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1936B0C4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ROLLBACK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TRANSACTION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622811F6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'Error al consultar los cursos asignados al profesor.'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36460480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PRINT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FF00FF"/>
                          <w:lang w:val="en-US"/>
                        </w:rPr>
                        <w:t>ERROR_</w:t>
                      </w:r>
                      <w:proofErr w:type="gramStart"/>
                      <w:r w:rsidRPr="003F1E47">
                        <w:rPr>
                          <w:color w:val="FF00FF"/>
                          <w:lang w:val="en-US"/>
                        </w:rPr>
                        <w:t>MESSAGE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(</w:t>
                      </w:r>
                      <w:proofErr w:type="gramEnd"/>
                      <w:r w:rsidRPr="003F1E47">
                        <w:rPr>
                          <w:color w:val="808080"/>
                          <w:lang w:val="en-US"/>
                        </w:rPr>
                        <w:t>);</w:t>
                      </w:r>
                    </w:p>
                    <w:p w14:paraId="37277F30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END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0147225E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proofErr w:type="gramStart"/>
                      <w:r w:rsidRPr="003F1E47">
                        <w:rPr>
                          <w:color w:val="0000FF"/>
                          <w:lang w:val="en-US"/>
                        </w:rPr>
                        <w:t>END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20FE2008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501F8901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/*</w:t>
                      </w:r>
                    </w:p>
                    <w:p w14:paraId="64D7D63F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--Ejemplo</w:t>
                      </w:r>
                    </w:p>
                    <w:p w14:paraId="4743202E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 xml:space="preserve">EXEC </w:t>
                      </w:r>
                      <w:proofErr w:type="spellStart"/>
                      <w:r>
                        <w:t>VerCursosAsignados</w:t>
                      </w:r>
                      <w:proofErr w:type="spellEnd"/>
                      <w:r>
                        <w:t xml:space="preserve"> @ProfesorId = 1;</w:t>
                      </w:r>
                    </w:p>
                    <w:p w14:paraId="753650C3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*/</w:t>
                      </w:r>
                    </w:p>
                    <w:p w14:paraId="3FC530B1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</w:p>
                    <w:p w14:paraId="0AE9C6DA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/*</w:t>
                      </w:r>
                    </w:p>
                    <w:p w14:paraId="457E56C9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3. Asignar Calificación a un Estudiante</w:t>
                      </w:r>
                    </w:p>
                    <w:p w14:paraId="1AD442B3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Procedimiento Almacenado: Permite a un profesor asignar o actualizar la calificación de un estudiante en un curso específico.</w:t>
                      </w:r>
                    </w:p>
                    <w:p w14:paraId="5C0F9329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lang w:val="en-US"/>
                        </w:rPr>
                        <w:t>*/</w:t>
                      </w:r>
                    </w:p>
                    <w:p w14:paraId="5C8D6655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FF"/>
                          <w:lang w:val="en-US"/>
                        </w:rPr>
                        <w:t>CREATE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PROCEDURE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3F1E47">
                        <w:rPr>
                          <w:color w:val="000000"/>
                          <w:lang w:val="en-US"/>
                        </w:rPr>
                        <w:t>AsignarCalificacion</w:t>
                      </w:r>
                      <w:proofErr w:type="spellEnd"/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</w:p>
                    <w:p w14:paraId="379BADEF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@EstudianteId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INT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,</w:t>
                      </w:r>
                    </w:p>
                    <w:p w14:paraId="6A6C889B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@CursoId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INT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,</w:t>
                      </w:r>
                    </w:p>
                    <w:p w14:paraId="60C199E4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@Nota </w:t>
                      </w:r>
                      <w:proofErr w:type="gramStart"/>
                      <w:r w:rsidRPr="003F1E47">
                        <w:rPr>
                          <w:color w:val="0000FF"/>
                          <w:lang w:val="en-US"/>
                        </w:rPr>
                        <w:t>DECIMAL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(</w:t>
                      </w:r>
                      <w:proofErr w:type="gramEnd"/>
                      <w:r w:rsidRPr="003F1E47">
                        <w:rPr>
                          <w:color w:val="000000"/>
                          <w:lang w:val="en-US"/>
                        </w:rPr>
                        <w:t>5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,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2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)</w:t>
                      </w:r>
                    </w:p>
                    <w:p w14:paraId="7E39BC21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FF"/>
                          <w:lang w:val="en-US"/>
                        </w:rPr>
                        <w:t>AS</w:t>
                      </w:r>
                    </w:p>
                    <w:p w14:paraId="07F34B4F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FF"/>
                          <w:lang w:val="en-US"/>
                        </w:rPr>
                        <w:t>BEGIN</w:t>
                      </w:r>
                    </w:p>
                    <w:p w14:paraId="1B9CB8FE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6671B0F4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gramStart"/>
                      <w:r w:rsidRPr="003F1E47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329E61D3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011BA5B0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IF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EXISTS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(</w:t>
                      </w:r>
                    </w:p>
                    <w:p w14:paraId="1CAFEFBC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1</w:t>
                      </w:r>
                    </w:p>
                    <w:p w14:paraId="248CCBE0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3F1E47">
                        <w:rPr>
                          <w:color w:val="000000"/>
                          <w:lang w:val="en-US"/>
                        </w:rPr>
                        <w:t>Evaluacion</w:t>
                      </w:r>
                      <w:proofErr w:type="spellEnd"/>
                    </w:p>
                    <w:p w14:paraId="487627C7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3F1E47">
                        <w:rPr>
                          <w:color w:val="000000"/>
                          <w:lang w:val="en-US"/>
                        </w:rPr>
                        <w:t>estudiante_id</w:t>
                      </w:r>
                      <w:proofErr w:type="spellEnd"/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=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@EstudianteId 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AND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3F1E47">
                        <w:rPr>
                          <w:color w:val="000000"/>
                          <w:lang w:val="en-US"/>
                        </w:rPr>
                        <w:t>curso_profesor_id</w:t>
                      </w:r>
                      <w:proofErr w:type="spellEnd"/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=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@CursoId</w:t>
                      </w:r>
                    </w:p>
                    <w:p w14:paraId="77E0E5DA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)</w:t>
                      </w:r>
                    </w:p>
                    <w:p w14:paraId="09DEDB94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BEGIN</w:t>
                      </w:r>
                    </w:p>
                    <w:p w14:paraId="459A6826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r w:rsidRPr="003F1E47">
                        <w:rPr>
                          <w:color w:val="FF00FF"/>
                          <w:lang w:val="en-US"/>
                        </w:rPr>
                        <w:t>UPDATE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3F1E47">
                        <w:rPr>
                          <w:color w:val="000000"/>
                          <w:lang w:val="en-US"/>
                        </w:rPr>
                        <w:t>Evaluacion</w:t>
                      </w:r>
                      <w:proofErr w:type="spellEnd"/>
                    </w:p>
                    <w:p w14:paraId="4F9A5A29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SET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nota 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=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@Nota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,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3F1E47">
                        <w:rPr>
                          <w:color w:val="000000"/>
                          <w:lang w:val="en-US"/>
                        </w:rPr>
                        <w:t>fecha_evaluacion</w:t>
                      </w:r>
                      <w:proofErr w:type="spellEnd"/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=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gramStart"/>
                      <w:r w:rsidRPr="003F1E47">
                        <w:rPr>
                          <w:color w:val="FF00FF"/>
                          <w:lang w:val="en-US"/>
                        </w:rPr>
                        <w:t>GETDATE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(</w:t>
                      </w:r>
                      <w:proofErr w:type="gramEnd"/>
                      <w:r w:rsidRPr="003F1E47">
                        <w:rPr>
                          <w:color w:val="808080"/>
                          <w:lang w:val="en-US"/>
                        </w:rPr>
                        <w:t>)</w:t>
                      </w:r>
                    </w:p>
                    <w:p w14:paraId="6F81C75C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WHERE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estudiante_id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808080"/>
                        </w:rPr>
                        <w:t>=</w:t>
                      </w:r>
                      <w:r>
                        <w:rPr>
                          <w:color w:val="000000"/>
                        </w:rPr>
                        <w:t xml:space="preserve"> @EstudianteId </w:t>
                      </w:r>
                      <w:r>
                        <w:rPr>
                          <w:color w:val="808080"/>
                        </w:rPr>
                        <w:t>AND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curso_profesor_id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808080"/>
                        </w:rPr>
                        <w:t>=</w:t>
                      </w:r>
                      <w:r>
                        <w:rPr>
                          <w:color w:val="000000"/>
                        </w:rPr>
                        <w:t xml:space="preserve"> @CursoId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60CA06E9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END</w:t>
                      </w:r>
                    </w:p>
                    <w:p w14:paraId="41780777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ELSE</w:t>
                      </w:r>
                    </w:p>
                    <w:p w14:paraId="34C32C82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</w:p>
                    <w:p w14:paraId="3E8F4D9F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FF"/>
                        </w:rPr>
                        <w:t>INSERT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INTO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Evaluacion</w:t>
                      </w:r>
                      <w:proofErr w:type="spellEnd"/>
                      <w:r>
                        <w:rPr>
                          <w:color w:val="0000FF"/>
                        </w:rPr>
                        <w:t xml:space="preserve"> </w:t>
                      </w:r>
                      <w:r>
                        <w:rPr>
                          <w:color w:val="808080"/>
                        </w:rPr>
                        <w:t>(</w:t>
                      </w:r>
                      <w:r>
                        <w:rPr>
                          <w:color w:val="000000"/>
                        </w:rPr>
                        <w:t>nota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fecha_evaluacion</w:t>
                      </w:r>
                      <w:proofErr w:type="spellEnd"/>
                      <w:r>
                        <w:rPr>
                          <w:color w:val="808080"/>
                        </w:rPr>
                        <w:t>,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estudiante_id</w:t>
                      </w:r>
                      <w:proofErr w:type="spellEnd"/>
                      <w:r>
                        <w:rPr>
                          <w:color w:val="808080"/>
                        </w:rPr>
                        <w:t>,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curso_profesor_id</w:t>
                      </w:r>
                      <w:proofErr w:type="spellEnd"/>
                      <w:r>
                        <w:rPr>
                          <w:color w:val="808080"/>
                        </w:rPr>
                        <w:t>)</w:t>
                      </w:r>
                    </w:p>
                    <w:p w14:paraId="1AA190CD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 xml:space="preserve">VALUES 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(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>@Nota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,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gramStart"/>
                      <w:r w:rsidRPr="003F1E47">
                        <w:rPr>
                          <w:color w:val="FF00FF"/>
                          <w:lang w:val="en-US"/>
                        </w:rPr>
                        <w:t>GETDATE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(</w:t>
                      </w:r>
                      <w:proofErr w:type="gramEnd"/>
                      <w:r w:rsidRPr="003F1E47">
                        <w:rPr>
                          <w:color w:val="808080"/>
                          <w:lang w:val="en-US"/>
                        </w:rPr>
                        <w:t>),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@EstudianteId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,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@CursoId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);</w:t>
                      </w:r>
                    </w:p>
                    <w:p w14:paraId="433CB940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END</w:t>
                      </w:r>
                    </w:p>
                    <w:p w14:paraId="0B9BAF9C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6EACA19A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COMMIT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gramStart"/>
                      <w:r w:rsidRPr="003F1E47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6FC0780B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END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45CA3BCD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7A650069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ROLLBACK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TRANSACTION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0FCDAD4A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'Error al asignar la calificación al estudiante.'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607DAE26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PRINT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FF00FF"/>
                          <w:lang w:val="en-US"/>
                        </w:rPr>
                        <w:t>ERROR_</w:t>
                      </w:r>
                      <w:proofErr w:type="gramStart"/>
                      <w:r w:rsidRPr="003F1E47">
                        <w:rPr>
                          <w:color w:val="FF00FF"/>
                          <w:lang w:val="en-US"/>
                        </w:rPr>
                        <w:t>MESSAGE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(</w:t>
                      </w:r>
                      <w:proofErr w:type="gramEnd"/>
                      <w:r w:rsidRPr="003F1E47">
                        <w:rPr>
                          <w:color w:val="808080"/>
                          <w:lang w:val="en-US"/>
                        </w:rPr>
                        <w:t>);</w:t>
                      </w:r>
                    </w:p>
                    <w:p w14:paraId="508EBF78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END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0F544C5E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proofErr w:type="gramStart"/>
                      <w:r w:rsidRPr="003F1E47">
                        <w:rPr>
                          <w:color w:val="0000FF"/>
                          <w:lang w:val="en-US"/>
                        </w:rPr>
                        <w:t>END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30026999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6799D5F1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/*</w:t>
                      </w:r>
                    </w:p>
                    <w:p w14:paraId="13B163B5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--Ejemplo</w:t>
                      </w:r>
                    </w:p>
                    <w:p w14:paraId="174AD279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 xml:space="preserve">EXEC </w:t>
                      </w:r>
                      <w:proofErr w:type="spellStart"/>
                      <w:r>
                        <w:t>AsignarCalificacion</w:t>
                      </w:r>
                      <w:proofErr w:type="spellEnd"/>
                      <w:r>
                        <w:t xml:space="preserve"> @EstudianteId = 2, @CursoId = 3, @Nota = 90.50;</w:t>
                      </w:r>
                    </w:p>
                    <w:p w14:paraId="2C793CE2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*/</w:t>
                      </w:r>
                    </w:p>
                    <w:p w14:paraId="4221642C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</w:p>
                    <w:p w14:paraId="160CBD0F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/*</w:t>
                      </w:r>
                    </w:p>
                    <w:p w14:paraId="01BDB076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4. Ver Evaluaciones de un Curso</w:t>
                      </w:r>
                    </w:p>
                    <w:p w14:paraId="65274155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Procedimiento Almacenado: Permite a un profesor consultar todas las evaluaciones de un curso en particular.</w:t>
                      </w:r>
                    </w:p>
                    <w:p w14:paraId="2E024900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lang w:val="en-US"/>
                        </w:rPr>
                        <w:t>*/</w:t>
                      </w:r>
                    </w:p>
                    <w:p w14:paraId="28B75DCB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FF"/>
                          <w:lang w:val="en-US"/>
                        </w:rPr>
                        <w:t>CREATE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PROCEDURE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VerEvaluacionesCurso </w:t>
                      </w:r>
                    </w:p>
                    <w:p w14:paraId="1D95F197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@CursoId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INT</w:t>
                      </w:r>
                    </w:p>
                    <w:p w14:paraId="1C61F437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FF"/>
                          <w:lang w:val="en-US"/>
                        </w:rPr>
                        <w:t>AS</w:t>
                      </w:r>
                    </w:p>
                    <w:p w14:paraId="74E2AAF5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FF"/>
                          <w:lang w:val="en-US"/>
                        </w:rPr>
                        <w:t>BEGIN</w:t>
                      </w:r>
                    </w:p>
                    <w:p w14:paraId="36C5760F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504EFD6F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gramStart"/>
                      <w:r w:rsidRPr="003F1E47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015D58F4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752A4302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</w:p>
                    <w:p w14:paraId="715990AC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3F1E47">
                        <w:rPr>
                          <w:color w:val="000000"/>
                          <w:lang w:val="en-US"/>
                        </w:rPr>
                        <w:t>E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.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>evaluacion</w:t>
                      </w:r>
                      <w:proofErr w:type="gramEnd"/>
                      <w:r w:rsidRPr="003F1E47">
                        <w:rPr>
                          <w:color w:val="000000"/>
                          <w:lang w:val="en-US"/>
                        </w:rPr>
                        <w:t>_id</w:t>
                      </w:r>
                      <w:proofErr w:type="spellEnd"/>
                      <w:r w:rsidRPr="003F1E47">
                        <w:rPr>
                          <w:color w:val="808080"/>
                          <w:lang w:val="en-US"/>
                        </w:rPr>
                        <w:t>,</w:t>
                      </w:r>
                    </w:p>
                    <w:p w14:paraId="140FFFE9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    </w:t>
                      </w:r>
                      <w:proofErr w:type="spellStart"/>
                      <w:r>
                        <w:rPr>
                          <w:color w:val="000000"/>
                        </w:rPr>
                        <w:t>E</w:t>
                      </w:r>
                      <w:r>
                        <w:rPr>
                          <w:color w:val="808080"/>
                        </w:rPr>
                        <w:t>.</w:t>
                      </w:r>
                      <w:r>
                        <w:rPr>
                          <w:color w:val="000000"/>
                        </w:rPr>
                        <w:t>estudiante_id</w:t>
                      </w:r>
                      <w:proofErr w:type="spellEnd"/>
                      <w:r>
                        <w:rPr>
                          <w:color w:val="808080"/>
                        </w:rPr>
                        <w:t>,</w:t>
                      </w:r>
                    </w:p>
                    <w:p w14:paraId="44D95700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proofErr w:type="spellStart"/>
                      <w:r>
                        <w:rPr>
                          <w:color w:val="000000"/>
                        </w:rPr>
                        <w:t>E</w:t>
                      </w:r>
                      <w:r>
                        <w:rPr>
                          <w:color w:val="808080"/>
                        </w:rPr>
                        <w:t>.</w:t>
                      </w:r>
                      <w:r>
                        <w:rPr>
                          <w:color w:val="000000"/>
                        </w:rPr>
                        <w:t>nota</w:t>
                      </w:r>
                      <w:proofErr w:type="spellEnd"/>
                      <w:r>
                        <w:rPr>
                          <w:color w:val="808080"/>
                        </w:rPr>
                        <w:t>,</w:t>
                      </w:r>
                    </w:p>
                    <w:p w14:paraId="60EB6E2B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proofErr w:type="spellStart"/>
                      <w:r>
                        <w:rPr>
                          <w:color w:val="000000"/>
                        </w:rPr>
                        <w:t>E</w:t>
                      </w:r>
                      <w:r>
                        <w:rPr>
                          <w:color w:val="808080"/>
                        </w:rPr>
                        <w:t>.</w:t>
                      </w:r>
                      <w:r>
                        <w:rPr>
                          <w:color w:val="000000"/>
                        </w:rPr>
                        <w:t>fecha_evaluacion</w:t>
                      </w:r>
                      <w:proofErr w:type="spellEnd"/>
                    </w:p>
                    <w:p w14:paraId="42EE594A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FROM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Evaluacion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E</w:t>
                      </w:r>
                    </w:p>
                    <w:p w14:paraId="4CE4346A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WHERE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E</w:t>
                      </w:r>
                      <w:r>
                        <w:rPr>
                          <w:color w:val="808080"/>
                        </w:rPr>
                        <w:t>.</w:t>
                      </w:r>
                      <w:r>
                        <w:rPr>
                          <w:color w:val="000000"/>
                        </w:rPr>
                        <w:t>curso_profesor_id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808080"/>
                        </w:rPr>
                        <w:t>=</w:t>
                      </w:r>
                      <w:r>
                        <w:rPr>
                          <w:color w:val="000000"/>
                        </w:rPr>
                        <w:t xml:space="preserve"> @CursoId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69BB99C0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</w:p>
                    <w:p w14:paraId="5D065362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COMMIT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gramStart"/>
                      <w:r w:rsidRPr="003F1E47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56B9C160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END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2F3C537F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385BFDE3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ROLLBACK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TRANSACTION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3C27C3A2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'Error al consultar las evaluaciones del curso.'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5C88F358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PRINT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FF00FF"/>
                          <w:lang w:val="en-US"/>
                        </w:rPr>
                        <w:t>ERROR_</w:t>
                      </w:r>
                      <w:proofErr w:type="gramStart"/>
                      <w:r w:rsidRPr="003F1E47">
                        <w:rPr>
                          <w:color w:val="FF00FF"/>
                          <w:lang w:val="en-US"/>
                        </w:rPr>
                        <w:t>MESSAGE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(</w:t>
                      </w:r>
                      <w:proofErr w:type="gramEnd"/>
                      <w:r w:rsidRPr="003F1E47">
                        <w:rPr>
                          <w:color w:val="808080"/>
                          <w:lang w:val="en-US"/>
                        </w:rPr>
                        <w:t>);</w:t>
                      </w:r>
                    </w:p>
                    <w:p w14:paraId="0CEC5A7A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END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6257B630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proofErr w:type="gramStart"/>
                      <w:r w:rsidRPr="003F1E47">
                        <w:rPr>
                          <w:color w:val="0000FF"/>
                          <w:lang w:val="en-US"/>
                        </w:rPr>
                        <w:t>END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59F52E4C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2DFDF1CD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/*</w:t>
                      </w:r>
                    </w:p>
                    <w:p w14:paraId="0232174C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--Ejemplo</w:t>
                      </w:r>
                    </w:p>
                    <w:p w14:paraId="56B47F92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 xml:space="preserve">EXEC </w:t>
                      </w:r>
                      <w:proofErr w:type="spellStart"/>
                      <w:r>
                        <w:t>VerEvaluacionesCurso</w:t>
                      </w:r>
                      <w:proofErr w:type="spellEnd"/>
                      <w:r>
                        <w:t xml:space="preserve"> @CursoId = 3;</w:t>
                      </w:r>
                    </w:p>
                    <w:p w14:paraId="658EF063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*/</w:t>
                      </w:r>
                    </w:p>
                    <w:p w14:paraId="37A8E978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</w:p>
                    <w:p w14:paraId="661182D3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/*</w:t>
                      </w:r>
                    </w:p>
                    <w:p w14:paraId="48D4B783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5. Ver Informe de Rendimiento de Estudiantes</w:t>
                      </w:r>
                    </w:p>
                    <w:p w14:paraId="2390F4C8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Procedimiento Almacenado: Permite al profesor obtener un informe de rendimiento de los estudiantes en un curso específico.</w:t>
                      </w:r>
                    </w:p>
                    <w:p w14:paraId="0B0B6E7B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lang w:val="en-US"/>
                        </w:rPr>
                        <w:t>*/</w:t>
                      </w:r>
                    </w:p>
                    <w:p w14:paraId="509A25A5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FF"/>
                          <w:lang w:val="en-US"/>
                        </w:rPr>
                        <w:t>CREATE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PROCEDURE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3F1E47">
                        <w:rPr>
                          <w:color w:val="000000"/>
                          <w:lang w:val="en-US"/>
                        </w:rPr>
                        <w:t>VerInformeRendimientoEstudiantes</w:t>
                      </w:r>
                      <w:proofErr w:type="spellEnd"/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</w:p>
                    <w:p w14:paraId="44A3174A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@CursoId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INT</w:t>
                      </w:r>
                    </w:p>
                    <w:p w14:paraId="3FC13E63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FF"/>
                          <w:lang w:val="en-US"/>
                        </w:rPr>
                        <w:t>AS</w:t>
                      </w:r>
                    </w:p>
                    <w:p w14:paraId="738320E5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FF"/>
                          <w:lang w:val="en-US"/>
                        </w:rPr>
                        <w:t>BEGIN</w:t>
                      </w:r>
                    </w:p>
                    <w:p w14:paraId="0891F598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62877A32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TRANSACTION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0267AFED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</w:p>
                    <w:p w14:paraId="5ED4CFD1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SELECT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</w:p>
                    <w:p w14:paraId="25357207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proofErr w:type="spellStart"/>
                      <w:r>
                        <w:rPr>
                          <w:color w:val="000000"/>
                        </w:rPr>
                        <w:t>E</w:t>
                      </w:r>
                      <w:r>
                        <w:rPr>
                          <w:color w:val="808080"/>
                        </w:rPr>
                        <w:t>.</w:t>
                      </w:r>
                      <w:r>
                        <w:rPr>
                          <w:color w:val="000000"/>
                        </w:rPr>
                        <w:t>estudiante_id</w:t>
                      </w:r>
                      <w:proofErr w:type="spellEnd"/>
                      <w:r>
                        <w:rPr>
                          <w:color w:val="808080"/>
                        </w:rPr>
                        <w:t>,</w:t>
                      </w:r>
                    </w:p>
                    <w:p w14:paraId="0E642CA5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proofErr w:type="spellStart"/>
                      <w:r>
                        <w:rPr>
                          <w:color w:val="000000"/>
                        </w:rPr>
                        <w:t>S</w:t>
                      </w:r>
                      <w:r>
                        <w:rPr>
                          <w:color w:val="808080"/>
                        </w:rPr>
                        <w:t>.</w:t>
                      </w:r>
                      <w:r>
                        <w:rPr>
                          <w:color w:val="000000"/>
                        </w:rPr>
                        <w:t>nombre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808080"/>
                        </w:rPr>
                        <w:t>+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' '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808080"/>
                        </w:rPr>
                        <w:t>+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S</w:t>
                      </w:r>
                      <w:r>
                        <w:rPr>
                          <w:color w:val="808080"/>
                        </w:rPr>
                        <w:t>.</w:t>
                      </w:r>
                      <w:r>
                        <w:rPr>
                          <w:color w:val="000000"/>
                        </w:rPr>
                        <w:t>apellidos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AS</w:t>
                      </w:r>
                      <w:r>
                        <w:rPr>
                          <w:color w:val="000000"/>
                        </w:rPr>
                        <w:t xml:space="preserve"> Estudiante</w:t>
                      </w:r>
                      <w:r>
                        <w:rPr>
                          <w:color w:val="808080"/>
                        </w:rPr>
                        <w:t>,</w:t>
                      </w:r>
                    </w:p>
                    <w:p w14:paraId="34116EF7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FF00FF"/>
                        </w:rPr>
                        <w:t>AVG</w:t>
                      </w:r>
                      <w:r>
                        <w:rPr>
                          <w:color w:val="808080"/>
                        </w:rPr>
                        <w:t>(</w:t>
                      </w:r>
                      <w:proofErr w:type="spellStart"/>
                      <w:r>
                        <w:rPr>
                          <w:color w:val="000000"/>
                        </w:rPr>
                        <w:t>E</w:t>
                      </w:r>
                      <w:r>
                        <w:rPr>
                          <w:color w:val="808080"/>
                        </w:rPr>
                        <w:t>.</w:t>
                      </w:r>
                      <w:r>
                        <w:rPr>
                          <w:color w:val="000000"/>
                        </w:rPr>
                        <w:t>nota</w:t>
                      </w:r>
                      <w:proofErr w:type="spellEnd"/>
                      <w:r>
                        <w:rPr>
                          <w:color w:val="808080"/>
                        </w:rPr>
                        <w:t>)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AS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PromedioNotas</w:t>
                      </w:r>
                      <w:proofErr w:type="spellEnd"/>
                    </w:p>
                    <w:p w14:paraId="1BDAB5FA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FROM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Evaluacion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E</w:t>
                      </w:r>
                    </w:p>
                    <w:p w14:paraId="3083ECCC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808080"/>
                        </w:rPr>
                        <w:t>INNER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808080"/>
                        </w:rPr>
                        <w:t>JOIN</w:t>
                      </w:r>
                      <w:r>
                        <w:rPr>
                          <w:color w:val="000000"/>
                        </w:rPr>
                        <w:t xml:space="preserve"> Estudiante S </w:t>
                      </w:r>
                      <w:r>
                        <w:rPr>
                          <w:color w:val="0000FF"/>
                        </w:rPr>
                        <w:t>ON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E</w:t>
                      </w:r>
                      <w:r>
                        <w:rPr>
                          <w:color w:val="808080"/>
                        </w:rPr>
                        <w:t>.</w:t>
                      </w:r>
                      <w:r>
                        <w:rPr>
                          <w:color w:val="000000"/>
                        </w:rPr>
                        <w:t>estudiante_id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808080"/>
                        </w:rPr>
                        <w:t>=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S</w:t>
                      </w:r>
                      <w:r>
                        <w:rPr>
                          <w:color w:val="808080"/>
                        </w:rPr>
                        <w:t>.</w:t>
                      </w:r>
                      <w:r>
                        <w:rPr>
                          <w:color w:val="000000"/>
                        </w:rPr>
                        <w:t>estudiante_id</w:t>
                      </w:r>
                      <w:proofErr w:type="spellEnd"/>
                    </w:p>
                    <w:p w14:paraId="502011B2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WHERE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E</w:t>
                      </w:r>
                      <w:r>
                        <w:rPr>
                          <w:color w:val="808080"/>
                        </w:rPr>
                        <w:t>.</w:t>
                      </w:r>
                      <w:r>
                        <w:rPr>
                          <w:color w:val="000000"/>
                        </w:rPr>
                        <w:t>curso_profesor_id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808080"/>
                        </w:rPr>
                        <w:t>=</w:t>
                      </w:r>
                      <w:r>
                        <w:rPr>
                          <w:color w:val="000000"/>
                        </w:rPr>
                        <w:t xml:space="preserve"> @CursoId</w:t>
                      </w:r>
                    </w:p>
                    <w:p w14:paraId="7953AD5B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GROUP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BY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E</w:t>
                      </w:r>
                      <w:r>
                        <w:rPr>
                          <w:color w:val="808080"/>
                        </w:rPr>
                        <w:t>.</w:t>
                      </w:r>
                      <w:r>
                        <w:rPr>
                          <w:color w:val="000000"/>
                        </w:rPr>
                        <w:t>estudiante_id</w:t>
                      </w:r>
                      <w:proofErr w:type="spellEnd"/>
                      <w:r>
                        <w:rPr>
                          <w:color w:val="808080"/>
                        </w:rPr>
                        <w:t>,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S</w:t>
                      </w:r>
                      <w:r>
                        <w:rPr>
                          <w:color w:val="808080"/>
                        </w:rPr>
                        <w:t>.</w:t>
                      </w:r>
                      <w:r>
                        <w:rPr>
                          <w:color w:val="000000"/>
                        </w:rPr>
                        <w:t>nombre</w:t>
                      </w:r>
                      <w:proofErr w:type="spellEnd"/>
                      <w:r>
                        <w:rPr>
                          <w:color w:val="808080"/>
                        </w:rPr>
                        <w:t>,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S</w:t>
                      </w:r>
                      <w:r>
                        <w:rPr>
                          <w:color w:val="808080"/>
                        </w:rPr>
                        <w:t>.</w:t>
                      </w:r>
                      <w:r>
                        <w:rPr>
                          <w:color w:val="000000"/>
                        </w:rPr>
                        <w:t>apellidos</w:t>
                      </w:r>
                      <w:proofErr w:type="spellEnd"/>
                    </w:p>
                    <w:p w14:paraId="1A2E7824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ORDER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BY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3F1E47">
                        <w:rPr>
                          <w:color w:val="000000"/>
                          <w:lang w:val="en-US"/>
                        </w:rPr>
                        <w:t>PromedioNotas</w:t>
                      </w:r>
                      <w:proofErr w:type="spellEnd"/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gramStart"/>
                      <w:r w:rsidRPr="003F1E47">
                        <w:rPr>
                          <w:color w:val="0000FF"/>
                          <w:lang w:val="en-US"/>
                        </w:rPr>
                        <w:t>DESC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03C3CF21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09EDD47F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COMMIT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gramStart"/>
                      <w:r w:rsidRPr="003F1E47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03FDC5C3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END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3998711A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2837D32E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ROLLBACK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gramStart"/>
                      <w:r w:rsidRPr="003F1E47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00AD524C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PRINT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'Error al consultar el informe de rendimiento de los estudiantes.'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143AE522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PRINT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FF00FF"/>
                          <w:lang w:val="en-US"/>
                        </w:rPr>
                        <w:t>ERROR_</w:t>
                      </w:r>
                      <w:proofErr w:type="gramStart"/>
                      <w:r w:rsidRPr="003F1E47">
                        <w:rPr>
                          <w:color w:val="FF00FF"/>
                          <w:lang w:val="en-US"/>
                        </w:rPr>
                        <w:t>MESSAGE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(</w:t>
                      </w:r>
                      <w:proofErr w:type="gramEnd"/>
                      <w:r w:rsidRPr="003F1E47">
                        <w:rPr>
                          <w:color w:val="808080"/>
                          <w:lang w:val="en-US"/>
                        </w:rPr>
                        <w:t>);</w:t>
                      </w:r>
                    </w:p>
                    <w:p w14:paraId="327513AF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END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5080E6BE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proofErr w:type="gramStart"/>
                      <w:r w:rsidRPr="003F1E47">
                        <w:rPr>
                          <w:color w:val="0000FF"/>
                          <w:lang w:val="en-US"/>
                        </w:rPr>
                        <w:t>END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7C20F820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17DBD7C4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/*</w:t>
                      </w:r>
                    </w:p>
                    <w:p w14:paraId="67F142A8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--Ejemplo</w:t>
                      </w:r>
                    </w:p>
                    <w:p w14:paraId="2D9719AC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 xml:space="preserve">EXEC </w:t>
                      </w:r>
                      <w:proofErr w:type="spellStart"/>
                      <w:r>
                        <w:t>VerInformeRendimientoEstudiantes</w:t>
                      </w:r>
                      <w:proofErr w:type="spellEnd"/>
                      <w:r>
                        <w:t xml:space="preserve"> @CursoId = 3;</w:t>
                      </w:r>
                    </w:p>
                    <w:p w14:paraId="18C0B1E1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*/</w:t>
                      </w:r>
                    </w:p>
                    <w:p w14:paraId="3374C8C6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</w:p>
                    <w:p w14:paraId="22472B13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/*</w:t>
                      </w:r>
                    </w:p>
                    <w:p w14:paraId="1F4C34E5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6. Contar Estudiantes Inscritos en un Curso</w:t>
                      </w:r>
                    </w:p>
                    <w:p w14:paraId="4996097C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Función Escalar: Devuelve el número de estudiantes inscritos en un curso específico.</w:t>
                      </w:r>
                    </w:p>
                    <w:p w14:paraId="1BF6C127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*/</w:t>
                      </w:r>
                    </w:p>
                    <w:p w14:paraId="645CA63E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FF"/>
                        </w:rPr>
                        <w:t>CREATE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FUNCTION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ContarEstudiantesCurso</w:t>
                      </w:r>
                      <w:proofErr w:type="spellEnd"/>
                      <w:r>
                        <w:rPr>
                          <w:color w:val="0000FF"/>
                        </w:rPr>
                        <w:t xml:space="preserve"> </w:t>
                      </w:r>
                      <w:r>
                        <w:rPr>
                          <w:color w:val="808080"/>
                        </w:rPr>
                        <w:t>(</w:t>
                      </w:r>
                      <w:r>
                        <w:rPr>
                          <w:color w:val="000000"/>
                        </w:rPr>
                        <w:t xml:space="preserve">@CursoId </w:t>
                      </w:r>
                      <w:r>
                        <w:rPr>
                          <w:color w:val="0000FF"/>
                        </w:rPr>
                        <w:t>INT</w:t>
                      </w:r>
                      <w:r>
                        <w:rPr>
                          <w:color w:val="808080"/>
                        </w:rPr>
                        <w:t>)</w:t>
                      </w:r>
                    </w:p>
                    <w:p w14:paraId="516297C0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FF"/>
                          <w:lang w:val="en-US"/>
                        </w:rPr>
                        <w:t>RETURNS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INT</w:t>
                      </w:r>
                    </w:p>
                    <w:p w14:paraId="4E648AEC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FF"/>
                          <w:lang w:val="en-US"/>
                        </w:rPr>
                        <w:t>AS</w:t>
                      </w:r>
                    </w:p>
                    <w:p w14:paraId="02326857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FF"/>
                          <w:lang w:val="en-US"/>
                        </w:rPr>
                        <w:t>BEGIN</w:t>
                      </w:r>
                    </w:p>
                    <w:p w14:paraId="62D97498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DECLARE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@Cantidad </w:t>
                      </w:r>
                      <w:proofErr w:type="gramStart"/>
                      <w:r w:rsidRPr="003F1E47">
                        <w:rPr>
                          <w:color w:val="0000FF"/>
                          <w:lang w:val="en-US"/>
                        </w:rPr>
                        <w:t>INT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4B5AE4C1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7906A26B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>
                        <w:t>-- Contar el número de estudiantes inscritos en el curso</w:t>
                      </w:r>
                    </w:p>
                    <w:p w14:paraId="0E91C8B4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 xml:space="preserve">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@Cantidad 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=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gramStart"/>
                      <w:r w:rsidRPr="003F1E47">
                        <w:rPr>
                          <w:color w:val="FF00FF"/>
                          <w:lang w:val="en-US"/>
                        </w:rPr>
                        <w:t>COUNT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(</w:t>
                      </w:r>
                      <w:proofErr w:type="gramEnd"/>
                      <w:r w:rsidRPr="003F1E47">
                        <w:rPr>
                          <w:color w:val="808080"/>
                          <w:lang w:val="en-US"/>
                        </w:rPr>
                        <w:t>*)</w:t>
                      </w:r>
                    </w:p>
                    <w:p w14:paraId="09CD4F2D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FROM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3F1E47">
                        <w:rPr>
                          <w:color w:val="000000"/>
                          <w:lang w:val="en-US"/>
                        </w:rPr>
                        <w:t>Inscripcion</w:t>
                      </w:r>
                      <w:proofErr w:type="spellEnd"/>
                    </w:p>
                    <w:p w14:paraId="24632427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3F1E47">
                        <w:rPr>
                          <w:color w:val="000000"/>
                          <w:lang w:val="en-US"/>
                        </w:rPr>
                        <w:t>curso_profesor_id</w:t>
                      </w:r>
                      <w:proofErr w:type="spellEnd"/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=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@</w:t>
                      </w:r>
                      <w:proofErr w:type="gramStart"/>
                      <w:r w:rsidRPr="003F1E47">
                        <w:rPr>
                          <w:color w:val="000000"/>
                          <w:lang w:val="en-US"/>
                        </w:rPr>
                        <w:t>CursoId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0A6EA57E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51CF8486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>
                        <w:t>-- Devolver la cantidad</w:t>
                      </w:r>
                    </w:p>
                    <w:p w14:paraId="211BF9E6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</w:t>
                      </w:r>
                      <w:r>
                        <w:rPr>
                          <w:color w:val="0000FF"/>
                        </w:rPr>
                        <w:t>RETURN</w:t>
                      </w:r>
                      <w:r>
                        <w:rPr>
                          <w:color w:val="000000"/>
                        </w:rPr>
                        <w:t xml:space="preserve"> @Cantidad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494EB1A3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FF"/>
                        </w:rPr>
                        <w:t>END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6B01A62F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</w:p>
                    <w:p w14:paraId="39514F76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/*</w:t>
                      </w:r>
                    </w:p>
                    <w:p w14:paraId="7F623B67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--Ejemplo</w:t>
                      </w:r>
                    </w:p>
                    <w:p w14:paraId="768DE0F1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 xml:space="preserve">SELECT </w:t>
                      </w:r>
                      <w:proofErr w:type="spellStart"/>
                      <w:r>
                        <w:t>dbo.ContarEstudiantesCurso</w:t>
                      </w:r>
                      <w:proofErr w:type="spellEnd"/>
                      <w:r>
                        <w:t>(3);</w:t>
                      </w:r>
                    </w:p>
                    <w:p w14:paraId="3BFB6793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*/</w:t>
                      </w:r>
                    </w:p>
                    <w:p w14:paraId="36C14D24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</w:p>
                    <w:p w14:paraId="30B936A5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/*</w:t>
                      </w:r>
                    </w:p>
                    <w:p w14:paraId="4C72263E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7. Calcular Promedio de Notas por Curso</w:t>
                      </w:r>
                    </w:p>
                    <w:p w14:paraId="5231EB3E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Función Escalar: Calcula el promedio de notas de todos los estudiantes en un curso específico.</w:t>
                      </w:r>
                    </w:p>
                    <w:p w14:paraId="601A97BE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lang w:val="en-US"/>
                        </w:rPr>
                        <w:t>*/</w:t>
                      </w:r>
                    </w:p>
                    <w:p w14:paraId="773C3547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FF"/>
                          <w:lang w:val="en-US"/>
                        </w:rPr>
                        <w:t>CREATE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FUNCTION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spellStart"/>
                      <w:r w:rsidRPr="003F1E47">
                        <w:rPr>
                          <w:color w:val="000000"/>
                          <w:lang w:val="en-US"/>
                        </w:rPr>
                        <w:t>PromedioNotasCurso</w:t>
                      </w:r>
                      <w:proofErr w:type="spellEnd"/>
                      <w:r w:rsidRPr="003F1E47">
                        <w:rPr>
                          <w:color w:val="0000FF"/>
                          <w:lang w:val="en-US"/>
                        </w:rPr>
                        <w:t xml:space="preserve"> 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(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@CursoId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INT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)</w:t>
                      </w:r>
                    </w:p>
                    <w:p w14:paraId="5BD4DC27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FF"/>
                          <w:lang w:val="en-US"/>
                        </w:rPr>
                        <w:t>RETURNS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</w:t>
                      </w:r>
                      <w:proofErr w:type="gramStart"/>
                      <w:r w:rsidRPr="003F1E47">
                        <w:rPr>
                          <w:color w:val="0000FF"/>
                          <w:lang w:val="en-US"/>
                        </w:rPr>
                        <w:t>DECIMAL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(</w:t>
                      </w:r>
                      <w:proofErr w:type="gramEnd"/>
                      <w:r w:rsidRPr="003F1E47">
                        <w:rPr>
                          <w:color w:val="000000"/>
                          <w:lang w:val="en-US"/>
                        </w:rPr>
                        <w:t>5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,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2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)</w:t>
                      </w:r>
                    </w:p>
                    <w:p w14:paraId="100EABA6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FF"/>
                          <w:lang w:val="en-US"/>
                        </w:rPr>
                        <w:t>AS</w:t>
                      </w:r>
                    </w:p>
                    <w:p w14:paraId="1DDBACDD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FF"/>
                          <w:lang w:val="en-US"/>
                        </w:rPr>
                        <w:t>BEGIN</w:t>
                      </w:r>
                    </w:p>
                    <w:p w14:paraId="0F835E8C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 w:rsidRPr="003F1E47">
                        <w:rPr>
                          <w:color w:val="0000FF"/>
                          <w:lang w:val="en-US"/>
                        </w:rPr>
                        <w:t>DECLARE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@Promedio </w:t>
                      </w:r>
                      <w:proofErr w:type="gramStart"/>
                      <w:r w:rsidRPr="003F1E47">
                        <w:rPr>
                          <w:color w:val="0000FF"/>
                          <w:lang w:val="en-US"/>
                        </w:rPr>
                        <w:t>DECIMAL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(</w:t>
                      </w:r>
                      <w:proofErr w:type="gramEnd"/>
                      <w:r w:rsidRPr="003F1E47">
                        <w:rPr>
                          <w:color w:val="000000"/>
                          <w:lang w:val="en-US"/>
                        </w:rPr>
                        <w:t>5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,</w:t>
                      </w:r>
                      <w:r w:rsidRPr="003F1E47">
                        <w:rPr>
                          <w:color w:val="000000"/>
                          <w:lang w:val="en-US"/>
                        </w:rPr>
                        <w:t xml:space="preserve"> 2</w:t>
                      </w:r>
                      <w:r w:rsidRPr="003F1E47">
                        <w:rPr>
                          <w:color w:val="808080"/>
                          <w:lang w:val="en-US"/>
                        </w:rPr>
                        <w:t>);</w:t>
                      </w:r>
                    </w:p>
                    <w:p w14:paraId="3DCEE68B" w14:textId="77777777" w:rsidR="00474BC2" w:rsidRPr="003F1E47" w:rsidRDefault="00474BC2" w:rsidP="003F1E47">
                      <w:pPr>
                        <w:pStyle w:val="cdigo"/>
                        <w:rPr>
                          <w:color w:val="000000"/>
                          <w:lang w:val="en-US"/>
                        </w:rPr>
                      </w:pPr>
                    </w:p>
                    <w:p w14:paraId="456F397D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 w:rsidRPr="003F1E47">
                        <w:rPr>
                          <w:color w:val="000000"/>
                          <w:lang w:val="en-US"/>
                        </w:rPr>
                        <w:t xml:space="preserve">  </w:t>
                      </w:r>
                      <w:r>
                        <w:t>-- Calcular el promedio de notas del curso</w:t>
                      </w:r>
                    </w:p>
                    <w:p w14:paraId="56FD45D4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</w:t>
                      </w:r>
                      <w:r>
                        <w:rPr>
                          <w:color w:val="0000FF"/>
                        </w:rPr>
                        <w:t>SELECT</w:t>
                      </w:r>
                      <w:r>
                        <w:rPr>
                          <w:color w:val="000000"/>
                        </w:rPr>
                        <w:t xml:space="preserve"> @Promedio </w:t>
                      </w:r>
                      <w:r>
                        <w:rPr>
                          <w:color w:val="808080"/>
                        </w:rPr>
                        <w:t>=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FF00FF"/>
                        </w:rPr>
                        <w:t>AVG</w:t>
                      </w:r>
                      <w:r>
                        <w:rPr>
                          <w:color w:val="808080"/>
                        </w:rPr>
                        <w:t>(</w:t>
                      </w:r>
                      <w:r>
                        <w:rPr>
                          <w:color w:val="000000"/>
                        </w:rPr>
                        <w:t>nota</w:t>
                      </w:r>
                      <w:r>
                        <w:rPr>
                          <w:color w:val="808080"/>
                        </w:rPr>
                        <w:t>)</w:t>
                      </w:r>
                    </w:p>
                    <w:p w14:paraId="4D6CB28D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</w:t>
                      </w:r>
                      <w:r>
                        <w:rPr>
                          <w:color w:val="0000FF"/>
                        </w:rPr>
                        <w:t>FROM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Evaluacion</w:t>
                      </w:r>
                      <w:proofErr w:type="spellEnd"/>
                    </w:p>
                    <w:p w14:paraId="5E0AB193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</w:t>
                      </w:r>
                      <w:r>
                        <w:rPr>
                          <w:color w:val="0000FF"/>
                        </w:rPr>
                        <w:t>WHERE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curso_profesor_id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808080"/>
                        </w:rPr>
                        <w:t>=</w:t>
                      </w:r>
                      <w:r>
                        <w:rPr>
                          <w:color w:val="000000"/>
                        </w:rPr>
                        <w:t xml:space="preserve"> @CursoId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5B4B32E3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</w:p>
                    <w:p w14:paraId="6EEC0A2D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</w:t>
                      </w:r>
                      <w:r>
                        <w:t>-- Devolver el promedio</w:t>
                      </w:r>
                    </w:p>
                    <w:p w14:paraId="704F46C6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 </w:t>
                      </w:r>
                      <w:r>
                        <w:rPr>
                          <w:color w:val="0000FF"/>
                        </w:rPr>
                        <w:t>RETURN</w:t>
                      </w:r>
                      <w:r>
                        <w:rPr>
                          <w:color w:val="000000"/>
                        </w:rPr>
                        <w:t xml:space="preserve"> @Promedio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2C5AFF76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rPr>
                          <w:color w:val="0000FF"/>
                        </w:rPr>
                        <w:t>END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3A070A24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</w:p>
                    <w:p w14:paraId="3B1CCA5D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</w:p>
                    <w:p w14:paraId="5A8C2FF8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/*</w:t>
                      </w:r>
                    </w:p>
                    <w:p w14:paraId="4F19234C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--Ejemplo</w:t>
                      </w:r>
                    </w:p>
                    <w:p w14:paraId="126BEB29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 xml:space="preserve">SELECT </w:t>
                      </w:r>
                      <w:proofErr w:type="spellStart"/>
                      <w:r>
                        <w:t>dbo.PromedioNotasCurso</w:t>
                      </w:r>
                      <w:proofErr w:type="spellEnd"/>
                      <w:r>
                        <w:t>(3);</w:t>
                      </w:r>
                    </w:p>
                    <w:p w14:paraId="5129417C" w14:textId="77777777" w:rsidR="00474BC2" w:rsidRDefault="00474BC2" w:rsidP="003F1E47">
                      <w:pPr>
                        <w:pStyle w:val="cdigo"/>
                        <w:rPr>
                          <w:color w:val="000000"/>
                        </w:rPr>
                      </w:pPr>
                      <w:r>
                        <w:t>*/</w:t>
                      </w:r>
                    </w:p>
                    <w:p w14:paraId="135EA470" w14:textId="4AA2F9D4" w:rsidR="00474BC2" w:rsidRPr="00B4204D" w:rsidRDefault="00474BC2" w:rsidP="003F1E47">
                      <w:pPr>
                        <w:pStyle w:val="cdigo"/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E9588C0" w14:textId="77777777" w:rsidR="000D608A" w:rsidRPr="000D608A" w:rsidRDefault="00630618" w:rsidP="000D608A">
      <w:pPr>
        <w:pStyle w:val="Ttulo1"/>
        <w:rPr>
          <w:rFonts w:asciiTheme="minorHAnsi" w:hAnsiTheme="minorHAnsi"/>
          <w:lang w:val="es-PE"/>
        </w:rPr>
      </w:pPr>
      <w:bookmarkStart w:id="24" w:name="_Toc184318116"/>
      <w:r>
        <w:rPr>
          <w:lang w:val="es-PE"/>
        </w:rPr>
        <w:t>Administración de usuarios</w:t>
      </w:r>
      <w:bookmarkEnd w:id="24"/>
    </w:p>
    <w:p w14:paraId="1C09C770" w14:textId="3BBEB794" w:rsidR="006613E0" w:rsidRPr="000D608A" w:rsidRDefault="001B407E" w:rsidP="000D608A">
      <w:pPr>
        <w:pStyle w:val="cdigo"/>
        <w:rPr>
          <w:rFonts w:eastAsia="Cambria"/>
        </w:rPr>
      </w:pPr>
      <w:r>
        <w:rPr>
          <w:noProof/>
        </w:rPr>
        <mc:AlternateContent>
          <mc:Choice Requires="wps">
            <w:drawing>
              <wp:inline distT="0" distB="0" distL="0" distR="0" wp14:anchorId="68C3EDDA" wp14:editId="27F87E79">
                <wp:extent cx="6519457" cy="8651744"/>
                <wp:effectExtent l="0" t="0" r="0" b="0"/>
                <wp:docPr id="1464341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9457" cy="8651744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F70A29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USE</w:t>
                            </w:r>
                            <w:r>
                              <w:t xml:space="preserve"> TECHACADEMY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064D9C77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GO</w:t>
                            </w:r>
                          </w:p>
                          <w:p w14:paraId="6A784557" w14:textId="77777777" w:rsidR="008A4BF7" w:rsidRDefault="008A4BF7" w:rsidP="000D608A">
                            <w:pPr>
                              <w:pStyle w:val="cdigo"/>
                            </w:pPr>
                          </w:p>
                          <w:p w14:paraId="2A3A63B7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-- Crear roles de base de datos</w:t>
                            </w:r>
                          </w:p>
                          <w:p w14:paraId="1D103827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CREATE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ROLE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Rol_Estudiante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1246ED63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CREATE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ROLE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Rol_Profesor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460DB1CD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CREATE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ROLE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Rol_Administrador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166AE037" w14:textId="77777777" w:rsidR="008A4BF7" w:rsidRDefault="008A4BF7" w:rsidP="000D608A">
                            <w:pPr>
                              <w:pStyle w:val="cdigo"/>
                            </w:pPr>
                          </w:p>
                          <w:p w14:paraId="1D28502F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 xml:space="preserve">-- Asignar permisos al </w:t>
                            </w:r>
                            <w:proofErr w:type="spellStart"/>
                            <w:r>
                              <w:rPr>
                                <w:color w:val="008000"/>
                              </w:rPr>
                              <w:t>Rol_Estudiante</w:t>
                            </w:r>
                            <w:proofErr w:type="spellEnd"/>
                          </w:p>
                          <w:p w14:paraId="2E98E960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GRANT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SELECT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ON</w:t>
                            </w:r>
                            <w:r>
                              <w:t xml:space="preserve"> Estudiante </w:t>
                            </w:r>
                            <w:r>
                              <w:rPr>
                                <w:color w:val="0000FF"/>
                              </w:rPr>
                              <w:t>TO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Rol_Estudiante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;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-- Permitir ver sus propios datos</w:t>
                            </w:r>
                          </w:p>
                          <w:p w14:paraId="3B3DDA99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GRANT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SELECT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ON</w:t>
                            </w:r>
                            <w:r>
                              <w:t xml:space="preserve"> Curso </w:t>
                            </w:r>
                            <w:r>
                              <w:rPr>
                                <w:color w:val="0000FF"/>
                              </w:rPr>
                              <w:t>TO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Rol_Estudiante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;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-- Permitir ver cursos disponibles</w:t>
                            </w:r>
                          </w:p>
                          <w:p w14:paraId="4EF7E770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GRANT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SELECT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ON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Inscripcion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TO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Rol_Estudiante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;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-- Ver sus inscripciones</w:t>
                            </w:r>
                          </w:p>
                          <w:p w14:paraId="177694F2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GRANT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SELECT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ON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Evaluacion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TO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Rol_Estudiante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;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-- Ver sus evaluaciones</w:t>
                            </w:r>
                          </w:p>
                          <w:p w14:paraId="3B3CD8EA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GRANT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INSERT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ON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Inscripcion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TO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Rol_Estudiante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;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-- Inscribirse en cursos</w:t>
                            </w:r>
                          </w:p>
                          <w:p w14:paraId="285A4A0C" w14:textId="77777777" w:rsidR="008A4BF7" w:rsidRDefault="008A4BF7" w:rsidP="000D608A">
                            <w:pPr>
                              <w:pStyle w:val="cdigo"/>
                            </w:pPr>
                          </w:p>
                          <w:p w14:paraId="2AD77B50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 xml:space="preserve">-- Asignar permisos al </w:t>
                            </w:r>
                            <w:proofErr w:type="spellStart"/>
                            <w:r>
                              <w:rPr>
                                <w:color w:val="008000"/>
                              </w:rPr>
                              <w:t>Rol_Profesor</w:t>
                            </w:r>
                            <w:proofErr w:type="spellEnd"/>
                          </w:p>
                          <w:p w14:paraId="27A27472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GRANT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SELECT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ON</w:t>
                            </w:r>
                            <w:r>
                              <w:t xml:space="preserve"> Profesor </w:t>
                            </w:r>
                            <w:r>
                              <w:rPr>
                                <w:color w:val="0000FF"/>
                              </w:rPr>
                              <w:t>TO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Rol_Profesor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;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-- Ver datos personales del profesor</w:t>
                            </w:r>
                          </w:p>
                          <w:p w14:paraId="1E59FEBA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GRANT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SELECT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ON</w:t>
                            </w:r>
                            <w:r>
                              <w:t xml:space="preserve"> Curso </w:t>
                            </w:r>
                            <w:r>
                              <w:rPr>
                                <w:color w:val="0000FF"/>
                              </w:rPr>
                              <w:t>TO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Rol_Profesor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;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-- Ver cursos que imparte</w:t>
                            </w:r>
                          </w:p>
                          <w:p w14:paraId="7D8DD9B8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GRANT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SELECT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ON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Evaluacion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TO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Rol_Profesor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;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-- Ver evaluaciones asignadas</w:t>
                            </w:r>
                          </w:p>
                          <w:p w14:paraId="45E651DE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GRANT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INSERT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FF00FF"/>
                              </w:rPr>
                              <w:t>UPDATE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ON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Evaluacion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TO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Rol_Profesor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;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-- Calificar estudiantes</w:t>
                            </w:r>
                          </w:p>
                          <w:p w14:paraId="2FDF8C63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GRANT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SELECT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ON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Inscripcion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TO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Rol_Profesor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;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-- Ver estudiantes inscritos en sus cursos</w:t>
                            </w:r>
                          </w:p>
                          <w:p w14:paraId="2E198A88" w14:textId="77777777" w:rsidR="008A4BF7" w:rsidRDefault="008A4BF7" w:rsidP="000D608A">
                            <w:pPr>
                              <w:pStyle w:val="cdigo"/>
                            </w:pPr>
                          </w:p>
                          <w:p w14:paraId="24E451B5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 xml:space="preserve">-- Asignar permisos al </w:t>
                            </w:r>
                            <w:proofErr w:type="spellStart"/>
                            <w:r>
                              <w:rPr>
                                <w:color w:val="008000"/>
                              </w:rPr>
                              <w:t>Rol_Administrador</w:t>
                            </w:r>
                            <w:proofErr w:type="spellEnd"/>
                          </w:p>
                          <w:p w14:paraId="661F5F79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GRANT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SELECT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INSERT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FF00FF"/>
                              </w:rPr>
                              <w:t>UPDATE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DELETE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ON</w:t>
                            </w:r>
                            <w:r>
                              <w:t xml:space="preserve"> Estudiante </w:t>
                            </w:r>
                            <w:r>
                              <w:rPr>
                                <w:color w:val="0000FF"/>
                              </w:rPr>
                              <w:t>TO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Rol_Administrador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;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-- Gestión completa de estudiantes</w:t>
                            </w:r>
                          </w:p>
                          <w:p w14:paraId="5C9E932D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GRANT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SELECT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INSERT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FF00FF"/>
                              </w:rPr>
                              <w:t>UPDATE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DELETE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ON</w:t>
                            </w:r>
                            <w:r>
                              <w:t xml:space="preserve"> Profesor </w:t>
                            </w:r>
                            <w:r>
                              <w:rPr>
                                <w:color w:val="0000FF"/>
                              </w:rPr>
                              <w:t>TO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Rol_Administrador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;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-- Gestión completa de profesores</w:t>
                            </w:r>
                          </w:p>
                          <w:p w14:paraId="4A81069B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GRANT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SELECT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INSERT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FF00FF"/>
                              </w:rPr>
                              <w:t>UPDATE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DELETE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ON</w:t>
                            </w:r>
                            <w:r>
                              <w:t xml:space="preserve"> Curso </w:t>
                            </w:r>
                            <w:r>
                              <w:rPr>
                                <w:color w:val="0000FF"/>
                              </w:rPr>
                              <w:t>TO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Rol_Administrador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;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-- Gestión completa de cursos</w:t>
                            </w:r>
                          </w:p>
                          <w:p w14:paraId="52E7394E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GRANT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SELECT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INSERT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FF00FF"/>
                              </w:rPr>
                              <w:t>UPDATE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DELETE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ON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Inscripcion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TO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Rol_Administrador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;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-- Gestión completa de inscripciones</w:t>
                            </w:r>
                          </w:p>
                          <w:p w14:paraId="0B8E4CBE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GRANT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SELECT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INSERT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FF00FF"/>
                              </w:rPr>
                              <w:t>UPDATE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DELETE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ON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Evaluacion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TO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Rol_Administrador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;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-- Gestión completa de evaluaciones</w:t>
                            </w:r>
                          </w:p>
                          <w:p w14:paraId="6D22BB9C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GRANT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SELECT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INSERT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FF00FF"/>
                              </w:rPr>
                              <w:t>UPDATE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DELETE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ON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Curso_Profesor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TO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Rol_Administrador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;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-- Gestión de asignación de profesores a cursos</w:t>
                            </w:r>
                          </w:p>
                          <w:p w14:paraId="68843E6A" w14:textId="77777777" w:rsidR="008A4BF7" w:rsidRDefault="008A4BF7" w:rsidP="000D608A">
                            <w:pPr>
                              <w:pStyle w:val="cdigo"/>
                            </w:pPr>
                          </w:p>
                          <w:p w14:paraId="345B5455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-- Crear usuarios y asignar roles</w:t>
                            </w:r>
                          </w:p>
                          <w:p w14:paraId="2EBF02F8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-- Nota: Es necesario reemplazar los valores &lt;</w:t>
                            </w:r>
                            <w:proofErr w:type="spellStart"/>
                            <w:r>
                              <w:rPr>
                                <w:color w:val="008000"/>
                              </w:rPr>
                              <w:t>nombre_usuario</w:t>
                            </w:r>
                            <w:proofErr w:type="spellEnd"/>
                            <w:r>
                              <w:rPr>
                                <w:color w:val="008000"/>
                              </w:rPr>
                              <w:t>&gt; y &lt;contraseña&gt; según los requisitos</w:t>
                            </w:r>
                          </w:p>
                          <w:p w14:paraId="70E19F82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CREATE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LOGIN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UsuarioEstudiante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WITH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PASSWORD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=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'Estudiante123!'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1AB14001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CREATE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USER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UsuarioEstudiante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FOR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LOGIN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UsuarioEstudiante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1CF130EB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ALTER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ROLE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Rol_Estudiante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ADD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MEMBER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UsuarioEstudiante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6BEE76F1" w14:textId="77777777" w:rsidR="008A4BF7" w:rsidRDefault="008A4BF7" w:rsidP="000D608A">
                            <w:pPr>
                              <w:pStyle w:val="cdigo"/>
                            </w:pPr>
                          </w:p>
                          <w:p w14:paraId="3655F802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CREATE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LOGIN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4BF7">
                              <w:rPr>
                                <w:lang w:val="en-US"/>
                              </w:rPr>
                              <w:t>UsuarioProfesor</w:t>
                            </w:r>
                            <w:proofErr w:type="spellEnd"/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WITH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PASSWORD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FF0000"/>
                                <w:lang w:val="en-US"/>
                              </w:rPr>
                              <w:t>'Profesor123!</w:t>
                            </w:r>
                            <w:proofErr w:type="gramStart"/>
                            <w:r w:rsidRPr="008A4BF7">
                              <w:rPr>
                                <w:color w:val="FF0000"/>
                                <w:lang w:val="en-US"/>
                              </w:rPr>
                              <w:t>'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1B183354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CREATE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USER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4BF7">
                              <w:rPr>
                                <w:lang w:val="en-US"/>
                              </w:rPr>
                              <w:t>UsuarioProfesor</w:t>
                            </w:r>
                            <w:proofErr w:type="spellEnd"/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FOR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LOGIN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A4BF7">
                              <w:rPr>
                                <w:lang w:val="en-US"/>
                              </w:rPr>
                              <w:t>UsuarioProfesor</w:t>
                            </w:r>
                            <w:proofErr w:type="spellEnd"/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0A75E5C0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ALTER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ROLE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4BF7">
                              <w:rPr>
                                <w:lang w:val="en-US"/>
                              </w:rPr>
                              <w:t>Rol_Profesor</w:t>
                            </w:r>
                            <w:proofErr w:type="spellEnd"/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ADD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MEMBER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A4BF7">
                              <w:rPr>
                                <w:lang w:val="en-US"/>
                              </w:rPr>
                              <w:t>UsuarioProfesor</w:t>
                            </w:r>
                            <w:proofErr w:type="spellEnd"/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67FBAE1F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</w:p>
                          <w:p w14:paraId="3D53BE05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CREATE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LOGIN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4BF7">
                              <w:rPr>
                                <w:lang w:val="en-US"/>
                              </w:rPr>
                              <w:t>UsuarioAdministrador</w:t>
                            </w:r>
                            <w:proofErr w:type="spellEnd"/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WITH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PASSWORD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FF0000"/>
                                <w:lang w:val="en-US"/>
                              </w:rPr>
                              <w:t>'Admin123!</w:t>
                            </w:r>
                            <w:proofErr w:type="gramStart"/>
                            <w:r w:rsidRPr="008A4BF7">
                              <w:rPr>
                                <w:color w:val="FF0000"/>
                                <w:lang w:val="en-US"/>
                              </w:rPr>
                              <w:t>'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50AD88BA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CREATE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USER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UsuarioAdministrador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FOR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LOGIN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UsuarioAdministrador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2C632947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ALTER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ROLE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Rol_Administrador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ADD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MEMBER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UsuarioAdministrador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73335D3C" w14:textId="77777777" w:rsidR="008A4BF7" w:rsidRDefault="008A4BF7" w:rsidP="000D608A">
                            <w:pPr>
                              <w:pStyle w:val="cdigo"/>
                            </w:pPr>
                          </w:p>
                          <w:p w14:paraId="148CBBD6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-- Revisión de los roles asignados</w:t>
                            </w:r>
                          </w:p>
                          <w:p w14:paraId="760ED017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r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.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name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Rol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m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.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name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4BF7">
                              <w:rPr>
                                <w:lang w:val="en-US"/>
                              </w:rPr>
                              <w:t>Miembro</w:t>
                            </w:r>
                            <w:proofErr w:type="spellEnd"/>
                          </w:p>
                          <w:p w14:paraId="3151E9E8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A4BF7">
                              <w:rPr>
                                <w:color w:val="00FF00"/>
                                <w:lang w:val="en-US"/>
                              </w:rPr>
                              <w:t>sys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.</w:t>
                            </w:r>
                            <w:r w:rsidRPr="008A4BF7">
                              <w:rPr>
                                <w:color w:val="00FF00"/>
                                <w:lang w:val="en-US"/>
                              </w:rPr>
                              <w:t>database</w:t>
                            </w:r>
                            <w:proofErr w:type="gramEnd"/>
                            <w:r w:rsidRPr="008A4BF7">
                              <w:rPr>
                                <w:color w:val="00FF00"/>
                                <w:lang w:val="en-US"/>
                              </w:rPr>
                              <w:t>_role_members</w:t>
                            </w:r>
                            <w:proofErr w:type="spellEnd"/>
                            <w:r w:rsidRPr="008A4BF7">
                              <w:rPr>
                                <w:lang w:val="en-US"/>
                              </w:rPr>
                              <w:t xml:space="preserve"> rm</w:t>
                            </w:r>
                          </w:p>
                          <w:p w14:paraId="2E874452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JOIN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A4BF7">
                              <w:rPr>
                                <w:color w:val="00FF00"/>
                                <w:lang w:val="en-US"/>
                              </w:rPr>
                              <w:t>sys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.</w:t>
                            </w:r>
                            <w:r w:rsidRPr="008A4BF7">
                              <w:rPr>
                                <w:color w:val="00FF00"/>
                                <w:lang w:val="en-US"/>
                              </w:rPr>
                              <w:t>database</w:t>
                            </w:r>
                            <w:proofErr w:type="gramEnd"/>
                            <w:r w:rsidRPr="008A4BF7">
                              <w:rPr>
                                <w:color w:val="00FF00"/>
                                <w:lang w:val="en-US"/>
                              </w:rPr>
                              <w:t>_principals</w:t>
                            </w:r>
                            <w:proofErr w:type="spellEnd"/>
                            <w:r w:rsidRPr="008A4BF7">
                              <w:rPr>
                                <w:lang w:val="en-US"/>
                              </w:rPr>
                              <w:t xml:space="preserve"> r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4BF7">
                              <w:rPr>
                                <w:lang w:val="en-US"/>
                              </w:rPr>
                              <w:t>rm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.</w:t>
                            </w:r>
                            <w:r w:rsidRPr="008A4BF7">
                              <w:rPr>
                                <w:lang w:val="en-US"/>
                              </w:rPr>
                              <w:t>role_principal_id</w:t>
                            </w:r>
                            <w:proofErr w:type="spellEnd"/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4BF7">
                              <w:rPr>
                                <w:lang w:val="en-US"/>
                              </w:rPr>
                              <w:t>r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.</w:t>
                            </w:r>
                            <w:r w:rsidRPr="008A4BF7">
                              <w:rPr>
                                <w:lang w:val="en-US"/>
                              </w:rPr>
                              <w:t>principal_id</w:t>
                            </w:r>
                            <w:proofErr w:type="spellEnd"/>
                          </w:p>
                          <w:p w14:paraId="1654CBDE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JOIN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A4BF7">
                              <w:rPr>
                                <w:color w:val="00FF00"/>
                                <w:lang w:val="en-US"/>
                              </w:rPr>
                              <w:t>sys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.</w:t>
                            </w:r>
                            <w:r w:rsidRPr="008A4BF7">
                              <w:rPr>
                                <w:color w:val="00FF00"/>
                                <w:lang w:val="en-US"/>
                              </w:rPr>
                              <w:t>database</w:t>
                            </w:r>
                            <w:proofErr w:type="gramEnd"/>
                            <w:r w:rsidRPr="008A4BF7">
                              <w:rPr>
                                <w:color w:val="00FF00"/>
                                <w:lang w:val="en-US"/>
                              </w:rPr>
                              <w:t>_principals</w:t>
                            </w:r>
                            <w:proofErr w:type="spellEnd"/>
                            <w:r w:rsidRPr="008A4BF7">
                              <w:rPr>
                                <w:lang w:val="en-US"/>
                              </w:rPr>
                              <w:t xml:space="preserve"> m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ON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4BF7">
                              <w:rPr>
                                <w:lang w:val="en-US"/>
                              </w:rPr>
                              <w:t>rm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.</w:t>
                            </w:r>
                            <w:r w:rsidRPr="008A4BF7">
                              <w:rPr>
                                <w:lang w:val="en-US"/>
                              </w:rPr>
                              <w:t>member_principal_id</w:t>
                            </w:r>
                            <w:proofErr w:type="spellEnd"/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4BF7">
                              <w:rPr>
                                <w:lang w:val="en-US"/>
                              </w:rPr>
                              <w:t>m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.</w:t>
                            </w:r>
                            <w:r w:rsidRPr="008A4BF7">
                              <w:rPr>
                                <w:lang w:val="en-US"/>
                              </w:rPr>
                              <w:t>principal_id</w:t>
                            </w:r>
                            <w:proofErr w:type="spellEnd"/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</w:p>
                          <w:p w14:paraId="4E1DC177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</w:p>
                          <w:p w14:paraId="203A0EB9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----------------------------------------------------------------------</w:t>
                            </w:r>
                          </w:p>
                          <w:p w14:paraId="6E537FAF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--1. Procedimiento para Crear un Usuario y Asignarle el Rol de Estudiante</w:t>
                            </w:r>
                          </w:p>
                          <w:p w14:paraId="14564A6C" w14:textId="77777777" w:rsidR="008A4BF7" w:rsidRPr="000D608A" w:rsidRDefault="008A4BF7" w:rsidP="000D608A">
                            <w:pPr>
                              <w:pStyle w:val="cdigo"/>
                            </w:pPr>
                            <w:r>
                              <w:t>-- Procedimiento para Crear un Usuario y Asignarle el Rol de Estudiante</w:t>
                            </w:r>
                          </w:p>
                          <w:p w14:paraId="4D71CFCD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-- Procedimiento para Crear un Usuario y Asignarle el Rol de Estudiante</w:t>
                            </w:r>
                          </w:p>
                          <w:p w14:paraId="223DB8A7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CREATE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PROCEDURE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CrearUsuarioEstudiante</w:t>
                            </w:r>
                            <w:proofErr w:type="spellEnd"/>
                          </w:p>
                          <w:p w14:paraId="34E19597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@NombreUsuario </w:t>
                            </w:r>
                            <w:r>
                              <w:rPr>
                                <w:color w:val="0000FF"/>
                              </w:rPr>
                              <w:t>NVARCHAR</w:t>
                            </w:r>
                            <w:r>
                              <w:rPr>
                                <w:color w:val="808080"/>
                              </w:rPr>
                              <w:t>(</w:t>
                            </w:r>
                            <w:r>
                              <w:t>50</w:t>
                            </w:r>
                            <w:r>
                              <w:rPr>
                                <w:color w:val="808080"/>
                              </w:rPr>
                              <w:t>),</w:t>
                            </w:r>
                          </w:p>
                          <w:p w14:paraId="4D34A12A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@Contrasena </w:t>
                            </w:r>
                            <w:r>
                              <w:rPr>
                                <w:color w:val="0000FF"/>
                              </w:rPr>
                              <w:t>NVARCHAR</w:t>
                            </w:r>
                            <w:r>
                              <w:rPr>
                                <w:color w:val="808080"/>
                              </w:rPr>
                              <w:t>(</w:t>
                            </w:r>
                            <w:r>
                              <w:t>100</w:t>
                            </w:r>
                            <w:r>
                              <w:rPr>
                                <w:color w:val="808080"/>
                              </w:rPr>
                              <w:t>),</w:t>
                            </w:r>
                          </w:p>
                          <w:p w14:paraId="7717A3E4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@Email </w:t>
                            </w:r>
                            <w:r>
                              <w:rPr>
                                <w:color w:val="0000FF"/>
                              </w:rPr>
                              <w:t>NVARCHAR</w:t>
                            </w:r>
                            <w:r>
                              <w:rPr>
                                <w:color w:val="808080"/>
                              </w:rPr>
                              <w:t>(</w:t>
                            </w:r>
                            <w:r>
                              <w:t>150</w:t>
                            </w:r>
                            <w:r>
                              <w:rPr>
                                <w:color w:val="808080"/>
                              </w:rPr>
                              <w:t>),</w:t>
                            </w:r>
                          </w:p>
                          <w:p w14:paraId="60F767A6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@Telefono </w:t>
                            </w:r>
                            <w:r>
                              <w:rPr>
                                <w:color w:val="0000FF"/>
                              </w:rPr>
                              <w:t>NVARCHAR</w:t>
                            </w:r>
                            <w:r>
                              <w:rPr>
                                <w:color w:val="808080"/>
                              </w:rPr>
                              <w:t>(</w:t>
                            </w:r>
                            <w:r>
                              <w:t>20</w:t>
                            </w:r>
                            <w:r>
                              <w:rPr>
                                <w:color w:val="808080"/>
                              </w:rPr>
                              <w:t>),</w:t>
                            </w:r>
                          </w:p>
                          <w:p w14:paraId="0E503508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@Direccion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NVARCHAR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8A4BF7">
                              <w:rPr>
                                <w:color w:val="FF00FF"/>
                                <w:lang w:val="en-US"/>
                              </w:rPr>
                              <w:t>MAX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)</w:t>
                            </w:r>
                          </w:p>
                          <w:p w14:paraId="360F32B2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</w:p>
                          <w:p w14:paraId="0018B8C0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</w:p>
                          <w:p w14:paraId="4F74484F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3B06DF22" w14:textId="77777777" w:rsidR="008A4BF7" w:rsidRDefault="008A4BF7" w:rsidP="000D608A">
                            <w:pPr>
                              <w:pStyle w:val="cdigo"/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TRANSACTION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11AAFA10" w14:textId="77777777" w:rsidR="008A4BF7" w:rsidRDefault="008A4BF7" w:rsidP="000D608A">
                            <w:pPr>
                              <w:pStyle w:val="cdigo"/>
                            </w:pPr>
                          </w:p>
                          <w:p w14:paraId="67480210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8000"/>
                              </w:rPr>
                              <w:t xml:space="preserve">-- Validar que el usuario no exista como </w:t>
                            </w:r>
                            <w:proofErr w:type="spellStart"/>
                            <w:r>
                              <w:rPr>
                                <w:color w:val="008000"/>
                              </w:rPr>
                              <w:t>login</w:t>
                            </w:r>
                            <w:proofErr w:type="spellEnd"/>
                          </w:p>
                          <w:p w14:paraId="5084203D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IF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EXISTS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1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A4BF7">
                              <w:rPr>
                                <w:color w:val="00FF00"/>
                                <w:lang w:val="en-US"/>
                              </w:rPr>
                              <w:t>sys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.</w:t>
                            </w:r>
                            <w:r w:rsidRPr="008A4BF7">
                              <w:rPr>
                                <w:color w:val="00FF00"/>
                                <w:lang w:val="en-US"/>
                              </w:rPr>
                              <w:t>server</w:t>
                            </w:r>
                            <w:proofErr w:type="gramEnd"/>
                            <w:r w:rsidRPr="008A4BF7">
                              <w:rPr>
                                <w:color w:val="00FF00"/>
                                <w:lang w:val="en-US"/>
                              </w:rPr>
                              <w:t>_principals</w:t>
                            </w:r>
                            <w:proofErr w:type="spellEnd"/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name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@NombreUsuario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)</w:t>
                            </w:r>
                          </w:p>
                          <w:p w14:paraId="77D5AABC" w14:textId="77777777" w:rsidR="008A4BF7" w:rsidRDefault="008A4BF7" w:rsidP="000D608A">
                            <w:pPr>
                              <w:pStyle w:val="cdigo"/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</w:p>
                          <w:p w14:paraId="5B03E1AF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THROW</w:t>
                            </w:r>
                            <w:r>
                              <w:t xml:space="preserve"> 50001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'El nombre de usuario ya existe como LOGIN.'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1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3EF5EC49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END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7B769411" w14:textId="77777777" w:rsidR="008A4BF7" w:rsidRDefault="008A4BF7" w:rsidP="000D608A">
                            <w:pPr>
                              <w:pStyle w:val="cdigo"/>
                            </w:pPr>
                          </w:p>
                          <w:p w14:paraId="0F1B516E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8000"/>
                              </w:rPr>
                              <w:t>-- Validar que el correo no esté duplicado</w:t>
                            </w:r>
                          </w:p>
                          <w:p w14:paraId="260FA92D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IF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EXISTS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1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4BF7">
                              <w:rPr>
                                <w:lang w:val="en-US"/>
                              </w:rPr>
                              <w:t>Estudiante</w:t>
                            </w:r>
                            <w:proofErr w:type="spellEnd"/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4BF7">
                              <w:rPr>
                                <w:lang w:val="en-US"/>
                              </w:rPr>
                              <w:t>correo</w:t>
                            </w:r>
                            <w:proofErr w:type="spellEnd"/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@Email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)</w:t>
                            </w:r>
                          </w:p>
                          <w:p w14:paraId="41D9F060" w14:textId="77777777" w:rsidR="008A4BF7" w:rsidRDefault="008A4BF7" w:rsidP="000D608A">
                            <w:pPr>
                              <w:pStyle w:val="cdigo"/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</w:p>
                          <w:p w14:paraId="60E76239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THROW</w:t>
                            </w:r>
                            <w:r>
                              <w:t xml:space="preserve"> 50002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'El correo electrónico ya está registrado en la tabla Estudiante.'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1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27B00C42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END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27D31ADE" w14:textId="77777777" w:rsidR="008A4BF7" w:rsidRDefault="008A4BF7" w:rsidP="000D608A">
                            <w:pPr>
                              <w:pStyle w:val="cdigo"/>
                            </w:pPr>
                          </w:p>
                          <w:p w14:paraId="68BA76C9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8000"/>
                              </w:rPr>
                              <w:t>-- Validar que el teléfono no esté duplicado</w:t>
                            </w:r>
                          </w:p>
                          <w:p w14:paraId="546BE971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IF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EXISTS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1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4BF7">
                              <w:rPr>
                                <w:lang w:val="en-US"/>
                              </w:rPr>
                              <w:t>Estudiante</w:t>
                            </w:r>
                            <w:proofErr w:type="spellEnd"/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4BF7">
                              <w:rPr>
                                <w:lang w:val="en-US"/>
                              </w:rPr>
                              <w:t>telefono</w:t>
                            </w:r>
                            <w:proofErr w:type="spellEnd"/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@Telefono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)</w:t>
                            </w:r>
                          </w:p>
                          <w:p w14:paraId="4AE76785" w14:textId="77777777" w:rsidR="008A4BF7" w:rsidRDefault="008A4BF7" w:rsidP="000D608A">
                            <w:pPr>
                              <w:pStyle w:val="cdigo"/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</w:p>
                          <w:p w14:paraId="2A7B407F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THROW</w:t>
                            </w:r>
                            <w:r>
                              <w:t xml:space="preserve"> 50003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'El número de teléfono ya está registrado en la tabla Estudiante.'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1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5566002F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END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4521DFD1" w14:textId="77777777" w:rsidR="008A4BF7" w:rsidRDefault="008A4BF7" w:rsidP="000D608A">
                            <w:pPr>
                              <w:pStyle w:val="cdigo"/>
                            </w:pPr>
                          </w:p>
                          <w:p w14:paraId="3F943F79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8000"/>
                              </w:rPr>
                              <w:t xml:space="preserve">-- Crear el </w:t>
                            </w:r>
                            <w:proofErr w:type="spellStart"/>
                            <w:r>
                              <w:rPr>
                                <w:color w:val="008000"/>
                              </w:rPr>
                              <w:t>login</w:t>
                            </w:r>
                            <w:proofErr w:type="spellEnd"/>
                            <w:r>
                              <w:rPr>
                                <w:color w:val="008000"/>
                              </w:rPr>
                              <w:t xml:space="preserve"> y el usuario</w:t>
                            </w:r>
                          </w:p>
                          <w:p w14:paraId="3553EA09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DECLARE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@SQL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NVARCHAR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8A4BF7">
                              <w:rPr>
                                <w:color w:val="FF00FF"/>
                                <w:lang w:val="en-US"/>
                              </w:rPr>
                              <w:t>MAX</w:t>
                            </w:r>
                            <w:proofErr w:type="gramStart"/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);</w:t>
                            </w:r>
                            <w:proofErr w:type="gramEnd"/>
                          </w:p>
                          <w:p w14:paraId="6F463661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SET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@SQL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FF0000"/>
                                <w:lang w:val="en-US"/>
                              </w:rPr>
                              <w:t>'CREATE LOGIN ['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@NombreUsuario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FF0000"/>
                                <w:lang w:val="en-US"/>
                              </w:rPr>
                              <w:t>'] WITH PASSWORD = '''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@Contrasena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FF0000"/>
                                <w:lang w:val="en-US"/>
                              </w:rPr>
                              <w:t>''', CHECK_POLICY = ON;</w:t>
                            </w:r>
                            <w:proofErr w:type="gramStart"/>
                            <w:r w:rsidRPr="008A4BF7">
                              <w:rPr>
                                <w:color w:val="FF0000"/>
                                <w:lang w:val="en-US"/>
                              </w:rPr>
                              <w:t>'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73A122A4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EXEC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8A4BF7">
                              <w:rPr>
                                <w:lang w:val="en-US"/>
                              </w:rPr>
                              <w:t>@SQL</w:t>
                            </w:r>
                            <w:proofErr w:type="gramStart"/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);</w:t>
                            </w:r>
                            <w:proofErr w:type="gramEnd"/>
                          </w:p>
                          <w:p w14:paraId="07BAF414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</w:p>
                          <w:p w14:paraId="2A32588B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SET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@SQL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FF0000"/>
                                <w:lang w:val="en-US"/>
                              </w:rPr>
                              <w:t>'CREATE USER ['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@NombreUsuario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FF0000"/>
                                <w:lang w:val="en-US"/>
                              </w:rPr>
                              <w:t>'] FOR LOGIN ['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@NombreUsuario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FF0000"/>
                                <w:lang w:val="en-US"/>
                              </w:rPr>
                              <w:t xml:space="preserve">']; ALTER ROLE </w:t>
                            </w:r>
                            <w:proofErr w:type="spellStart"/>
                            <w:r w:rsidRPr="008A4BF7">
                              <w:rPr>
                                <w:color w:val="FF0000"/>
                                <w:lang w:val="en-US"/>
                              </w:rPr>
                              <w:t>Estudiante</w:t>
                            </w:r>
                            <w:proofErr w:type="spellEnd"/>
                            <w:r w:rsidRPr="008A4BF7">
                              <w:rPr>
                                <w:color w:val="FF0000"/>
                                <w:lang w:val="en-US"/>
                              </w:rPr>
                              <w:t xml:space="preserve"> ADD MEMBER ['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@NombreUsuario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FF0000"/>
                                <w:lang w:val="en-US"/>
                              </w:rPr>
                              <w:t>'];</w:t>
                            </w:r>
                            <w:proofErr w:type="gramStart"/>
                            <w:r w:rsidRPr="008A4BF7">
                              <w:rPr>
                                <w:color w:val="FF0000"/>
                                <w:lang w:val="en-US"/>
                              </w:rPr>
                              <w:t>'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687B8597" w14:textId="77777777" w:rsidR="008A4BF7" w:rsidRDefault="008A4BF7" w:rsidP="000D608A">
                            <w:pPr>
                              <w:pStyle w:val="cdigo"/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EXEC</w:t>
                            </w:r>
                            <w:r>
                              <w:rPr>
                                <w:color w:val="808080"/>
                              </w:rPr>
                              <w:t>(</w:t>
                            </w:r>
                            <w:r>
                              <w:t>@SQL</w:t>
                            </w:r>
                            <w:r>
                              <w:rPr>
                                <w:color w:val="808080"/>
                              </w:rPr>
                              <w:t>);</w:t>
                            </w:r>
                          </w:p>
                          <w:p w14:paraId="65C0DB6D" w14:textId="77777777" w:rsidR="008A4BF7" w:rsidRDefault="008A4BF7" w:rsidP="000D608A">
                            <w:pPr>
                              <w:pStyle w:val="cdigo"/>
                            </w:pPr>
                          </w:p>
                          <w:p w14:paraId="32AEE22E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8000"/>
                              </w:rPr>
                              <w:t>-- Insertar datos en la tabla Estudiante</w:t>
                            </w:r>
                          </w:p>
                          <w:p w14:paraId="7A27C2AB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INSERT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INTO</w:t>
                            </w:r>
                            <w:r>
                              <w:t xml:space="preserve"> Estudiante</w:t>
                            </w:r>
                            <w:r>
                              <w:rPr>
                                <w:color w:val="0000FF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(</w:t>
                            </w:r>
                            <w:r>
                              <w:t>nombre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correo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telefono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direccion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)</w:t>
                            </w:r>
                          </w:p>
                          <w:p w14:paraId="626410A8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 xml:space="preserve">VALUES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8A4BF7">
                              <w:rPr>
                                <w:lang w:val="en-US"/>
                              </w:rPr>
                              <w:t>@NombreUsuario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@Email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@Telefono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@Direccion</w:t>
                            </w:r>
                            <w:proofErr w:type="gramStart"/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);</w:t>
                            </w:r>
                            <w:proofErr w:type="gramEnd"/>
                          </w:p>
                          <w:p w14:paraId="33DFE4A8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</w:p>
                          <w:p w14:paraId="2F53E2E4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COMMIT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403400D9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26114B44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00813FA8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ROLLBACK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7973BC3C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THROW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68095071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485FF42A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2426C56D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/*</w:t>
                            </w:r>
                          </w:p>
                          <w:p w14:paraId="7E70BC16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--Ejemplo</w:t>
                            </w:r>
                          </w:p>
                          <w:p w14:paraId="45ECA1DC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 xml:space="preserve">EXEC </w:t>
                            </w:r>
                            <w:proofErr w:type="spellStart"/>
                            <w:r>
                              <w:rPr>
                                <w:color w:val="008000"/>
                              </w:rPr>
                              <w:t>CrearUsuarioEstudiante</w:t>
                            </w:r>
                            <w:proofErr w:type="spellEnd"/>
                          </w:p>
                          <w:p w14:paraId="220A5728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 xml:space="preserve">  @NombreUsuario = 'estudiante01',</w:t>
                            </w:r>
                          </w:p>
                          <w:p w14:paraId="01BE5208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 xml:space="preserve">  @Contrasena = 'Segura123!',</w:t>
                            </w:r>
                          </w:p>
                          <w:p w14:paraId="7D5DAEBB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 xml:space="preserve">  @Email = 'estudiante01@techacademy.com',</w:t>
                            </w:r>
                          </w:p>
                          <w:p w14:paraId="0E053420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 xml:space="preserve">  @Telefono = '987654321',</w:t>
                            </w:r>
                          </w:p>
                          <w:p w14:paraId="78AD614D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 xml:space="preserve">  @Direccion = 'Av. Siempre Viva 123';</w:t>
                            </w:r>
                          </w:p>
                          <w:p w14:paraId="2E7AB139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*/</w:t>
                            </w:r>
                          </w:p>
                          <w:p w14:paraId="33EDA110" w14:textId="77777777" w:rsidR="008A4BF7" w:rsidRDefault="008A4BF7" w:rsidP="000D608A">
                            <w:pPr>
                              <w:pStyle w:val="cdigo"/>
                            </w:pPr>
                          </w:p>
                          <w:p w14:paraId="3E48B5FC" w14:textId="77777777" w:rsidR="008A4BF7" w:rsidRDefault="008A4BF7" w:rsidP="000D608A">
                            <w:pPr>
                              <w:pStyle w:val="cdigo"/>
                            </w:pPr>
                          </w:p>
                          <w:p w14:paraId="067A4FDB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--2. Procedimiento para Crear un Usuario y Asignarle el Rol de Profesor</w:t>
                            </w:r>
                          </w:p>
                          <w:p w14:paraId="1D5626BA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CREATE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PROCEDURE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CrearUsuarioProfesor</w:t>
                            </w:r>
                            <w:proofErr w:type="spellEnd"/>
                          </w:p>
                          <w:p w14:paraId="0D1880D2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@NombreUsuario </w:t>
                            </w:r>
                            <w:r>
                              <w:rPr>
                                <w:color w:val="0000FF"/>
                              </w:rPr>
                              <w:t>NVARCHAR</w:t>
                            </w:r>
                            <w:r>
                              <w:rPr>
                                <w:color w:val="808080"/>
                              </w:rPr>
                              <w:t>(</w:t>
                            </w:r>
                            <w:r>
                              <w:t>50</w:t>
                            </w:r>
                            <w:r>
                              <w:rPr>
                                <w:color w:val="808080"/>
                              </w:rPr>
                              <w:t>),</w:t>
                            </w:r>
                          </w:p>
                          <w:p w14:paraId="0012A434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@Contrasena </w:t>
                            </w:r>
                            <w:r>
                              <w:rPr>
                                <w:color w:val="0000FF"/>
                              </w:rPr>
                              <w:t>NVARCHAR</w:t>
                            </w:r>
                            <w:r>
                              <w:rPr>
                                <w:color w:val="808080"/>
                              </w:rPr>
                              <w:t>(</w:t>
                            </w:r>
                            <w:r>
                              <w:t>100</w:t>
                            </w:r>
                            <w:r>
                              <w:rPr>
                                <w:color w:val="808080"/>
                              </w:rPr>
                              <w:t>),</w:t>
                            </w:r>
                          </w:p>
                          <w:p w14:paraId="6631FCEF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@Email </w:t>
                            </w:r>
                            <w:r>
                              <w:rPr>
                                <w:color w:val="0000FF"/>
                              </w:rPr>
                              <w:t>NVARCHAR</w:t>
                            </w:r>
                            <w:r>
                              <w:rPr>
                                <w:color w:val="808080"/>
                              </w:rPr>
                              <w:t>(</w:t>
                            </w:r>
                            <w:r>
                              <w:t>150</w:t>
                            </w:r>
                            <w:r>
                              <w:rPr>
                                <w:color w:val="808080"/>
                              </w:rPr>
                              <w:t>),</w:t>
                            </w:r>
                          </w:p>
                          <w:p w14:paraId="26C156D0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@Telefono </w:t>
                            </w:r>
                            <w:r>
                              <w:rPr>
                                <w:color w:val="0000FF"/>
                              </w:rPr>
                              <w:t>NVARCHAR</w:t>
                            </w:r>
                            <w:r>
                              <w:rPr>
                                <w:color w:val="808080"/>
                              </w:rPr>
                              <w:t>(</w:t>
                            </w:r>
                            <w:r>
                              <w:t>20</w:t>
                            </w:r>
                            <w:r>
                              <w:rPr>
                                <w:color w:val="808080"/>
                              </w:rPr>
                              <w:t>),</w:t>
                            </w:r>
                          </w:p>
                          <w:p w14:paraId="622C1F96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@Direccion </w:t>
                            </w:r>
                            <w:r>
                              <w:rPr>
                                <w:color w:val="0000FF"/>
                              </w:rPr>
                              <w:t>NVARCHAR</w:t>
                            </w:r>
                            <w:r>
                              <w:rPr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color w:val="FF00FF"/>
                              </w:rPr>
                              <w:t>MAX</w:t>
                            </w:r>
                            <w:r>
                              <w:rPr>
                                <w:color w:val="808080"/>
                              </w:rPr>
                              <w:t>),</w:t>
                            </w:r>
                          </w:p>
                          <w:p w14:paraId="51C495E8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@DepartamentoId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INT</w:t>
                            </w:r>
                          </w:p>
                          <w:p w14:paraId="7DB7CC01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</w:p>
                          <w:p w14:paraId="0F1A43B1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</w:p>
                          <w:p w14:paraId="7DA3A48E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09ECD1D4" w14:textId="77777777" w:rsidR="008A4BF7" w:rsidRDefault="008A4BF7" w:rsidP="000D608A">
                            <w:pPr>
                              <w:pStyle w:val="cdigo"/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TRANSACTION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5D3A5767" w14:textId="77777777" w:rsidR="008A4BF7" w:rsidRDefault="008A4BF7" w:rsidP="000D608A">
                            <w:pPr>
                              <w:pStyle w:val="cdigo"/>
                            </w:pPr>
                          </w:p>
                          <w:p w14:paraId="2237FCC3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8000"/>
                              </w:rPr>
                              <w:t xml:space="preserve">-- Validar que el usuario no exista como </w:t>
                            </w:r>
                            <w:proofErr w:type="spellStart"/>
                            <w:r>
                              <w:rPr>
                                <w:color w:val="008000"/>
                              </w:rPr>
                              <w:t>login</w:t>
                            </w:r>
                            <w:proofErr w:type="spellEnd"/>
                          </w:p>
                          <w:p w14:paraId="58E87F5C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IF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EXISTS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1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A4BF7">
                              <w:rPr>
                                <w:color w:val="00FF00"/>
                                <w:lang w:val="en-US"/>
                              </w:rPr>
                              <w:t>sys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.</w:t>
                            </w:r>
                            <w:r w:rsidRPr="008A4BF7">
                              <w:rPr>
                                <w:color w:val="00FF00"/>
                                <w:lang w:val="en-US"/>
                              </w:rPr>
                              <w:t>server</w:t>
                            </w:r>
                            <w:proofErr w:type="gramEnd"/>
                            <w:r w:rsidRPr="008A4BF7">
                              <w:rPr>
                                <w:color w:val="00FF00"/>
                                <w:lang w:val="en-US"/>
                              </w:rPr>
                              <w:t>_principals</w:t>
                            </w:r>
                            <w:proofErr w:type="spellEnd"/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name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@NombreUsuario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)</w:t>
                            </w:r>
                          </w:p>
                          <w:p w14:paraId="6A6AC0F0" w14:textId="77777777" w:rsidR="008A4BF7" w:rsidRDefault="008A4BF7" w:rsidP="000D608A">
                            <w:pPr>
                              <w:pStyle w:val="cdigo"/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</w:p>
                          <w:p w14:paraId="1C78B332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THROW</w:t>
                            </w:r>
                            <w:r>
                              <w:t xml:space="preserve"> 50001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'El nombre de usuario ya existe como LOGIN.'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1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5D7F503E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END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78363482" w14:textId="77777777" w:rsidR="008A4BF7" w:rsidRDefault="008A4BF7" w:rsidP="000D608A">
                            <w:pPr>
                              <w:pStyle w:val="cdigo"/>
                            </w:pPr>
                          </w:p>
                          <w:p w14:paraId="52896533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8000"/>
                              </w:rPr>
                              <w:t>-- Validar que el correo no esté duplicado</w:t>
                            </w:r>
                          </w:p>
                          <w:p w14:paraId="7BFC26AC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IF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EXISTS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1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4BF7">
                              <w:rPr>
                                <w:lang w:val="en-US"/>
                              </w:rPr>
                              <w:t>Profesor</w:t>
                            </w:r>
                            <w:proofErr w:type="spellEnd"/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4BF7">
                              <w:rPr>
                                <w:lang w:val="en-US"/>
                              </w:rPr>
                              <w:t>correo</w:t>
                            </w:r>
                            <w:proofErr w:type="spellEnd"/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@Email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)</w:t>
                            </w:r>
                          </w:p>
                          <w:p w14:paraId="136489D3" w14:textId="77777777" w:rsidR="008A4BF7" w:rsidRDefault="008A4BF7" w:rsidP="000D608A">
                            <w:pPr>
                              <w:pStyle w:val="cdigo"/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</w:p>
                          <w:p w14:paraId="13082884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THROW</w:t>
                            </w:r>
                            <w:r>
                              <w:t xml:space="preserve"> 50002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'El correo electrónico ya está registrado en la tabla Profesor.'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1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3B0700A8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END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16B1096C" w14:textId="77777777" w:rsidR="008A4BF7" w:rsidRDefault="008A4BF7" w:rsidP="000D608A">
                            <w:pPr>
                              <w:pStyle w:val="cdigo"/>
                            </w:pPr>
                          </w:p>
                          <w:p w14:paraId="20C3264A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8000"/>
                              </w:rPr>
                              <w:t>-- Validar que el teléfono no esté duplicado</w:t>
                            </w:r>
                          </w:p>
                          <w:p w14:paraId="79A0A53E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IF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EXISTS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1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4BF7">
                              <w:rPr>
                                <w:lang w:val="en-US"/>
                              </w:rPr>
                              <w:t>Profesor</w:t>
                            </w:r>
                            <w:proofErr w:type="spellEnd"/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4BF7">
                              <w:rPr>
                                <w:lang w:val="en-US"/>
                              </w:rPr>
                              <w:t>telefono</w:t>
                            </w:r>
                            <w:proofErr w:type="spellEnd"/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@Telefono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)</w:t>
                            </w:r>
                          </w:p>
                          <w:p w14:paraId="22F03CDA" w14:textId="77777777" w:rsidR="008A4BF7" w:rsidRDefault="008A4BF7" w:rsidP="000D608A">
                            <w:pPr>
                              <w:pStyle w:val="cdigo"/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</w:p>
                          <w:p w14:paraId="755B3E73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THROW</w:t>
                            </w:r>
                            <w:r>
                              <w:t xml:space="preserve"> 50003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'El número de teléfono ya está registrado en la tabla Profesor.'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1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4877B804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END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33DB3D35" w14:textId="77777777" w:rsidR="008A4BF7" w:rsidRDefault="008A4BF7" w:rsidP="000D608A">
                            <w:pPr>
                              <w:pStyle w:val="cdigo"/>
                            </w:pPr>
                          </w:p>
                          <w:p w14:paraId="7CC7E63A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8000"/>
                              </w:rPr>
                              <w:t>-- Validar que el Departamento exista</w:t>
                            </w:r>
                          </w:p>
                          <w:p w14:paraId="1BD84652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IF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NOT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EXISTS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1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Departamento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4BF7">
                              <w:rPr>
                                <w:lang w:val="en-US"/>
                              </w:rPr>
                              <w:t>departamento_id</w:t>
                            </w:r>
                            <w:proofErr w:type="spellEnd"/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@DepartamentoId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)</w:t>
                            </w:r>
                          </w:p>
                          <w:p w14:paraId="530E6605" w14:textId="77777777" w:rsidR="008A4BF7" w:rsidRDefault="008A4BF7" w:rsidP="000D608A">
                            <w:pPr>
                              <w:pStyle w:val="cdigo"/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</w:p>
                          <w:p w14:paraId="6A6CAA6D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THROW</w:t>
                            </w:r>
                            <w:r>
                              <w:t xml:space="preserve"> 50004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'El Departamento especificado no existe.'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1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65D304EB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END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6B7085BB" w14:textId="77777777" w:rsidR="008A4BF7" w:rsidRDefault="008A4BF7" w:rsidP="000D608A">
                            <w:pPr>
                              <w:pStyle w:val="cdigo"/>
                            </w:pPr>
                          </w:p>
                          <w:p w14:paraId="56C75962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8000"/>
                              </w:rPr>
                              <w:t xml:space="preserve">-- Crear el </w:t>
                            </w:r>
                            <w:proofErr w:type="spellStart"/>
                            <w:r>
                              <w:rPr>
                                <w:color w:val="008000"/>
                              </w:rPr>
                              <w:t>login</w:t>
                            </w:r>
                            <w:proofErr w:type="spellEnd"/>
                            <w:r>
                              <w:rPr>
                                <w:color w:val="008000"/>
                              </w:rPr>
                              <w:t xml:space="preserve"> y el usuario</w:t>
                            </w:r>
                          </w:p>
                          <w:p w14:paraId="38BCE795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DECLARE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@SQL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NVARCHAR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8A4BF7">
                              <w:rPr>
                                <w:color w:val="FF00FF"/>
                                <w:lang w:val="en-US"/>
                              </w:rPr>
                              <w:t>MAX</w:t>
                            </w:r>
                            <w:proofErr w:type="gramStart"/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);</w:t>
                            </w:r>
                            <w:proofErr w:type="gramEnd"/>
                          </w:p>
                          <w:p w14:paraId="420D16F2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SET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@SQL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FF0000"/>
                                <w:lang w:val="en-US"/>
                              </w:rPr>
                              <w:t>'CREATE LOGIN ['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@NombreUsuario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FF0000"/>
                                <w:lang w:val="en-US"/>
                              </w:rPr>
                              <w:t>'] WITH PASSWORD = '''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@Contrasena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FF0000"/>
                                <w:lang w:val="en-US"/>
                              </w:rPr>
                              <w:t>''', CHECK_POLICY = ON;</w:t>
                            </w:r>
                            <w:proofErr w:type="gramStart"/>
                            <w:r w:rsidRPr="008A4BF7">
                              <w:rPr>
                                <w:color w:val="FF0000"/>
                                <w:lang w:val="en-US"/>
                              </w:rPr>
                              <w:t>'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0B361743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EXEC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8A4BF7">
                              <w:rPr>
                                <w:lang w:val="en-US"/>
                              </w:rPr>
                              <w:t>@SQL</w:t>
                            </w:r>
                            <w:proofErr w:type="gramStart"/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);</w:t>
                            </w:r>
                            <w:proofErr w:type="gramEnd"/>
                          </w:p>
                          <w:p w14:paraId="3527148C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</w:p>
                          <w:p w14:paraId="374C02F8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SET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@SQL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FF0000"/>
                                <w:lang w:val="en-US"/>
                              </w:rPr>
                              <w:t>'CREATE USER ['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@NombreUsuario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FF0000"/>
                                <w:lang w:val="en-US"/>
                              </w:rPr>
                              <w:t>'] FOR LOGIN ['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@NombreUsuario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FF0000"/>
                                <w:lang w:val="en-US"/>
                              </w:rPr>
                              <w:t xml:space="preserve">']; ALTER ROLE </w:t>
                            </w:r>
                            <w:proofErr w:type="spellStart"/>
                            <w:r w:rsidRPr="008A4BF7">
                              <w:rPr>
                                <w:color w:val="FF0000"/>
                                <w:lang w:val="en-US"/>
                              </w:rPr>
                              <w:t>Profesor</w:t>
                            </w:r>
                            <w:proofErr w:type="spellEnd"/>
                            <w:r w:rsidRPr="008A4BF7">
                              <w:rPr>
                                <w:color w:val="FF0000"/>
                                <w:lang w:val="en-US"/>
                              </w:rPr>
                              <w:t xml:space="preserve"> ADD MEMBER ['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@NombreUsuario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FF0000"/>
                                <w:lang w:val="en-US"/>
                              </w:rPr>
                              <w:t>'];</w:t>
                            </w:r>
                            <w:proofErr w:type="gramStart"/>
                            <w:r w:rsidRPr="008A4BF7">
                              <w:rPr>
                                <w:color w:val="FF0000"/>
                                <w:lang w:val="en-US"/>
                              </w:rPr>
                              <w:t>'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7A1AC233" w14:textId="77777777" w:rsidR="008A4BF7" w:rsidRDefault="008A4BF7" w:rsidP="000D608A">
                            <w:pPr>
                              <w:pStyle w:val="cdigo"/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EXEC</w:t>
                            </w:r>
                            <w:r>
                              <w:rPr>
                                <w:color w:val="808080"/>
                              </w:rPr>
                              <w:t>(</w:t>
                            </w:r>
                            <w:r>
                              <w:t>@SQL</w:t>
                            </w:r>
                            <w:r>
                              <w:rPr>
                                <w:color w:val="808080"/>
                              </w:rPr>
                              <w:t>);</w:t>
                            </w:r>
                          </w:p>
                          <w:p w14:paraId="6F99241F" w14:textId="77777777" w:rsidR="008A4BF7" w:rsidRDefault="008A4BF7" w:rsidP="000D608A">
                            <w:pPr>
                              <w:pStyle w:val="cdigo"/>
                            </w:pPr>
                          </w:p>
                          <w:p w14:paraId="610BB45E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8000"/>
                              </w:rPr>
                              <w:t>-- Insertar datos en la tabla Profesor</w:t>
                            </w:r>
                          </w:p>
                          <w:p w14:paraId="191364C6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INSERT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INTO</w:t>
                            </w:r>
                            <w:r>
                              <w:t xml:space="preserve"> Profesor</w:t>
                            </w:r>
                            <w:r>
                              <w:rPr>
                                <w:color w:val="0000FF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(</w:t>
                            </w:r>
                            <w:r>
                              <w:t>nombre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correo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telefono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direccion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departamento_id</w:t>
                            </w:r>
                            <w:proofErr w:type="spellEnd"/>
                            <w:r>
                              <w:rPr>
                                <w:color w:val="808080"/>
                              </w:rPr>
                              <w:t>)</w:t>
                            </w:r>
                          </w:p>
                          <w:p w14:paraId="180DC59E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 xml:space="preserve">VALUES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8A4BF7">
                              <w:rPr>
                                <w:lang w:val="en-US"/>
                              </w:rPr>
                              <w:t>@NombreUsuario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@Email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@Telefono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@Direccion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,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@DepartamentoId</w:t>
                            </w:r>
                            <w:proofErr w:type="gramStart"/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);</w:t>
                            </w:r>
                            <w:proofErr w:type="gramEnd"/>
                          </w:p>
                          <w:p w14:paraId="6362EF06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</w:p>
                          <w:p w14:paraId="6578B4F6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COMMIT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62C31DE7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725F0D44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438CEE8D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ROLLBACK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10A87303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THROW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29510120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23A4E398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07BC1630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/*</w:t>
                            </w:r>
                          </w:p>
                          <w:p w14:paraId="55ABEC5A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--Ejecución</w:t>
                            </w:r>
                          </w:p>
                          <w:p w14:paraId="3F972C63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 xml:space="preserve">EXEC </w:t>
                            </w:r>
                            <w:proofErr w:type="spellStart"/>
                            <w:r>
                              <w:rPr>
                                <w:color w:val="008000"/>
                              </w:rPr>
                              <w:t>CrearUsuarioProfesor</w:t>
                            </w:r>
                            <w:proofErr w:type="spellEnd"/>
                          </w:p>
                          <w:p w14:paraId="258E96D3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 xml:space="preserve">  @NombreUsuario = 'profesor01',</w:t>
                            </w:r>
                          </w:p>
                          <w:p w14:paraId="6A3CF3B7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 xml:space="preserve">  @Contrasena = '</w:t>
                            </w:r>
                            <w:proofErr w:type="spellStart"/>
                            <w:r>
                              <w:rPr>
                                <w:color w:val="008000"/>
                              </w:rPr>
                              <w:t>DocenteSeguro</w:t>
                            </w:r>
                            <w:proofErr w:type="spellEnd"/>
                            <w:r>
                              <w:rPr>
                                <w:color w:val="008000"/>
                              </w:rPr>
                              <w:t>!',</w:t>
                            </w:r>
                          </w:p>
                          <w:p w14:paraId="3F5EB63B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 xml:space="preserve">  @Email = 'profesor01@techacademy.com',</w:t>
                            </w:r>
                          </w:p>
                          <w:p w14:paraId="2F81CDDA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 xml:space="preserve">  @Telefono = '987654322',</w:t>
                            </w:r>
                          </w:p>
                          <w:p w14:paraId="21C2E490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 xml:space="preserve">  @Direccion = 'Calle Principal 456',</w:t>
                            </w:r>
                          </w:p>
                          <w:p w14:paraId="4CC71CE9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 xml:space="preserve">  @DepartamentoId = 1;</w:t>
                            </w:r>
                          </w:p>
                          <w:p w14:paraId="0DAD041E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*/</w:t>
                            </w:r>
                          </w:p>
                          <w:p w14:paraId="4183B4D6" w14:textId="77777777" w:rsidR="008A4BF7" w:rsidRDefault="008A4BF7" w:rsidP="000D608A">
                            <w:pPr>
                              <w:pStyle w:val="cdigo"/>
                            </w:pPr>
                          </w:p>
                          <w:p w14:paraId="74BD4996" w14:textId="77777777" w:rsidR="008A4BF7" w:rsidRDefault="008A4BF7" w:rsidP="000D608A">
                            <w:pPr>
                              <w:pStyle w:val="cdigo"/>
                            </w:pPr>
                          </w:p>
                          <w:p w14:paraId="1CBCE326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--3. Procedimiento para Crear un Usuario y Asignarle el Rol de Administrador</w:t>
                            </w:r>
                          </w:p>
                          <w:p w14:paraId="1562F2C3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00FF"/>
                              </w:rPr>
                              <w:t>CREATE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PROCEDURE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CrearUsuarioAdministrador</w:t>
                            </w:r>
                            <w:proofErr w:type="spellEnd"/>
                          </w:p>
                          <w:p w14:paraId="1007E109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@NombreUsuario </w:t>
                            </w:r>
                            <w:r>
                              <w:rPr>
                                <w:color w:val="0000FF"/>
                              </w:rPr>
                              <w:t>NVARCHAR</w:t>
                            </w:r>
                            <w:r>
                              <w:rPr>
                                <w:color w:val="808080"/>
                              </w:rPr>
                              <w:t>(</w:t>
                            </w:r>
                            <w:r>
                              <w:t>50</w:t>
                            </w:r>
                            <w:r>
                              <w:rPr>
                                <w:color w:val="808080"/>
                              </w:rPr>
                              <w:t>),</w:t>
                            </w:r>
                          </w:p>
                          <w:p w14:paraId="1950C09B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@Contrasena </w:t>
                            </w:r>
                            <w:r>
                              <w:rPr>
                                <w:color w:val="0000FF"/>
                              </w:rPr>
                              <w:t>NVARCHAR</w:t>
                            </w:r>
                            <w:r>
                              <w:rPr>
                                <w:color w:val="808080"/>
                              </w:rPr>
                              <w:t>(</w:t>
                            </w:r>
                            <w:r>
                              <w:t>100</w:t>
                            </w:r>
                            <w:r>
                              <w:rPr>
                                <w:color w:val="808080"/>
                              </w:rPr>
                              <w:t>),</w:t>
                            </w:r>
                          </w:p>
                          <w:p w14:paraId="49F9C5D6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@Email </w:t>
                            </w:r>
                            <w:r>
                              <w:rPr>
                                <w:color w:val="0000FF"/>
                              </w:rPr>
                              <w:t>NVARCHAR</w:t>
                            </w:r>
                            <w:r>
                              <w:rPr>
                                <w:color w:val="808080"/>
                              </w:rPr>
                              <w:t>(</w:t>
                            </w:r>
                            <w:r>
                              <w:t>150</w:t>
                            </w:r>
                            <w:r>
                              <w:rPr>
                                <w:color w:val="808080"/>
                              </w:rPr>
                              <w:t>),</w:t>
                            </w:r>
                          </w:p>
                          <w:p w14:paraId="0E27802E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@Telefono </w:t>
                            </w:r>
                            <w:r>
                              <w:rPr>
                                <w:color w:val="0000FF"/>
                              </w:rPr>
                              <w:t>NVARCHAR</w:t>
                            </w:r>
                            <w:r>
                              <w:rPr>
                                <w:color w:val="808080"/>
                              </w:rPr>
                              <w:t>(</w:t>
                            </w:r>
                            <w:r>
                              <w:t>20</w:t>
                            </w:r>
                            <w:r>
                              <w:rPr>
                                <w:color w:val="808080"/>
                              </w:rPr>
                              <w:t>),</w:t>
                            </w:r>
                          </w:p>
                          <w:p w14:paraId="1C6D2B98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@Direccion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NVARCHAR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8A4BF7">
                              <w:rPr>
                                <w:color w:val="FF00FF"/>
                                <w:lang w:val="en-US"/>
                              </w:rPr>
                              <w:t>MAX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)</w:t>
                            </w:r>
                          </w:p>
                          <w:p w14:paraId="232E399E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AS</w:t>
                            </w:r>
                          </w:p>
                          <w:p w14:paraId="3F651C3E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</w:p>
                          <w:p w14:paraId="24F9590E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0CDA4275" w14:textId="77777777" w:rsidR="008A4BF7" w:rsidRDefault="008A4BF7" w:rsidP="000D608A">
                            <w:pPr>
                              <w:pStyle w:val="cdigo"/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TRANSACTION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2C344A36" w14:textId="77777777" w:rsidR="008A4BF7" w:rsidRDefault="008A4BF7" w:rsidP="000D608A">
                            <w:pPr>
                              <w:pStyle w:val="cdigo"/>
                            </w:pPr>
                          </w:p>
                          <w:p w14:paraId="6D0FCCEF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8000"/>
                              </w:rPr>
                              <w:t xml:space="preserve">-- Validar que el usuario no exista como </w:t>
                            </w:r>
                            <w:proofErr w:type="spellStart"/>
                            <w:r>
                              <w:rPr>
                                <w:color w:val="008000"/>
                              </w:rPr>
                              <w:t>login</w:t>
                            </w:r>
                            <w:proofErr w:type="spellEnd"/>
                          </w:p>
                          <w:p w14:paraId="1235EC6E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IF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EXISTS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1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A4BF7">
                              <w:rPr>
                                <w:color w:val="00FF00"/>
                                <w:lang w:val="en-US"/>
                              </w:rPr>
                              <w:t>sys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.</w:t>
                            </w:r>
                            <w:r w:rsidRPr="008A4BF7">
                              <w:rPr>
                                <w:color w:val="00FF00"/>
                                <w:lang w:val="en-US"/>
                              </w:rPr>
                              <w:t>server</w:t>
                            </w:r>
                            <w:proofErr w:type="gramEnd"/>
                            <w:r w:rsidRPr="008A4BF7">
                              <w:rPr>
                                <w:color w:val="00FF00"/>
                                <w:lang w:val="en-US"/>
                              </w:rPr>
                              <w:t>_principals</w:t>
                            </w:r>
                            <w:proofErr w:type="spellEnd"/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name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@NombreUsuario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)</w:t>
                            </w:r>
                          </w:p>
                          <w:p w14:paraId="39BBF853" w14:textId="77777777" w:rsidR="008A4BF7" w:rsidRDefault="008A4BF7" w:rsidP="000D608A">
                            <w:pPr>
                              <w:pStyle w:val="cdigo"/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</w:p>
                          <w:p w14:paraId="7B32631D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THROW</w:t>
                            </w:r>
                            <w:r>
                              <w:t xml:space="preserve"> 50001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'El nombre de usuario ya existe como LOGIN.'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1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57113D01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END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4B5E37BD" w14:textId="77777777" w:rsidR="008A4BF7" w:rsidRDefault="008A4BF7" w:rsidP="000D608A">
                            <w:pPr>
                              <w:pStyle w:val="cdigo"/>
                            </w:pPr>
                          </w:p>
                          <w:p w14:paraId="788D2878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8000"/>
                              </w:rPr>
                              <w:t>-- Validar que el correo no esté duplicado</w:t>
                            </w:r>
                          </w:p>
                          <w:p w14:paraId="5A56897D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IF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EXISTS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</w:p>
                          <w:p w14:paraId="44E57107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1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4BF7">
                              <w:rPr>
                                <w:lang w:val="en-US"/>
                              </w:rPr>
                              <w:t>Estudiante</w:t>
                            </w:r>
                            <w:proofErr w:type="spellEnd"/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4BF7">
                              <w:rPr>
                                <w:lang w:val="en-US"/>
                              </w:rPr>
                              <w:t>correo</w:t>
                            </w:r>
                            <w:proofErr w:type="spellEnd"/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@Email </w:t>
                            </w:r>
                          </w:p>
                          <w:p w14:paraId="312DF39C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UNION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ALL</w:t>
                            </w:r>
                          </w:p>
                          <w:p w14:paraId="4AE767E3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1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4BF7">
                              <w:rPr>
                                <w:lang w:val="en-US"/>
                              </w:rPr>
                              <w:t>Profesor</w:t>
                            </w:r>
                            <w:proofErr w:type="spellEnd"/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4BF7">
                              <w:rPr>
                                <w:lang w:val="en-US"/>
                              </w:rPr>
                              <w:t>correo</w:t>
                            </w:r>
                            <w:proofErr w:type="spellEnd"/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@Email</w:t>
                            </w:r>
                          </w:p>
                          <w:p w14:paraId="2A893C7E" w14:textId="77777777" w:rsidR="008A4BF7" w:rsidRDefault="008A4BF7" w:rsidP="000D608A">
                            <w:pPr>
                              <w:pStyle w:val="cdigo"/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808080"/>
                              </w:rPr>
                              <w:t>)</w:t>
                            </w:r>
                          </w:p>
                          <w:p w14:paraId="6DE27D1F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</w:p>
                          <w:p w14:paraId="24E6F5D1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THROW</w:t>
                            </w:r>
                            <w:r>
                              <w:t xml:space="preserve"> 50002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'El correo electrónico ya está registrado.'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1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4B71079A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END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4A3D6D05" w14:textId="77777777" w:rsidR="008A4BF7" w:rsidRDefault="008A4BF7" w:rsidP="000D608A">
                            <w:pPr>
                              <w:pStyle w:val="cdigo"/>
                            </w:pPr>
                          </w:p>
                          <w:p w14:paraId="318C3CFF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8000"/>
                              </w:rPr>
                              <w:t>-- Validar que el teléfono no esté duplicado</w:t>
                            </w:r>
                          </w:p>
                          <w:p w14:paraId="6C0CD6DB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IF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EXISTS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</w:p>
                          <w:p w14:paraId="439B6FB1" w14:textId="77777777" w:rsidR="008A4BF7" w:rsidRPr="008A4BF7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   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1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4BF7">
                              <w:rPr>
                                <w:lang w:val="en-US"/>
                              </w:rPr>
                              <w:t>Estudiante</w:t>
                            </w:r>
                            <w:proofErr w:type="spellEnd"/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A4BF7">
                              <w:rPr>
                                <w:lang w:val="en-US"/>
                              </w:rPr>
                              <w:t>telefono</w:t>
                            </w:r>
                            <w:proofErr w:type="spellEnd"/>
                            <w:r w:rsidRPr="008A4BF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8A4BF7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8A4BF7">
                              <w:rPr>
                                <w:lang w:val="en-US"/>
                              </w:rPr>
                              <w:t xml:space="preserve"> @Telefono </w:t>
                            </w:r>
                          </w:p>
                          <w:p w14:paraId="3D18B4F0" w14:textId="77777777" w:rsidR="008A4BF7" w:rsidRPr="00762013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8A4BF7">
                              <w:rPr>
                                <w:lang w:val="en-US"/>
                              </w:rPr>
                              <w:t xml:space="preserve">        </w:t>
                            </w:r>
                            <w:r w:rsidRPr="00762013">
                              <w:rPr>
                                <w:color w:val="0000FF"/>
                                <w:lang w:val="en-US"/>
                              </w:rPr>
                              <w:t>UNION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762013">
                              <w:rPr>
                                <w:color w:val="808080"/>
                                <w:lang w:val="en-US"/>
                              </w:rPr>
                              <w:t>ALL</w:t>
                            </w:r>
                          </w:p>
                          <w:p w14:paraId="77E23AA5" w14:textId="77777777" w:rsidR="008A4BF7" w:rsidRPr="00762013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762013">
                              <w:rPr>
                                <w:lang w:val="en-US"/>
                              </w:rPr>
                              <w:t xml:space="preserve">        </w:t>
                            </w:r>
                            <w:r w:rsidRPr="00762013">
                              <w:rPr>
                                <w:color w:val="0000FF"/>
                                <w:lang w:val="en-US"/>
                              </w:rPr>
                              <w:t>SELECT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1 </w:t>
                            </w:r>
                            <w:r w:rsidRPr="00762013">
                              <w:rPr>
                                <w:color w:val="0000FF"/>
                                <w:lang w:val="en-US"/>
                              </w:rPr>
                              <w:t>FROM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62013">
                              <w:rPr>
                                <w:lang w:val="en-US"/>
                              </w:rPr>
                              <w:t>Profesor</w:t>
                            </w:r>
                            <w:proofErr w:type="spellEnd"/>
                            <w:r w:rsidRPr="0076201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762013">
                              <w:rPr>
                                <w:color w:val="0000FF"/>
                                <w:lang w:val="en-US"/>
                              </w:rPr>
                              <w:t>WHERE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62013">
                              <w:rPr>
                                <w:lang w:val="en-US"/>
                              </w:rPr>
                              <w:t>telefono</w:t>
                            </w:r>
                            <w:proofErr w:type="spellEnd"/>
                            <w:r w:rsidRPr="0076201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762013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@Telefono</w:t>
                            </w:r>
                          </w:p>
                          <w:p w14:paraId="3CF0B584" w14:textId="77777777" w:rsidR="008A4BF7" w:rsidRDefault="008A4BF7" w:rsidP="000D608A">
                            <w:pPr>
                              <w:pStyle w:val="cdigo"/>
                            </w:pPr>
                            <w:r w:rsidRPr="00762013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808080"/>
                              </w:rPr>
                              <w:t>)</w:t>
                            </w:r>
                          </w:p>
                          <w:p w14:paraId="7970603E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BEGIN</w:t>
                            </w:r>
                          </w:p>
                          <w:p w14:paraId="67291BD0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  </w:t>
                            </w:r>
                            <w:r>
                              <w:rPr>
                                <w:color w:val="0000FF"/>
                              </w:rPr>
                              <w:t>THROW</w:t>
                            </w:r>
                            <w:r>
                              <w:t xml:space="preserve"> 50003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'El número de teléfono ya está registrado.'</w:t>
                            </w:r>
                            <w:r>
                              <w:rPr>
                                <w:color w:val="808080"/>
                              </w:rPr>
                              <w:t>,</w:t>
                            </w:r>
                            <w:r>
                              <w:t xml:space="preserve"> 1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2F1CECFB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END</w:t>
                            </w:r>
                            <w:r>
                              <w:rPr>
                                <w:color w:val="808080"/>
                              </w:rPr>
                              <w:t>;</w:t>
                            </w:r>
                          </w:p>
                          <w:p w14:paraId="03BC1AAD" w14:textId="77777777" w:rsidR="008A4BF7" w:rsidRDefault="008A4BF7" w:rsidP="000D608A">
                            <w:pPr>
                              <w:pStyle w:val="cdigo"/>
                            </w:pPr>
                          </w:p>
                          <w:p w14:paraId="625808E1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8000"/>
                              </w:rPr>
                              <w:t xml:space="preserve">-- Crear el </w:t>
                            </w:r>
                            <w:proofErr w:type="spellStart"/>
                            <w:r>
                              <w:rPr>
                                <w:color w:val="008000"/>
                              </w:rPr>
                              <w:t>login</w:t>
                            </w:r>
                            <w:proofErr w:type="spellEnd"/>
                            <w:r>
                              <w:rPr>
                                <w:color w:val="008000"/>
                              </w:rPr>
                              <w:t xml:space="preserve"> y el usuario</w:t>
                            </w:r>
                          </w:p>
                          <w:p w14:paraId="66599C1E" w14:textId="77777777" w:rsidR="008A4BF7" w:rsidRPr="00762013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762013">
                              <w:rPr>
                                <w:color w:val="0000FF"/>
                                <w:lang w:val="en-US"/>
                              </w:rPr>
                              <w:t>DECLARE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@SQL </w:t>
                            </w:r>
                            <w:r w:rsidRPr="00762013">
                              <w:rPr>
                                <w:color w:val="0000FF"/>
                                <w:lang w:val="en-US"/>
                              </w:rPr>
                              <w:t>NVARCHAR</w:t>
                            </w:r>
                            <w:r w:rsidRPr="00762013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762013">
                              <w:rPr>
                                <w:color w:val="FF00FF"/>
                                <w:lang w:val="en-US"/>
                              </w:rPr>
                              <w:t>MAX</w:t>
                            </w:r>
                            <w:proofErr w:type="gramStart"/>
                            <w:r w:rsidRPr="00762013">
                              <w:rPr>
                                <w:color w:val="808080"/>
                                <w:lang w:val="en-US"/>
                              </w:rPr>
                              <w:t>);</w:t>
                            </w:r>
                            <w:proofErr w:type="gramEnd"/>
                          </w:p>
                          <w:p w14:paraId="16C718D2" w14:textId="77777777" w:rsidR="008A4BF7" w:rsidRPr="00762013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762013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762013">
                              <w:rPr>
                                <w:color w:val="0000FF"/>
                                <w:lang w:val="en-US"/>
                              </w:rPr>
                              <w:t>SET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@SQL </w:t>
                            </w:r>
                            <w:r w:rsidRPr="00762013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762013">
                              <w:rPr>
                                <w:color w:val="FF0000"/>
                                <w:lang w:val="en-US"/>
                              </w:rPr>
                              <w:t>'CREATE LOGIN ['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762013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@NombreUsuario </w:t>
                            </w:r>
                            <w:r w:rsidRPr="00762013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762013">
                              <w:rPr>
                                <w:color w:val="FF0000"/>
                                <w:lang w:val="en-US"/>
                              </w:rPr>
                              <w:t>'] WITH PASSWORD = '''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762013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@Contrasena </w:t>
                            </w:r>
                            <w:r w:rsidRPr="00762013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762013">
                              <w:rPr>
                                <w:color w:val="FF0000"/>
                                <w:lang w:val="en-US"/>
                              </w:rPr>
                              <w:t>''', CHECK_POLICY = ON;</w:t>
                            </w:r>
                            <w:proofErr w:type="gramStart"/>
                            <w:r w:rsidRPr="00762013">
                              <w:rPr>
                                <w:color w:val="FF0000"/>
                                <w:lang w:val="en-US"/>
                              </w:rPr>
                              <w:t>'</w:t>
                            </w:r>
                            <w:r w:rsidRPr="00762013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6F0FF5AC" w14:textId="77777777" w:rsidR="008A4BF7" w:rsidRPr="00762013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762013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762013">
                              <w:rPr>
                                <w:color w:val="0000FF"/>
                                <w:lang w:val="en-US"/>
                              </w:rPr>
                              <w:t>EXEC</w:t>
                            </w:r>
                            <w:r w:rsidRPr="00762013">
                              <w:rPr>
                                <w:color w:val="808080"/>
                                <w:lang w:val="en-US"/>
                              </w:rPr>
                              <w:t>(</w:t>
                            </w:r>
                            <w:r w:rsidRPr="00762013">
                              <w:rPr>
                                <w:lang w:val="en-US"/>
                              </w:rPr>
                              <w:t>@SQL</w:t>
                            </w:r>
                            <w:proofErr w:type="gramStart"/>
                            <w:r w:rsidRPr="00762013">
                              <w:rPr>
                                <w:color w:val="808080"/>
                                <w:lang w:val="en-US"/>
                              </w:rPr>
                              <w:t>);</w:t>
                            </w:r>
                            <w:proofErr w:type="gramEnd"/>
                          </w:p>
                          <w:p w14:paraId="5250A8F7" w14:textId="77777777" w:rsidR="008A4BF7" w:rsidRPr="00762013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</w:p>
                          <w:p w14:paraId="7B6EF1B4" w14:textId="77777777" w:rsidR="008A4BF7" w:rsidRPr="00762013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762013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762013">
                              <w:rPr>
                                <w:color w:val="0000FF"/>
                                <w:lang w:val="en-US"/>
                              </w:rPr>
                              <w:t>SET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@SQL </w:t>
                            </w:r>
                            <w:r w:rsidRPr="00762013">
                              <w:rPr>
                                <w:color w:val="808080"/>
                                <w:lang w:val="en-US"/>
                              </w:rPr>
                              <w:t>=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762013">
                              <w:rPr>
                                <w:color w:val="FF0000"/>
                                <w:lang w:val="en-US"/>
                              </w:rPr>
                              <w:t>'CREATE USER ['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762013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@NombreUsuario </w:t>
                            </w:r>
                            <w:r w:rsidRPr="00762013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762013">
                              <w:rPr>
                                <w:color w:val="FF0000"/>
                                <w:lang w:val="en-US"/>
                              </w:rPr>
                              <w:t>'] FOR LOGIN ['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762013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@NombreUsuario </w:t>
                            </w:r>
                            <w:r w:rsidRPr="00762013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762013">
                              <w:rPr>
                                <w:color w:val="FF0000"/>
                                <w:lang w:val="en-US"/>
                              </w:rPr>
                              <w:t xml:space="preserve">']; ALTER ROLE </w:t>
                            </w:r>
                            <w:proofErr w:type="spellStart"/>
                            <w:r w:rsidRPr="00762013">
                              <w:rPr>
                                <w:color w:val="FF0000"/>
                                <w:lang w:val="en-US"/>
                              </w:rPr>
                              <w:t>Administrador</w:t>
                            </w:r>
                            <w:proofErr w:type="spellEnd"/>
                            <w:r w:rsidRPr="00762013">
                              <w:rPr>
                                <w:color w:val="FF0000"/>
                                <w:lang w:val="en-US"/>
                              </w:rPr>
                              <w:t xml:space="preserve"> ADD MEMBER ['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762013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@NombreUsuario </w:t>
                            </w:r>
                            <w:r w:rsidRPr="00762013">
                              <w:rPr>
                                <w:color w:val="808080"/>
                                <w:lang w:val="en-US"/>
                              </w:rPr>
                              <w:t>+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762013">
                              <w:rPr>
                                <w:color w:val="FF0000"/>
                                <w:lang w:val="en-US"/>
                              </w:rPr>
                              <w:t>'];</w:t>
                            </w:r>
                            <w:proofErr w:type="gramStart"/>
                            <w:r w:rsidRPr="00762013">
                              <w:rPr>
                                <w:color w:val="FF0000"/>
                                <w:lang w:val="en-US"/>
                              </w:rPr>
                              <w:t>'</w:t>
                            </w:r>
                            <w:r w:rsidRPr="00762013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6A3B8EC2" w14:textId="77777777" w:rsidR="008A4BF7" w:rsidRDefault="008A4BF7" w:rsidP="000D608A">
                            <w:pPr>
                              <w:pStyle w:val="cdigo"/>
                            </w:pPr>
                            <w:r w:rsidRPr="00762013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color w:val="0000FF"/>
                              </w:rPr>
                              <w:t>EXEC</w:t>
                            </w:r>
                            <w:r>
                              <w:rPr>
                                <w:color w:val="808080"/>
                              </w:rPr>
                              <w:t>(</w:t>
                            </w:r>
                            <w:r>
                              <w:t>@SQL</w:t>
                            </w:r>
                            <w:r>
                              <w:rPr>
                                <w:color w:val="808080"/>
                              </w:rPr>
                              <w:t>);</w:t>
                            </w:r>
                          </w:p>
                          <w:p w14:paraId="09E098CC" w14:textId="77777777" w:rsidR="008A4BF7" w:rsidRDefault="008A4BF7" w:rsidP="000D608A">
                            <w:pPr>
                              <w:pStyle w:val="cdigo"/>
                            </w:pPr>
                          </w:p>
                          <w:p w14:paraId="0852884E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8000"/>
                              </w:rPr>
                              <w:t>-- Opcional: Insertar datos en tabla de Administradores</w:t>
                            </w:r>
                          </w:p>
                          <w:p w14:paraId="6143C2AB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8000"/>
                              </w:rPr>
                              <w:t xml:space="preserve">-- INSERT INTO Administrador (nombre, correo, </w:t>
                            </w:r>
                            <w:proofErr w:type="spellStart"/>
                            <w:r>
                              <w:rPr>
                                <w:color w:val="008000"/>
                              </w:rPr>
                              <w:t>telefono</w:t>
                            </w:r>
                            <w:proofErr w:type="spellEnd"/>
                            <w:r>
                              <w:rPr>
                                <w:color w:val="008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008000"/>
                              </w:rPr>
                              <w:t>direccion</w:t>
                            </w:r>
                            <w:proofErr w:type="spellEnd"/>
                            <w:r>
                              <w:rPr>
                                <w:color w:val="008000"/>
                              </w:rPr>
                              <w:t>)</w:t>
                            </w:r>
                          </w:p>
                          <w:p w14:paraId="7F900C02" w14:textId="77777777" w:rsidR="008A4BF7" w:rsidRPr="00762013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>
                              <w:t xml:space="preserve">    </w:t>
                            </w:r>
                            <w:r w:rsidRPr="00762013">
                              <w:rPr>
                                <w:color w:val="008000"/>
                                <w:lang w:val="en-US"/>
                              </w:rPr>
                              <w:t>-- VALUES (@NombreUsuario, @Email, @Telefono, @Direccion</w:t>
                            </w:r>
                            <w:proofErr w:type="gramStart"/>
                            <w:r w:rsidRPr="00762013">
                              <w:rPr>
                                <w:color w:val="008000"/>
                                <w:lang w:val="en-US"/>
                              </w:rPr>
                              <w:t>);</w:t>
                            </w:r>
                            <w:proofErr w:type="gramEnd"/>
                          </w:p>
                          <w:p w14:paraId="5429AC86" w14:textId="77777777" w:rsidR="008A4BF7" w:rsidRPr="00762013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</w:p>
                          <w:p w14:paraId="5DCC7E00" w14:textId="77777777" w:rsidR="008A4BF7" w:rsidRPr="00762013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762013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762013">
                              <w:rPr>
                                <w:color w:val="0000FF"/>
                                <w:lang w:val="en-US"/>
                              </w:rPr>
                              <w:t>COMMIT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762013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762013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090AA05E" w14:textId="77777777" w:rsidR="008A4BF7" w:rsidRPr="00762013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762013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762013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762013">
                              <w:rPr>
                                <w:color w:val="0000FF"/>
                                <w:lang w:val="en-US"/>
                              </w:rPr>
                              <w:t>TRY</w:t>
                            </w:r>
                          </w:p>
                          <w:p w14:paraId="77B6EBDE" w14:textId="77777777" w:rsidR="008A4BF7" w:rsidRPr="00762013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762013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762013">
                              <w:rPr>
                                <w:color w:val="0000FF"/>
                                <w:lang w:val="en-US"/>
                              </w:rPr>
                              <w:t>BEGIN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762013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3F83ACEB" w14:textId="77777777" w:rsidR="008A4BF7" w:rsidRPr="00762013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762013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762013">
                              <w:rPr>
                                <w:color w:val="0000FF"/>
                                <w:lang w:val="en-US"/>
                              </w:rPr>
                              <w:t>ROLLBACK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762013">
                              <w:rPr>
                                <w:color w:val="0000FF"/>
                                <w:lang w:val="en-US"/>
                              </w:rPr>
                              <w:t>TRANSACTION</w:t>
                            </w:r>
                            <w:r w:rsidRPr="00762013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398D8438" w14:textId="77777777" w:rsidR="008A4BF7" w:rsidRPr="00762013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762013">
                              <w:rPr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762013">
                              <w:rPr>
                                <w:color w:val="0000FF"/>
                                <w:lang w:val="en-US"/>
                              </w:rPr>
                              <w:t>THROW</w:t>
                            </w:r>
                            <w:r w:rsidRPr="00762013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051631D0" w14:textId="77777777" w:rsidR="008A4BF7" w:rsidRPr="00762013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r w:rsidRPr="00762013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762013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762013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762013">
                              <w:rPr>
                                <w:color w:val="0000FF"/>
                                <w:lang w:val="en-US"/>
                              </w:rPr>
                              <w:t>CATCH</w:t>
                            </w:r>
                          </w:p>
                          <w:p w14:paraId="3F81A765" w14:textId="77777777" w:rsidR="008A4BF7" w:rsidRPr="00762013" w:rsidRDefault="008A4BF7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762013">
                              <w:rPr>
                                <w:color w:val="0000FF"/>
                                <w:lang w:val="en-US"/>
                              </w:rPr>
                              <w:t>END</w:t>
                            </w:r>
                            <w:r w:rsidRPr="00762013">
                              <w:rPr>
                                <w:color w:val="808080"/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6BFF9552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/*</w:t>
                            </w:r>
                          </w:p>
                          <w:p w14:paraId="47105D81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--Ejecución</w:t>
                            </w:r>
                          </w:p>
                          <w:p w14:paraId="59DFFB4C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 xml:space="preserve">EXEC </w:t>
                            </w:r>
                            <w:proofErr w:type="spellStart"/>
                            <w:r>
                              <w:rPr>
                                <w:color w:val="008000"/>
                              </w:rPr>
                              <w:t>CrearUsuarioAdministrador</w:t>
                            </w:r>
                            <w:proofErr w:type="spellEnd"/>
                          </w:p>
                          <w:p w14:paraId="00B87FDC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 xml:space="preserve">  @NombreUsuario = 'admin01',</w:t>
                            </w:r>
                          </w:p>
                          <w:p w14:paraId="410DC7F4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 xml:space="preserve">  @Contrasena = '</w:t>
                            </w:r>
                            <w:proofErr w:type="spellStart"/>
                            <w:r>
                              <w:rPr>
                                <w:color w:val="008000"/>
                              </w:rPr>
                              <w:t>AdminSeguro</w:t>
                            </w:r>
                            <w:proofErr w:type="spellEnd"/>
                            <w:r>
                              <w:rPr>
                                <w:color w:val="008000"/>
                              </w:rPr>
                              <w:t>!',</w:t>
                            </w:r>
                          </w:p>
                          <w:p w14:paraId="48BCBBD9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 xml:space="preserve">  @Email = 'admin01@techacademy.com',</w:t>
                            </w:r>
                          </w:p>
                          <w:p w14:paraId="0B7F61D5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 xml:space="preserve">  @Telefono = '987654323',</w:t>
                            </w:r>
                          </w:p>
                          <w:p w14:paraId="30D8CE5E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 xml:space="preserve">  @Direccion = 'Av. Administración 789';</w:t>
                            </w:r>
                          </w:p>
                          <w:p w14:paraId="0871C983" w14:textId="77777777" w:rsidR="008A4BF7" w:rsidRDefault="008A4BF7" w:rsidP="000D608A">
                            <w:pPr>
                              <w:pStyle w:val="cdigo"/>
                            </w:pPr>
                            <w:r>
                              <w:rPr>
                                <w:color w:val="008000"/>
                              </w:rPr>
                              <w:t>*/</w:t>
                            </w:r>
                          </w:p>
                          <w:p w14:paraId="5B71E4B4" w14:textId="77777777" w:rsidR="001B407E" w:rsidRPr="00B4204D" w:rsidRDefault="001B407E" w:rsidP="000D608A">
                            <w:pPr>
                              <w:pStyle w:val="cdig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C3EDDA" id="_x0000_s1033" type="#_x0000_t202" style="width:513.35pt;height:68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" fillcolor="black [3213]" stroked="f">
                <v:textbox>
                  <w:txbxContent>
                    <w:p w14:paraId="1EF70A29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USE</w:t>
                      </w:r>
                      <w:r>
                        <w:t xml:space="preserve"> TECHACADEMY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064D9C77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GO</w:t>
                      </w:r>
                    </w:p>
                    <w:p w14:paraId="6A784557" w14:textId="77777777" w:rsidR="008A4BF7" w:rsidRDefault="008A4BF7" w:rsidP="000D608A">
                      <w:pPr>
                        <w:pStyle w:val="cdigo"/>
                      </w:pPr>
                    </w:p>
                    <w:p w14:paraId="2A3A63B7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-- Crear roles de base de datos</w:t>
                      </w:r>
                    </w:p>
                    <w:p w14:paraId="1D103827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CREATE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ROLE</w:t>
                      </w:r>
                      <w:r>
                        <w:t xml:space="preserve"> </w:t>
                      </w:r>
                      <w:proofErr w:type="spellStart"/>
                      <w:r>
                        <w:t>Rol_Estudiante</w:t>
                      </w:r>
                      <w:proofErr w:type="spellEnd"/>
                      <w:r>
                        <w:rPr>
                          <w:color w:val="808080"/>
                        </w:rPr>
                        <w:t>;</w:t>
                      </w:r>
                    </w:p>
                    <w:p w14:paraId="1246ED63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CREATE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ROLE</w:t>
                      </w:r>
                      <w:r>
                        <w:t xml:space="preserve"> </w:t>
                      </w:r>
                      <w:proofErr w:type="spellStart"/>
                      <w:r>
                        <w:t>Rol_Profesor</w:t>
                      </w:r>
                      <w:proofErr w:type="spellEnd"/>
                      <w:r>
                        <w:rPr>
                          <w:color w:val="808080"/>
                        </w:rPr>
                        <w:t>;</w:t>
                      </w:r>
                    </w:p>
                    <w:p w14:paraId="460DB1CD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CREATE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ROLE</w:t>
                      </w:r>
                      <w:r>
                        <w:t xml:space="preserve"> </w:t>
                      </w:r>
                      <w:proofErr w:type="spellStart"/>
                      <w:r>
                        <w:t>Rol_Administrador</w:t>
                      </w:r>
                      <w:proofErr w:type="spellEnd"/>
                      <w:r>
                        <w:rPr>
                          <w:color w:val="808080"/>
                        </w:rPr>
                        <w:t>;</w:t>
                      </w:r>
                    </w:p>
                    <w:p w14:paraId="166AE037" w14:textId="77777777" w:rsidR="008A4BF7" w:rsidRDefault="008A4BF7" w:rsidP="000D608A">
                      <w:pPr>
                        <w:pStyle w:val="cdigo"/>
                      </w:pPr>
                    </w:p>
                    <w:p w14:paraId="1D28502F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 xml:space="preserve">-- Asignar permisos al </w:t>
                      </w:r>
                      <w:proofErr w:type="spellStart"/>
                      <w:r>
                        <w:rPr>
                          <w:color w:val="008000"/>
                        </w:rPr>
                        <w:t>Rol_Estudiante</w:t>
                      </w:r>
                      <w:proofErr w:type="spellEnd"/>
                    </w:p>
                    <w:p w14:paraId="2E98E960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GRANT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SELECT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ON</w:t>
                      </w:r>
                      <w:r>
                        <w:t xml:space="preserve"> Estudiante </w:t>
                      </w:r>
                      <w:r>
                        <w:rPr>
                          <w:color w:val="0000FF"/>
                        </w:rPr>
                        <w:t>TO</w:t>
                      </w:r>
                      <w:r>
                        <w:t xml:space="preserve"> </w:t>
                      </w:r>
                      <w:proofErr w:type="spellStart"/>
                      <w:r>
                        <w:t>Rol_Estudiante</w:t>
                      </w:r>
                      <w:proofErr w:type="spellEnd"/>
                      <w:r>
                        <w:rPr>
                          <w:color w:val="808080"/>
                        </w:rPr>
                        <w:t>;</w:t>
                      </w:r>
                      <w:r>
                        <w:t xml:space="preserve"> </w:t>
                      </w:r>
                      <w:r>
                        <w:rPr>
                          <w:color w:val="008000"/>
                        </w:rPr>
                        <w:t>-- Permitir ver sus propios datos</w:t>
                      </w:r>
                    </w:p>
                    <w:p w14:paraId="3B3DDA99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GRANT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SELECT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ON</w:t>
                      </w:r>
                      <w:r>
                        <w:t xml:space="preserve"> Curso </w:t>
                      </w:r>
                      <w:r>
                        <w:rPr>
                          <w:color w:val="0000FF"/>
                        </w:rPr>
                        <w:t>TO</w:t>
                      </w:r>
                      <w:r>
                        <w:t xml:space="preserve"> </w:t>
                      </w:r>
                      <w:proofErr w:type="spellStart"/>
                      <w:r>
                        <w:t>Rol_Estudiante</w:t>
                      </w:r>
                      <w:proofErr w:type="spellEnd"/>
                      <w:r>
                        <w:rPr>
                          <w:color w:val="808080"/>
                        </w:rPr>
                        <w:t>;</w:t>
                      </w:r>
                      <w:r>
                        <w:t xml:space="preserve"> </w:t>
                      </w:r>
                      <w:r>
                        <w:rPr>
                          <w:color w:val="008000"/>
                        </w:rPr>
                        <w:t>-- Permitir ver cursos disponibles</w:t>
                      </w:r>
                    </w:p>
                    <w:p w14:paraId="4EF7E770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GRANT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SELECT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ON</w:t>
                      </w:r>
                      <w:r>
                        <w:t xml:space="preserve"> </w:t>
                      </w:r>
                      <w:proofErr w:type="spellStart"/>
                      <w:r>
                        <w:t>Inscripcion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TO</w:t>
                      </w:r>
                      <w:r>
                        <w:t xml:space="preserve"> </w:t>
                      </w:r>
                      <w:proofErr w:type="spellStart"/>
                      <w:r>
                        <w:t>Rol_Estudiante</w:t>
                      </w:r>
                      <w:proofErr w:type="spellEnd"/>
                      <w:r>
                        <w:rPr>
                          <w:color w:val="808080"/>
                        </w:rPr>
                        <w:t>;</w:t>
                      </w:r>
                      <w:r>
                        <w:t xml:space="preserve"> </w:t>
                      </w:r>
                      <w:r>
                        <w:rPr>
                          <w:color w:val="008000"/>
                        </w:rPr>
                        <w:t>-- Ver sus inscripciones</w:t>
                      </w:r>
                    </w:p>
                    <w:p w14:paraId="177694F2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GRANT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SELECT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ON</w:t>
                      </w:r>
                      <w:r>
                        <w:t xml:space="preserve"> </w:t>
                      </w:r>
                      <w:proofErr w:type="spellStart"/>
                      <w:r>
                        <w:t>Evaluacion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TO</w:t>
                      </w:r>
                      <w:r>
                        <w:t xml:space="preserve"> </w:t>
                      </w:r>
                      <w:proofErr w:type="spellStart"/>
                      <w:r>
                        <w:t>Rol_Estudiante</w:t>
                      </w:r>
                      <w:proofErr w:type="spellEnd"/>
                      <w:r>
                        <w:rPr>
                          <w:color w:val="808080"/>
                        </w:rPr>
                        <w:t>;</w:t>
                      </w:r>
                      <w:r>
                        <w:t xml:space="preserve"> </w:t>
                      </w:r>
                      <w:r>
                        <w:rPr>
                          <w:color w:val="008000"/>
                        </w:rPr>
                        <w:t>-- Ver sus evaluaciones</w:t>
                      </w:r>
                    </w:p>
                    <w:p w14:paraId="3B3CD8EA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GRANT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INSERT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ON</w:t>
                      </w:r>
                      <w:r>
                        <w:t xml:space="preserve"> </w:t>
                      </w:r>
                      <w:proofErr w:type="spellStart"/>
                      <w:r>
                        <w:t>Inscripcion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TO</w:t>
                      </w:r>
                      <w:r>
                        <w:t xml:space="preserve"> </w:t>
                      </w:r>
                      <w:proofErr w:type="spellStart"/>
                      <w:r>
                        <w:t>Rol_Estudiante</w:t>
                      </w:r>
                      <w:proofErr w:type="spellEnd"/>
                      <w:r>
                        <w:rPr>
                          <w:color w:val="808080"/>
                        </w:rPr>
                        <w:t>;</w:t>
                      </w:r>
                      <w:r>
                        <w:t xml:space="preserve"> </w:t>
                      </w:r>
                      <w:r>
                        <w:rPr>
                          <w:color w:val="008000"/>
                        </w:rPr>
                        <w:t>-- Inscribirse en cursos</w:t>
                      </w:r>
                    </w:p>
                    <w:p w14:paraId="285A4A0C" w14:textId="77777777" w:rsidR="008A4BF7" w:rsidRDefault="008A4BF7" w:rsidP="000D608A">
                      <w:pPr>
                        <w:pStyle w:val="cdigo"/>
                      </w:pPr>
                    </w:p>
                    <w:p w14:paraId="2AD77B50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 xml:space="preserve">-- Asignar permisos al </w:t>
                      </w:r>
                      <w:proofErr w:type="spellStart"/>
                      <w:r>
                        <w:rPr>
                          <w:color w:val="008000"/>
                        </w:rPr>
                        <w:t>Rol_Profesor</w:t>
                      </w:r>
                      <w:proofErr w:type="spellEnd"/>
                    </w:p>
                    <w:p w14:paraId="27A27472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GRANT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SELECT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ON</w:t>
                      </w:r>
                      <w:r>
                        <w:t xml:space="preserve"> Profesor </w:t>
                      </w:r>
                      <w:r>
                        <w:rPr>
                          <w:color w:val="0000FF"/>
                        </w:rPr>
                        <w:t>TO</w:t>
                      </w:r>
                      <w:r>
                        <w:t xml:space="preserve"> </w:t>
                      </w:r>
                      <w:proofErr w:type="spellStart"/>
                      <w:r>
                        <w:t>Rol_Profesor</w:t>
                      </w:r>
                      <w:proofErr w:type="spellEnd"/>
                      <w:r>
                        <w:rPr>
                          <w:color w:val="808080"/>
                        </w:rPr>
                        <w:t>;</w:t>
                      </w:r>
                      <w:r>
                        <w:t xml:space="preserve"> </w:t>
                      </w:r>
                      <w:r>
                        <w:rPr>
                          <w:color w:val="008000"/>
                        </w:rPr>
                        <w:t>-- Ver datos personales del profesor</w:t>
                      </w:r>
                    </w:p>
                    <w:p w14:paraId="1E59FEBA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GRANT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SELECT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ON</w:t>
                      </w:r>
                      <w:r>
                        <w:t xml:space="preserve"> Curso </w:t>
                      </w:r>
                      <w:r>
                        <w:rPr>
                          <w:color w:val="0000FF"/>
                        </w:rPr>
                        <w:t>TO</w:t>
                      </w:r>
                      <w:r>
                        <w:t xml:space="preserve"> </w:t>
                      </w:r>
                      <w:proofErr w:type="spellStart"/>
                      <w:r>
                        <w:t>Rol_Profesor</w:t>
                      </w:r>
                      <w:proofErr w:type="spellEnd"/>
                      <w:r>
                        <w:rPr>
                          <w:color w:val="808080"/>
                        </w:rPr>
                        <w:t>;</w:t>
                      </w:r>
                      <w:r>
                        <w:t xml:space="preserve"> </w:t>
                      </w:r>
                      <w:r>
                        <w:rPr>
                          <w:color w:val="008000"/>
                        </w:rPr>
                        <w:t>-- Ver cursos que imparte</w:t>
                      </w:r>
                    </w:p>
                    <w:p w14:paraId="7D8DD9B8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GRANT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SELECT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ON</w:t>
                      </w:r>
                      <w:r>
                        <w:t xml:space="preserve"> </w:t>
                      </w:r>
                      <w:proofErr w:type="spellStart"/>
                      <w:r>
                        <w:t>Evaluacion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TO</w:t>
                      </w:r>
                      <w:r>
                        <w:t xml:space="preserve"> </w:t>
                      </w:r>
                      <w:proofErr w:type="spellStart"/>
                      <w:r>
                        <w:t>Rol_Profesor</w:t>
                      </w:r>
                      <w:proofErr w:type="spellEnd"/>
                      <w:r>
                        <w:rPr>
                          <w:color w:val="808080"/>
                        </w:rPr>
                        <w:t>;</w:t>
                      </w:r>
                      <w:r>
                        <w:t xml:space="preserve"> </w:t>
                      </w:r>
                      <w:r>
                        <w:rPr>
                          <w:color w:val="008000"/>
                        </w:rPr>
                        <w:t>-- Ver evaluaciones asignadas</w:t>
                      </w:r>
                    </w:p>
                    <w:p w14:paraId="45E651DE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GRANT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INSERT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FF00FF"/>
                        </w:rPr>
                        <w:t>UPDATE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ON</w:t>
                      </w:r>
                      <w:r>
                        <w:t xml:space="preserve"> </w:t>
                      </w:r>
                      <w:proofErr w:type="spellStart"/>
                      <w:r>
                        <w:t>Evaluacion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TO</w:t>
                      </w:r>
                      <w:r>
                        <w:t xml:space="preserve"> </w:t>
                      </w:r>
                      <w:proofErr w:type="spellStart"/>
                      <w:r>
                        <w:t>Rol_Profesor</w:t>
                      </w:r>
                      <w:proofErr w:type="spellEnd"/>
                      <w:r>
                        <w:rPr>
                          <w:color w:val="808080"/>
                        </w:rPr>
                        <w:t>;</w:t>
                      </w:r>
                      <w:r>
                        <w:t xml:space="preserve"> </w:t>
                      </w:r>
                      <w:r>
                        <w:rPr>
                          <w:color w:val="008000"/>
                        </w:rPr>
                        <w:t>-- Calificar estudiantes</w:t>
                      </w:r>
                    </w:p>
                    <w:p w14:paraId="2FDF8C63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GRANT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SELECT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ON</w:t>
                      </w:r>
                      <w:r>
                        <w:t xml:space="preserve"> </w:t>
                      </w:r>
                      <w:proofErr w:type="spellStart"/>
                      <w:r>
                        <w:t>Inscripcion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TO</w:t>
                      </w:r>
                      <w:r>
                        <w:t xml:space="preserve"> </w:t>
                      </w:r>
                      <w:proofErr w:type="spellStart"/>
                      <w:r>
                        <w:t>Rol_Profesor</w:t>
                      </w:r>
                      <w:proofErr w:type="spellEnd"/>
                      <w:r>
                        <w:rPr>
                          <w:color w:val="808080"/>
                        </w:rPr>
                        <w:t>;</w:t>
                      </w:r>
                      <w:r>
                        <w:t xml:space="preserve"> </w:t>
                      </w:r>
                      <w:r>
                        <w:rPr>
                          <w:color w:val="008000"/>
                        </w:rPr>
                        <w:t>-- Ver estudiantes inscritos en sus cursos</w:t>
                      </w:r>
                    </w:p>
                    <w:p w14:paraId="2E198A88" w14:textId="77777777" w:rsidR="008A4BF7" w:rsidRDefault="008A4BF7" w:rsidP="000D608A">
                      <w:pPr>
                        <w:pStyle w:val="cdigo"/>
                      </w:pPr>
                    </w:p>
                    <w:p w14:paraId="24E451B5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 xml:space="preserve">-- Asignar permisos al </w:t>
                      </w:r>
                      <w:proofErr w:type="spellStart"/>
                      <w:r>
                        <w:rPr>
                          <w:color w:val="008000"/>
                        </w:rPr>
                        <w:t>Rol_Administrador</w:t>
                      </w:r>
                      <w:proofErr w:type="spellEnd"/>
                    </w:p>
                    <w:p w14:paraId="661F5F79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GRANT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SELECT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INSERT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FF00FF"/>
                        </w:rPr>
                        <w:t>UPDATE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DELETE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ON</w:t>
                      </w:r>
                      <w:r>
                        <w:t xml:space="preserve"> Estudiante </w:t>
                      </w:r>
                      <w:r>
                        <w:rPr>
                          <w:color w:val="0000FF"/>
                        </w:rPr>
                        <w:t>TO</w:t>
                      </w:r>
                      <w:r>
                        <w:t xml:space="preserve"> </w:t>
                      </w:r>
                      <w:proofErr w:type="spellStart"/>
                      <w:r>
                        <w:t>Rol_Administrador</w:t>
                      </w:r>
                      <w:proofErr w:type="spellEnd"/>
                      <w:r>
                        <w:rPr>
                          <w:color w:val="808080"/>
                        </w:rPr>
                        <w:t>;</w:t>
                      </w:r>
                      <w:r>
                        <w:t xml:space="preserve"> </w:t>
                      </w:r>
                      <w:r>
                        <w:rPr>
                          <w:color w:val="008000"/>
                        </w:rPr>
                        <w:t>-- Gestión completa de estudiantes</w:t>
                      </w:r>
                    </w:p>
                    <w:p w14:paraId="5C9E932D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GRANT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SELECT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INSERT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FF00FF"/>
                        </w:rPr>
                        <w:t>UPDATE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DELETE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ON</w:t>
                      </w:r>
                      <w:r>
                        <w:t xml:space="preserve"> Profesor </w:t>
                      </w:r>
                      <w:r>
                        <w:rPr>
                          <w:color w:val="0000FF"/>
                        </w:rPr>
                        <w:t>TO</w:t>
                      </w:r>
                      <w:r>
                        <w:t xml:space="preserve"> </w:t>
                      </w:r>
                      <w:proofErr w:type="spellStart"/>
                      <w:r>
                        <w:t>Rol_Administrador</w:t>
                      </w:r>
                      <w:proofErr w:type="spellEnd"/>
                      <w:r>
                        <w:rPr>
                          <w:color w:val="808080"/>
                        </w:rPr>
                        <w:t>;</w:t>
                      </w:r>
                      <w:r>
                        <w:t xml:space="preserve"> </w:t>
                      </w:r>
                      <w:r>
                        <w:rPr>
                          <w:color w:val="008000"/>
                        </w:rPr>
                        <w:t>-- Gestión completa de profesores</w:t>
                      </w:r>
                    </w:p>
                    <w:p w14:paraId="4A81069B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GRANT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SELECT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INSERT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FF00FF"/>
                        </w:rPr>
                        <w:t>UPDATE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DELETE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ON</w:t>
                      </w:r>
                      <w:r>
                        <w:t xml:space="preserve"> Curso </w:t>
                      </w:r>
                      <w:r>
                        <w:rPr>
                          <w:color w:val="0000FF"/>
                        </w:rPr>
                        <w:t>TO</w:t>
                      </w:r>
                      <w:r>
                        <w:t xml:space="preserve"> </w:t>
                      </w:r>
                      <w:proofErr w:type="spellStart"/>
                      <w:r>
                        <w:t>Rol_Administrador</w:t>
                      </w:r>
                      <w:proofErr w:type="spellEnd"/>
                      <w:r>
                        <w:rPr>
                          <w:color w:val="808080"/>
                        </w:rPr>
                        <w:t>;</w:t>
                      </w:r>
                      <w:r>
                        <w:t xml:space="preserve"> </w:t>
                      </w:r>
                      <w:r>
                        <w:rPr>
                          <w:color w:val="008000"/>
                        </w:rPr>
                        <w:t>-- Gestión completa de cursos</w:t>
                      </w:r>
                    </w:p>
                    <w:p w14:paraId="52E7394E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GRANT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SELECT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INSERT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FF00FF"/>
                        </w:rPr>
                        <w:t>UPDATE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DELETE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ON</w:t>
                      </w:r>
                      <w:r>
                        <w:t xml:space="preserve"> </w:t>
                      </w:r>
                      <w:proofErr w:type="spellStart"/>
                      <w:r>
                        <w:t>Inscripcion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TO</w:t>
                      </w:r>
                      <w:r>
                        <w:t xml:space="preserve"> </w:t>
                      </w:r>
                      <w:proofErr w:type="spellStart"/>
                      <w:r>
                        <w:t>Rol_Administrador</w:t>
                      </w:r>
                      <w:proofErr w:type="spellEnd"/>
                      <w:r>
                        <w:rPr>
                          <w:color w:val="808080"/>
                        </w:rPr>
                        <w:t>;</w:t>
                      </w:r>
                      <w:r>
                        <w:t xml:space="preserve"> </w:t>
                      </w:r>
                      <w:r>
                        <w:rPr>
                          <w:color w:val="008000"/>
                        </w:rPr>
                        <w:t>-- Gestión completa de inscripciones</w:t>
                      </w:r>
                    </w:p>
                    <w:p w14:paraId="0B8E4CBE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GRANT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SELECT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INSERT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FF00FF"/>
                        </w:rPr>
                        <w:t>UPDATE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DELETE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ON</w:t>
                      </w:r>
                      <w:r>
                        <w:t xml:space="preserve"> </w:t>
                      </w:r>
                      <w:proofErr w:type="spellStart"/>
                      <w:r>
                        <w:t>Evaluacion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TO</w:t>
                      </w:r>
                      <w:r>
                        <w:t xml:space="preserve"> </w:t>
                      </w:r>
                      <w:proofErr w:type="spellStart"/>
                      <w:r>
                        <w:t>Rol_Administrador</w:t>
                      </w:r>
                      <w:proofErr w:type="spellEnd"/>
                      <w:r>
                        <w:rPr>
                          <w:color w:val="808080"/>
                        </w:rPr>
                        <w:t>;</w:t>
                      </w:r>
                      <w:r>
                        <w:t xml:space="preserve"> </w:t>
                      </w:r>
                      <w:r>
                        <w:rPr>
                          <w:color w:val="008000"/>
                        </w:rPr>
                        <w:t>-- Gestión completa de evaluaciones</w:t>
                      </w:r>
                    </w:p>
                    <w:p w14:paraId="6D22BB9C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GRANT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SELECT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INSERT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FF00FF"/>
                        </w:rPr>
                        <w:t>UPDATE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DELETE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ON</w:t>
                      </w:r>
                      <w:r>
                        <w:t xml:space="preserve"> </w:t>
                      </w:r>
                      <w:proofErr w:type="spellStart"/>
                      <w:r>
                        <w:t>Curso_Profesor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TO</w:t>
                      </w:r>
                      <w:r>
                        <w:t xml:space="preserve"> </w:t>
                      </w:r>
                      <w:proofErr w:type="spellStart"/>
                      <w:r>
                        <w:t>Rol_Administrador</w:t>
                      </w:r>
                      <w:proofErr w:type="spellEnd"/>
                      <w:r>
                        <w:rPr>
                          <w:color w:val="808080"/>
                        </w:rPr>
                        <w:t>;</w:t>
                      </w:r>
                      <w:r>
                        <w:t xml:space="preserve"> </w:t>
                      </w:r>
                      <w:r>
                        <w:rPr>
                          <w:color w:val="008000"/>
                        </w:rPr>
                        <w:t>-- Gestión de asignación de profesores a cursos</w:t>
                      </w:r>
                    </w:p>
                    <w:p w14:paraId="68843E6A" w14:textId="77777777" w:rsidR="008A4BF7" w:rsidRDefault="008A4BF7" w:rsidP="000D608A">
                      <w:pPr>
                        <w:pStyle w:val="cdigo"/>
                      </w:pPr>
                    </w:p>
                    <w:p w14:paraId="345B5455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-- Crear usuarios y asignar roles</w:t>
                      </w:r>
                    </w:p>
                    <w:p w14:paraId="2EBF02F8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-- Nota: Es necesario reemplazar los valores &lt;</w:t>
                      </w:r>
                      <w:proofErr w:type="spellStart"/>
                      <w:r>
                        <w:rPr>
                          <w:color w:val="008000"/>
                        </w:rPr>
                        <w:t>nombre_usuario</w:t>
                      </w:r>
                      <w:proofErr w:type="spellEnd"/>
                      <w:r>
                        <w:rPr>
                          <w:color w:val="008000"/>
                        </w:rPr>
                        <w:t>&gt; y &lt;contraseña&gt; según los requisitos</w:t>
                      </w:r>
                    </w:p>
                    <w:p w14:paraId="70E19F82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CREATE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LOGIN</w:t>
                      </w:r>
                      <w:r>
                        <w:t xml:space="preserve"> </w:t>
                      </w:r>
                      <w:proofErr w:type="spellStart"/>
                      <w:r>
                        <w:t>UsuarioEstudiante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WITH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PASSWORD</w:t>
                      </w:r>
                      <w:r>
                        <w:t xml:space="preserve"> </w:t>
                      </w:r>
                      <w:r>
                        <w:rPr>
                          <w:color w:val="808080"/>
                        </w:rPr>
                        <w:t>=</w:t>
                      </w:r>
                      <w:r>
                        <w:t xml:space="preserve"> </w:t>
                      </w:r>
                      <w:r>
                        <w:rPr>
                          <w:color w:val="FF0000"/>
                        </w:rPr>
                        <w:t>'Estudiante123!'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1AB14001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CREATE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USER</w:t>
                      </w:r>
                      <w:r>
                        <w:t xml:space="preserve"> </w:t>
                      </w:r>
                      <w:proofErr w:type="spellStart"/>
                      <w:r>
                        <w:t>UsuarioEstudiante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FOR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LOGIN</w:t>
                      </w:r>
                      <w:r>
                        <w:t xml:space="preserve"> </w:t>
                      </w:r>
                      <w:proofErr w:type="spellStart"/>
                      <w:r>
                        <w:t>UsuarioEstudiante</w:t>
                      </w:r>
                      <w:proofErr w:type="spellEnd"/>
                      <w:r>
                        <w:rPr>
                          <w:color w:val="808080"/>
                        </w:rPr>
                        <w:t>;</w:t>
                      </w:r>
                    </w:p>
                    <w:p w14:paraId="1CF130EB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ALTER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ROLE</w:t>
                      </w:r>
                      <w:r>
                        <w:t xml:space="preserve"> </w:t>
                      </w:r>
                      <w:proofErr w:type="spellStart"/>
                      <w:r>
                        <w:t>Rol_Estudiante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ADD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MEMBER</w:t>
                      </w:r>
                      <w:r>
                        <w:t xml:space="preserve"> </w:t>
                      </w:r>
                      <w:proofErr w:type="spellStart"/>
                      <w:r>
                        <w:t>UsuarioEstudiante</w:t>
                      </w:r>
                      <w:proofErr w:type="spellEnd"/>
                      <w:r>
                        <w:rPr>
                          <w:color w:val="808080"/>
                        </w:rPr>
                        <w:t>;</w:t>
                      </w:r>
                    </w:p>
                    <w:p w14:paraId="6BEE76F1" w14:textId="77777777" w:rsidR="008A4BF7" w:rsidRDefault="008A4BF7" w:rsidP="000D608A">
                      <w:pPr>
                        <w:pStyle w:val="cdigo"/>
                      </w:pPr>
                    </w:p>
                    <w:p w14:paraId="3655F802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color w:val="0000FF"/>
                          <w:lang w:val="en-US"/>
                        </w:rPr>
                        <w:t>CREATE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LOGIN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A4BF7">
                        <w:rPr>
                          <w:lang w:val="en-US"/>
                        </w:rPr>
                        <w:t>UsuarioProfesor</w:t>
                      </w:r>
                      <w:proofErr w:type="spellEnd"/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WITH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PASSWORD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=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FF0000"/>
                          <w:lang w:val="en-US"/>
                        </w:rPr>
                        <w:t>'Profesor123!</w:t>
                      </w:r>
                      <w:proofErr w:type="gramStart"/>
                      <w:r w:rsidRPr="008A4BF7">
                        <w:rPr>
                          <w:color w:val="FF0000"/>
                          <w:lang w:val="en-US"/>
                        </w:rPr>
                        <w:t>'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1B183354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color w:val="0000FF"/>
                          <w:lang w:val="en-US"/>
                        </w:rPr>
                        <w:t>CREATE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USER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A4BF7">
                        <w:rPr>
                          <w:lang w:val="en-US"/>
                        </w:rPr>
                        <w:t>UsuarioProfesor</w:t>
                      </w:r>
                      <w:proofErr w:type="spellEnd"/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FOR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LOGIN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A4BF7">
                        <w:rPr>
                          <w:lang w:val="en-US"/>
                        </w:rPr>
                        <w:t>UsuarioProfesor</w:t>
                      </w:r>
                      <w:proofErr w:type="spellEnd"/>
                      <w:r w:rsidRPr="008A4BF7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0A75E5C0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color w:val="0000FF"/>
                          <w:lang w:val="en-US"/>
                        </w:rPr>
                        <w:t>ALTER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ROLE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A4BF7">
                        <w:rPr>
                          <w:lang w:val="en-US"/>
                        </w:rPr>
                        <w:t>Rol_Profesor</w:t>
                      </w:r>
                      <w:proofErr w:type="spellEnd"/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ADD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MEMBER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A4BF7">
                        <w:rPr>
                          <w:lang w:val="en-US"/>
                        </w:rPr>
                        <w:t>UsuarioProfesor</w:t>
                      </w:r>
                      <w:proofErr w:type="spellEnd"/>
                      <w:r w:rsidRPr="008A4BF7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67FBAE1F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</w:p>
                    <w:p w14:paraId="3D53BE05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color w:val="0000FF"/>
                          <w:lang w:val="en-US"/>
                        </w:rPr>
                        <w:t>CREATE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LOGIN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A4BF7">
                        <w:rPr>
                          <w:lang w:val="en-US"/>
                        </w:rPr>
                        <w:t>UsuarioAdministrador</w:t>
                      </w:r>
                      <w:proofErr w:type="spellEnd"/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WITH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PASSWORD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=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FF0000"/>
                          <w:lang w:val="en-US"/>
                        </w:rPr>
                        <w:t>'Admin123!</w:t>
                      </w:r>
                      <w:proofErr w:type="gramStart"/>
                      <w:r w:rsidRPr="008A4BF7">
                        <w:rPr>
                          <w:color w:val="FF0000"/>
                          <w:lang w:val="en-US"/>
                        </w:rPr>
                        <w:t>'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50AD88BA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CREATE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USER</w:t>
                      </w:r>
                      <w:r>
                        <w:t xml:space="preserve"> </w:t>
                      </w:r>
                      <w:proofErr w:type="spellStart"/>
                      <w:r>
                        <w:t>UsuarioAdministrador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FOR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LOGIN</w:t>
                      </w:r>
                      <w:r>
                        <w:t xml:space="preserve"> </w:t>
                      </w:r>
                      <w:proofErr w:type="spellStart"/>
                      <w:r>
                        <w:t>UsuarioAdministrador</w:t>
                      </w:r>
                      <w:proofErr w:type="spellEnd"/>
                      <w:r>
                        <w:rPr>
                          <w:color w:val="808080"/>
                        </w:rPr>
                        <w:t>;</w:t>
                      </w:r>
                    </w:p>
                    <w:p w14:paraId="2C632947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ALTER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ROLE</w:t>
                      </w:r>
                      <w:r>
                        <w:t xml:space="preserve"> </w:t>
                      </w:r>
                      <w:proofErr w:type="spellStart"/>
                      <w:r>
                        <w:t>Rol_Administrador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ADD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MEMBER</w:t>
                      </w:r>
                      <w:r>
                        <w:t xml:space="preserve"> </w:t>
                      </w:r>
                      <w:proofErr w:type="spellStart"/>
                      <w:r>
                        <w:t>UsuarioAdministrador</w:t>
                      </w:r>
                      <w:proofErr w:type="spellEnd"/>
                      <w:r>
                        <w:rPr>
                          <w:color w:val="808080"/>
                        </w:rPr>
                        <w:t>;</w:t>
                      </w:r>
                    </w:p>
                    <w:p w14:paraId="73335D3C" w14:textId="77777777" w:rsidR="008A4BF7" w:rsidRDefault="008A4BF7" w:rsidP="000D608A">
                      <w:pPr>
                        <w:pStyle w:val="cdigo"/>
                      </w:pPr>
                    </w:p>
                    <w:p w14:paraId="148CBBD6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-- Revisión de los roles asignados</w:t>
                      </w:r>
                    </w:p>
                    <w:p w14:paraId="760ED017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8A4BF7">
                        <w:rPr>
                          <w:lang w:val="en-US"/>
                        </w:rPr>
                        <w:t xml:space="preserve"> r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.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name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AS</w:t>
                      </w:r>
                      <w:r w:rsidRPr="008A4BF7">
                        <w:rPr>
                          <w:lang w:val="en-US"/>
                        </w:rPr>
                        <w:t xml:space="preserve"> Rol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,</w:t>
                      </w:r>
                      <w:r w:rsidRPr="008A4BF7">
                        <w:rPr>
                          <w:lang w:val="en-US"/>
                        </w:rPr>
                        <w:t xml:space="preserve"> m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.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name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AS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A4BF7">
                        <w:rPr>
                          <w:lang w:val="en-US"/>
                        </w:rPr>
                        <w:t>Miembro</w:t>
                      </w:r>
                      <w:proofErr w:type="spellEnd"/>
                    </w:p>
                    <w:p w14:paraId="3151E9E8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A4BF7">
                        <w:rPr>
                          <w:color w:val="00FF00"/>
                          <w:lang w:val="en-US"/>
                        </w:rPr>
                        <w:t>sys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.</w:t>
                      </w:r>
                      <w:r w:rsidRPr="008A4BF7">
                        <w:rPr>
                          <w:color w:val="00FF00"/>
                          <w:lang w:val="en-US"/>
                        </w:rPr>
                        <w:t>database</w:t>
                      </w:r>
                      <w:proofErr w:type="gramEnd"/>
                      <w:r w:rsidRPr="008A4BF7">
                        <w:rPr>
                          <w:color w:val="00FF00"/>
                          <w:lang w:val="en-US"/>
                        </w:rPr>
                        <w:t>_role_members</w:t>
                      </w:r>
                      <w:proofErr w:type="spellEnd"/>
                      <w:r w:rsidRPr="008A4BF7">
                        <w:rPr>
                          <w:lang w:val="en-US"/>
                        </w:rPr>
                        <w:t xml:space="preserve"> rm</w:t>
                      </w:r>
                    </w:p>
                    <w:p w14:paraId="2E874452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color w:val="808080"/>
                          <w:lang w:val="en-US"/>
                        </w:rPr>
                        <w:t>JOIN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A4BF7">
                        <w:rPr>
                          <w:color w:val="00FF00"/>
                          <w:lang w:val="en-US"/>
                        </w:rPr>
                        <w:t>sys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.</w:t>
                      </w:r>
                      <w:r w:rsidRPr="008A4BF7">
                        <w:rPr>
                          <w:color w:val="00FF00"/>
                          <w:lang w:val="en-US"/>
                        </w:rPr>
                        <w:t>database</w:t>
                      </w:r>
                      <w:proofErr w:type="gramEnd"/>
                      <w:r w:rsidRPr="008A4BF7">
                        <w:rPr>
                          <w:color w:val="00FF00"/>
                          <w:lang w:val="en-US"/>
                        </w:rPr>
                        <w:t>_principals</w:t>
                      </w:r>
                      <w:proofErr w:type="spellEnd"/>
                      <w:r w:rsidRPr="008A4BF7">
                        <w:rPr>
                          <w:lang w:val="en-US"/>
                        </w:rPr>
                        <w:t xml:space="preserve"> r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ON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A4BF7">
                        <w:rPr>
                          <w:lang w:val="en-US"/>
                        </w:rPr>
                        <w:t>rm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.</w:t>
                      </w:r>
                      <w:r w:rsidRPr="008A4BF7">
                        <w:rPr>
                          <w:lang w:val="en-US"/>
                        </w:rPr>
                        <w:t>role_principal_id</w:t>
                      </w:r>
                      <w:proofErr w:type="spellEnd"/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=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A4BF7">
                        <w:rPr>
                          <w:lang w:val="en-US"/>
                        </w:rPr>
                        <w:t>r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.</w:t>
                      </w:r>
                      <w:r w:rsidRPr="008A4BF7">
                        <w:rPr>
                          <w:lang w:val="en-US"/>
                        </w:rPr>
                        <w:t>principal_id</w:t>
                      </w:r>
                      <w:proofErr w:type="spellEnd"/>
                    </w:p>
                    <w:p w14:paraId="1654CBDE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color w:val="808080"/>
                          <w:lang w:val="en-US"/>
                        </w:rPr>
                        <w:t>JOIN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A4BF7">
                        <w:rPr>
                          <w:color w:val="00FF00"/>
                          <w:lang w:val="en-US"/>
                        </w:rPr>
                        <w:t>sys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.</w:t>
                      </w:r>
                      <w:r w:rsidRPr="008A4BF7">
                        <w:rPr>
                          <w:color w:val="00FF00"/>
                          <w:lang w:val="en-US"/>
                        </w:rPr>
                        <w:t>database</w:t>
                      </w:r>
                      <w:proofErr w:type="gramEnd"/>
                      <w:r w:rsidRPr="008A4BF7">
                        <w:rPr>
                          <w:color w:val="00FF00"/>
                          <w:lang w:val="en-US"/>
                        </w:rPr>
                        <w:t>_principals</w:t>
                      </w:r>
                      <w:proofErr w:type="spellEnd"/>
                      <w:r w:rsidRPr="008A4BF7">
                        <w:rPr>
                          <w:lang w:val="en-US"/>
                        </w:rPr>
                        <w:t xml:space="preserve"> m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ON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A4BF7">
                        <w:rPr>
                          <w:lang w:val="en-US"/>
                        </w:rPr>
                        <w:t>rm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.</w:t>
                      </w:r>
                      <w:r w:rsidRPr="008A4BF7">
                        <w:rPr>
                          <w:lang w:val="en-US"/>
                        </w:rPr>
                        <w:t>member_principal_id</w:t>
                      </w:r>
                      <w:proofErr w:type="spellEnd"/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=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A4BF7">
                        <w:rPr>
                          <w:lang w:val="en-US"/>
                        </w:rPr>
                        <w:t>m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.</w:t>
                      </w:r>
                      <w:r w:rsidRPr="008A4BF7">
                        <w:rPr>
                          <w:lang w:val="en-US"/>
                        </w:rPr>
                        <w:t>principal_id</w:t>
                      </w:r>
                      <w:proofErr w:type="spellEnd"/>
                      <w:r w:rsidRPr="008A4BF7">
                        <w:rPr>
                          <w:color w:val="808080"/>
                          <w:lang w:val="en-US"/>
                        </w:rPr>
                        <w:t>;</w:t>
                      </w:r>
                    </w:p>
                    <w:p w14:paraId="4E1DC177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</w:p>
                    <w:p w14:paraId="203A0EB9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----------------------------------------------------------------------</w:t>
                      </w:r>
                    </w:p>
                    <w:p w14:paraId="6E537FAF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--1. Procedimiento para Crear un Usuario y Asignarle el Rol de Estudiante</w:t>
                      </w:r>
                    </w:p>
                    <w:p w14:paraId="14564A6C" w14:textId="77777777" w:rsidR="008A4BF7" w:rsidRPr="000D608A" w:rsidRDefault="008A4BF7" w:rsidP="000D608A">
                      <w:pPr>
                        <w:pStyle w:val="cdigo"/>
                      </w:pPr>
                      <w:r>
                        <w:t>-- Procedimiento para Crear un Usuario y Asignarle el Rol de Estudiante</w:t>
                      </w:r>
                    </w:p>
                    <w:p w14:paraId="4D71CFCD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-- Procedimiento para Crear un Usuario y Asignarle el Rol de Estudiante</w:t>
                      </w:r>
                    </w:p>
                    <w:p w14:paraId="223DB8A7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CREATE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PROCEDURE</w:t>
                      </w:r>
                      <w:r>
                        <w:t xml:space="preserve"> </w:t>
                      </w:r>
                      <w:proofErr w:type="spellStart"/>
                      <w:r>
                        <w:t>CrearUsuarioEstudiante</w:t>
                      </w:r>
                      <w:proofErr w:type="spellEnd"/>
                    </w:p>
                    <w:p w14:paraId="34E19597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@NombreUsuario </w:t>
                      </w:r>
                      <w:r>
                        <w:rPr>
                          <w:color w:val="0000FF"/>
                        </w:rPr>
                        <w:t>NVARCHAR</w:t>
                      </w:r>
                      <w:r>
                        <w:rPr>
                          <w:color w:val="808080"/>
                        </w:rPr>
                        <w:t>(</w:t>
                      </w:r>
                      <w:r>
                        <w:t>50</w:t>
                      </w:r>
                      <w:r>
                        <w:rPr>
                          <w:color w:val="808080"/>
                        </w:rPr>
                        <w:t>),</w:t>
                      </w:r>
                    </w:p>
                    <w:p w14:paraId="4D34A12A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@Contrasena </w:t>
                      </w:r>
                      <w:r>
                        <w:rPr>
                          <w:color w:val="0000FF"/>
                        </w:rPr>
                        <w:t>NVARCHAR</w:t>
                      </w:r>
                      <w:r>
                        <w:rPr>
                          <w:color w:val="808080"/>
                        </w:rPr>
                        <w:t>(</w:t>
                      </w:r>
                      <w:r>
                        <w:t>100</w:t>
                      </w:r>
                      <w:r>
                        <w:rPr>
                          <w:color w:val="808080"/>
                        </w:rPr>
                        <w:t>),</w:t>
                      </w:r>
                    </w:p>
                    <w:p w14:paraId="7717A3E4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@Email </w:t>
                      </w:r>
                      <w:r>
                        <w:rPr>
                          <w:color w:val="0000FF"/>
                        </w:rPr>
                        <w:t>NVARCHAR</w:t>
                      </w:r>
                      <w:r>
                        <w:rPr>
                          <w:color w:val="808080"/>
                        </w:rPr>
                        <w:t>(</w:t>
                      </w:r>
                      <w:r>
                        <w:t>150</w:t>
                      </w:r>
                      <w:r>
                        <w:rPr>
                          <w:color w:val="808080"/>
                        </w:rPr>
                        <w:t>),</w:t>
                      </w:r>
                    </w:p>
                    <w:p w14:paraId="60F767A6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@Telefono </w:t>
                      </w:r>
                      <w:r>
                        <w:rPr>
                          <w:color w:val="0000FF"/>
                        </w:rPr>
                        <w:t>NVARCHAR</w:t>
                      </w:r>
                      <w:r>
                        <w:rPr>
                          <w:color w:val="808080"/>
                        </w:rPr>
                        <w:t>(</w:t>
                      </w:r>
                      <w:r>
                        <w:t>20</w:t>
                      </w:r>
                      <w:r>
                        <w:rPr>
                          <w:color w:val="808080"/>
                        </w:rPr>
                        <w:t>),</w:t>
                      </w:r>
                    </w:p>
                    <w:p w14:paraId="0E503508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</w:t>
                      </w:r>
                      <w:r w:rsidRPr="008A4BF7">
                        <w:rPr>
                          <w:lang w:val="en-US"/>
                        </w:rPr>
                        <w:t xml:space="preserve">@Direccion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NVARCHAR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(</w:t>
                      </w:r>
                      <w:r w:rsidRPr="008A4BF7">
                        <w:rPr>
                          <w:color w:val="FF00FF"/>
                          <w:lang w:val="en-US"/>
                        </w:rPr>
                        <w:t>MAX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)</w:t>
                      </w:r>
                    </w:p>
                    <w:p w14:paraId="360F32B2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color w:val="0000FF"/>
                          <w:lang w:val="en-US"/>
                        </w:rPr>
                        <w:t>AS</w:t>
                      </w:r>
                    </w:p>
                    <w:p w14:paraId="0018B8C0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color w:val="0000FF"/>
                          <w:lang w:val="en-US"/>
                        </w:rPr>
                        <w:t>BEGIN</w:t>
                      </w:r>
                    </w:p>
                    <w:p w14:paraId="4F74484F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lang w:val="en-US"/>
                        </w:rPr>
                        <w:t xml:space="preserve">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3B06DF22" w14:textId="77777777" w:rsidR="008A4BF7" w:rsidRDefault="008A4BF7" w:rsidP="000D608A">
                      <w:pPr>
                        <w:pStyle w:val="cdigo"/>
                      </w:pPr>
                      <w:r w:rsidRPr="008A4BF7">
                        <w:rPr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TRANSACTION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11AAFA10" w14:textId="77777777" w:rsidR="008A4BF7" w:rsidRDefault="008A4BF7" w:rsidP="000D608A">
                      <w:pPr>
                        <w:pStyle w:val="cdigo"/>
                      </w:pPr>
                    </w:p>
                    <w:p w14:paraId="67480210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8000"/>
                        </w:rPr>
                        <w:t xml:space="preserve">-- Validar que el usuario no exista como </w:t>
                      </w:r>
                      <w:proofErr w:type="spellStart"/>
                      <w:r>
                        <w:rPr>
                          <w:color w:val="008000"/>
                        </w:rPr>
                        <w:t>login</w:t>
                      </w:r>
                      <w:proofErr w:type="spellEnd"/>
                    </w:p>
                    <w:p w14:paraId="5084203D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IF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EXISTS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(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8A4BF7">
                        <w:rPr>
                          <w:lang w:val="en-US"/>
                        </w:rPr>
                        <w:t xml:space="preserve"> 1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A4BF7">
                        <w:rPr>
                          <w:color w:val="00FF00"/>
                          <w:lang w:val="en-US"/>
                        </w:rPr>
                        <w:t>sys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.</w:t>
                      </w:r>
                      <w:r w:rsidRPr="008A4BF7">
                        <w:rPr>
                          <w:color w:val="00FF00"/>
                          <w:lang w:val="en-US"/>
                        </w:rPr>
                        <w:t>server</w:t>
                      </w:r>
                      <w:proofErr w:type="gramEnd"/>
                      <w:r w:rsidRPr="008A4BF7">
                        <w:rPr>
                          <w:color w:val="00FF00"/>
                          <w:lang w:val="en-US"/>
                        </w:rPr>
                        <w:t>_principals</w:t>
                      </w:r>
                      <w:proofErr w:type="spellEnd"/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name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=</w:t>
                      </w:r>
                      <w:r w:rsidRPr="008A4BF7">
                        <w:rPr>
                          <w:lang w:val="en-US"/>
                        </w:rPr>
                        <w:t xml:space="preserve"> @NombreUsuario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)</w:t>
                      </w:r>
                    </w:p>
                    <w:p w14:paraId="77D5AABC" w14:textId="77777777" w:rsidR="008A4BF7" w:rsidRDefault="008A4BF7" w:rsidP="000D608A">
                      <w:pPr>
                        <w:pStyle w:val="cdigo"/>
                      </w:pPr>
                      <w:r w:rsidRPr="008A4BF7">
                        <w:rPr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</w:p>
                    <w:p w14:paraId="5B03E1AF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  </w:t>
                      </w:r>
                      <w:r>
                        <w:rPr>
                          <w:color w:val="0000FF"/>
                        </w:rPr>
                        <w:t>THROW</w:t>
                      </w:r>
                      <w:r>
                        <w:t xml:space="preserve"> 50001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FF0000"/>
                        </w:rPr>
                        <w:t>'El nombre de usuario ya existe como LOGIN.'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1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3EF5EC49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00FF"/>
                        </w:rPr>
                        <w:t>END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7B769411" w14:textId="77777777" w:rsidR="008A4BF7" w:rsidRDefault="008A4BF7" w:rsidP="000D608A">
                      <w:pPr>
                        <w:pStyle w:val="cdigo"/>
                      </w:pPr>
                    </w:p>
                    <w:p w14:paraId="0F1B516E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8000"/>
                        </w:rPr>
                        <w:t>-- Validar que el correo no esté duplicado</w:t>
                      </w:r>
                    </w:p>
                    <w:p w14:paraId="260FA92D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IF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EXISTS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(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8A4BF7">
                        <w:rPr>
                          <w:lang w:val="en-US"/>
                        </w:rPr>
                        <w:t xml:space="preserve"> 1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A4BF7">
                        <w:rPr>
                          <w:lang w:val="en-US"/>
                        </w:rPr>
                        <w:t>Estudiante</w:t>
                      </w:r>
                      <w:proofErr w:type="spellEnd"/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A4BF7">
                        <w:rPr>
                          <w:lang w:val="en-US"/>
                        </w:rPr>
                        <w:t>correo</w:t>
                      </w:r>
                      <w:proofErr w:type="spellEnd"/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=</w:t>
                      </w:r>
                      <w:r w:rsidRPr="008A4BF7">
                        <w:rPr>
                          <w:lang w:val="en-US"/>
                        </w:rPr>
                        <w:t xml:space="preserve"> @Email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)</w:t>
                      </w:r>
                    </w:p>
                    <w:p w14:paraId="41D9F060" w14:textId="77777777" w:rsidR="008A4BF7" w:rsidRDefault="008A4BF7" w:rsidP="000D608A">
                      <w:pPr>
                        <w:pStyle w:val="cdigo"/>
                      </w:pPr>
                      <w:r w:rsidRPr="008A4BF7">
                        <w:rPr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</w:p>
                    <w:p w14:paraId="60E76239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  </w:t>
                      </w:r>
                      <w:r>
                        <w:rPr>
                          <w:color w:val="0000FF"/>
                        </w:rPr>
                        <w:t>THROW</w:t>
                      </w:r>
                      <w:r>
                        <w:t xml:space="preserve"> 50002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FF0000"/>
                        </w:rPr>
                        <w:t>'El correo electrónico ya está registrado en la tabla Estudiante.'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1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27B00C42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00FF"/>
                        </w:rPr>
                        <w:t>END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27D31ADE" w14:textId="77777777" w:rsidR="008A4BF7" w:rsidRDefault="008A4BF7" w:rsidP="000D608A">
                      <w:pPr>
                        <w:pStyle w:val="cdigo"/>
                      </w:pPr>
                    </w:p>
                    <w:p w14:paraId="68BA76C9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8000"/>
                        </w:rPr>
                        <w:t>-- Validar que el teléfono no esté duplicado</w:t>
                      </w:r>
                    </w:p>
                    <w:p w14:paraId="546BE971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IF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EXISTS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(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8A4BF7">
                        <w:rPr>
                          <w:lang w:val="en-US"/>
                        </w:rPr>
                        <w:t xml:space="preserve"> 1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A4BF7">
                        <w:rPr>
                          <w:lang w:val="en-US"/>
                        </w:rPr>
                        <w:t>Estudiante</w:t>
                      </w:r>
                      <w:proofErr w:type="spellEnd"/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A4BF7">
                        <w:rPr>
                          <w:lang w:val="en-US"/>
                        </w:rPr>
                        <w:t>telefono</w:t>
                      </w:r>
                      <w:proofErr w:type="spellEnd"/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=</w:t>
                      </w:r>
                      <w:r w:rsidRPr="008A4BF7">
                        <w:rPr>
                          <w:lang w:val="en-US"/>
                        </w:rPr>
                        <w:t xml:space="preserve"> @Telefono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)</w:t>
                      </w:r>
                    </w:p>
                    <w:p w14:paraId="4AE76785" w14:textId="77777777" w:rsidR="008A4BF7" w:rsidRDefault="008A4BF7" w:rsidP="000D608A">
                      <w:pPr>
                        <w:pStyle w:val="cdigo"/>
                      </w:pPr>
                      <w:r w:rsidRPr="008A4BF7">
                        <w:rPr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</w:p>
                    <w:p w14:paraId="2A7B407F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  </w:t>
                      </w:r>
                      <w:r>
                        <w:rPr>
                          <w:color w:val="0000FF"/>
                        </w:rPr>
                        <w:t>THROW</w:t>
                      </w:r>
                      <w:r>
                        <w:t xml:space="preserve"> 50003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FF0000"/>
                        </w:rPr>
                        <w:t>'El número de teléfono ya está registrado en la tabla Estudiante.'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1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5566002F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00FF"/>
                        </w:rPr>
                        <w:t>END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4521DFD1" w14:textId="77777777" w:rsidR="008A4BF7" w:rsidRDefault="008A4BF7" w:rsidP="000D608A">
                      <w:pPr>
                        <w:pStyle w:val="cdigo"/>
                      </w:pPr>
                    </w:p>
                    <w:p w14:paraId="3F943F79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8000"/>
                        </w:rPr>
                        <w:t xml:space="preserve">-- Crear el </w:t>
                      </w:r>
                      <w:proofErr w:type="spellStart"/>
                      <w:r>
                        <w:rPr>
                          <w:color w:val="008000"/>
                        </w:rPr>
                        <w:t>login</w:t>
                      </w:r>
                      <w:proofErr w:type="spellEnd"/>
                      <w:r>
                        <w:rPr>
                          <w:color w:val="008000"/>
                        </w:rPr>
                        <w:t xml:space="preserve"> y el usuario</w:t>
                      </w:r>
                    </w:p>
                    <w:p w14:paraId="3553EA09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DECLARE</w:t>
                      </w:r>
                      <w:r w:rsidRPr="008A4BF7">
                        <w:rPr>
                          <w:lang w:val="en-US"/>
                        </w:rPr>
                        <w:t xml:space="preserve"> @SQL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NVARCHAR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(</w:t>
                      </w:r>
                      <w:r w:rsidRPr="008A4BF7">
                        <w:rPr>
                          <w:color w:val="FF00FF"/>
                          <w:lang w:val="en-US"/>
                        </w:rPr>
                        <w:t>MAX</w:t>
                      </w:r>
                      <w:proofErr w:type="gramStart"/>
                      <w:r w:rsidRPr="008A4BF7">
                        <w:rPr>
                          <w:color w:val="808080"/>
                          <w:lang w:val="en-US"/>
                        </w:rPr>
                        <w:t>);</w:t>
                      </w:r>
                      <w:proofErr w:type="gramEnd"/>
                    </w:p>
                    <w:p w14:paraId="6F463661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lang w:val="en-US"/>
                        </w:rPr>
                        <w:t xml:space="preserve">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SET</w:t>
                      </w:r>
                      <w:r w:rsidRPr="008A4BF7">
                        <w:rPr>
                          <w:lang w:val="en-US"/>
                        </w:rPr>
                        <w:t xml:space="preserve"> @SQL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=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FF0000"/>
                          <w:lang w:val="en-US"/>
                        </w:rPr>
                        <w:t>'CREATE LOGIN ['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+</w:t>
                      </w:r>
                      <w:r w:rsidRPr="008A4BF7">
                        <w:rPr>
                          <w:lang w:val="en-US"/>
                        </w:rPr>
                        <w:t xml:space="preserve"> @NombreUsuario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+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FF0000"/>
                          <w:lang w:val="en-US"/>
                        </w:rPr>
                        <w:t>'] WITH PASSWORD = '''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+</w:t>
                      </w:r>
                      <w:r w:rsidRPr="008A4BF7">
                        <w:rPr>
                          <w:lang w:val="en-US"/>
                        </w:rPr>
                        <w:t xml:space="preserve"> @Contrasena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+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FF0000"/>
                          <w:lang w:val="en-US"/>
                        </w:rPr>
                        <w:t>''', CHECK_POLICY = ON;</w:t>
                      </w:r>
                      <w:proofErr w:type="gramStart"/>
                      <w:r w:rsidRPr="008A4BF7">
                        <w:rPr>
                          <w:color w:val="FF0000"/>
                          <w:lang w:val="en-US"/>
                        </w:rPr>
                        <w:t>'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73A122A4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lang w:val="en-US"/>
                        </w:rPr>
                        <w:t xml:space="preserve">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EXEC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(</w:t>
                      </w:r>
                      <w:r w:rsidRPr="008A4BF7">
                        <w:rPr>
                          <w:lang w:val="en-US"/>
                        </w:rPr>
                        <w:t>@SQL</w:t>
                      </w:r>
                      <w:proofErr w:type="gramStart"/>
                      <w:r w:rsidRPr="008A4BF7">
                        <w:rPr>
                          <w:color w:val="808080"/>
                          <w:lang w:val="en-US"/>
                        </w:rPr>
                        <w:t>);</w:t>
                      </w:r>
                      <w:proofErr w:type="gramEnd"/>
                    </w:p>
                    <w:p w14:paraId="07BAF414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</w:p>
                    <w:p w14:paraId="2A32588B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lang w:val="en-US"/>
                        </w:rPr>
                        <w:t xml:space="preserve">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SET</w:t>
                      </w:r>
                      <w:r w:rsidRPr="008A4BF7">
                        <w:rPr>
                          <w:lang w:val="en-US"/>
                        </w:rPr>
                        <w:t xml:space="preserve"> @SQL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=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FF0000"/>
                          <w:lang w:val="en-US"/>
                        </w:rPr>
                        <w:t>'CREATE USER ['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+</w:t>
                      </w:r>
                      <w:r w:rsidRPr="008A4BF7">
                        <w:rPr>
                          <w:lang w:val="en-US"/>
                        </w:rPr>
                        <w:t xml:space="preserve"> @NombreUsuario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+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FF0000"/>
                          <w:lang w:val="en-US"/>
                        </w:rPr>
                        <w:t>'] FOR LOGIN ['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+</w:t>
                      </w:r>
                      <w:r w:rsidRPr="008A4BF7">
                        <w:rPr>
                          <w:lang w:val="en-US"/>
                        </w:rPr>
                        <w:t xml:space="preserve"> @NombreUsuario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+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FF0000"/>
                          <w:lang w:val="en-US"/>
                        </w:rPr>
                        <w:t xml:space="preserve">']; ALTER ROLE </w:t>
                      </w:r>
                      <w:proofErr w:type="spellStart"/>
                      <w:r w:rsidRPr="008A4BF7">
                        <w:rPr>
                          <w:color w:val="FF0000"/>
                          <w:lang w:val="en-US"/>
                        </w:rPr>
                        <w:t>Estudiante</w:t>
                      </w:r>
                      <w:proofErr w:type="spellEnd"/>
                      <w:r w:rsidRPr="008A4BF7">
                        <w:rPr>
                          <w:color w:val="FF0000"/>
                          <w:lang w:val="en-US"/>
                        </w:rPr>
                        <w:t xml:space="preserve"> ADD MEMBER ['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+</w:t>
                      </w:r>
                      <w:r w:rsidRPr="008A4BF7">
                        <w:rPr>
                          <w:lang w:val="en-US"/>
                        </w:rPr>
                        <w:t xml:space="preserve"> @NombreUsuario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+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FF0000"/>
                          <w:lang w:val="en-US"/>
                        </w:rPr>
                        <w:t>'];</w:t>
                      </w:r>
                      <w:proofErr w:type="gramStart"/>
                      <w:r w:rsidRPr="008A4BF7">
                        <w:rPr>
                          <w:color w:val="FF0000"/>
                          <w:lang w:val="en-US"/>
                        </w:rPr>
                        <w:t>'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687B8597" w14:textId="77777777" w:rsidR="008A4BF7" w:rsidRDefault="008A4BF7" w:rsidP="000D608A">
                      <w:pPr>
                        <w:pStyle w:val="cdigo"/>
                      </w:pPr>
                      <w:r w:rsidRPr="008A4BF7">
                        <w:rPr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EXEC</w:t>
                      </w:r>
                      <w:r>
                        <w:rPr>
                          <w:color w:val="808080"/>
                        </w:rPr>
                        <w:t>(</w:t>
                      </w:r>
                      <w:r>
                        <w:t>@SQL</w:t>
                      </w:r>
                      <w:r>
                        <w:rPr>
                          <w:color w:val="808080"/>
                        </w:rPr>
                        <w:t>);</w:t>
                      </w:r>
                    </w:p>
                    <w:p w14:paraId="65C0DB6D" w14:textId="77777777" w:rsidR="008A4BF7" w:rsidRDefault="008A4BF7" w:rsidP="000D608A">
                      <w:pPr>
                        <w:pStyle w:val="cdigo"/>
                      </w:pPr>
                    </w:p>
                    <w:p w14:paraId="32AEE22E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8000"/>
                        </w:rPr>
                        <w:t>-- Insertar datos en la tabla Estudiante</w:t>
                      </w:r>
                    </w:p>
                    <w:p w14:paraId="7A27C2AB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00FF"/>
                        </w:rPr>
                        <w:t>INSERT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INTO</w:t>
                      </w:r>
                      <w:r>
                        <w:t xml:space="preserve"> Estudiante</w:t>
                      </w:r>
                      <w:r>
                        <w:rPr>
                          <w:color w:val="0000FF"/>
                        </w:rPr>
                        <w:t xml:space="preserve"> </w:t>
                      </w:r>
                      <w:r>
                        <w:rPr>
                          <w:color w:val="808080"/>
                        </w:rPr>
                        <w:t>(</w:t>
                      </w:r>
                      <w:r>
                        <w:t>nombre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correo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proofErr w:type="spellStart"/>
                      <w:r>
                        <w:t>telefono</w:t>
                      </w:r>
                      <w:proofErr w:type="spellEnd"/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proofErr w:type="spellStart"/>
                      <w:r>
                        <w:t>direccion</w:t>
                      </w:r>
                      <w:proofErr w:type="spellEnd"/>
                      <w:r>
                        <w:rPr>
                          <w:color w:val="808080"/>
                        </w:rPr>
                        <w:t>)</w:t>
                      </w:r>
                    </w:p>
                    <w:p w14:paraId="626410A8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 xml:space="preserve">VALUES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(</w:t>
                      </w:r>
                      <w:r w:rsidRPr="008A4BF7">
                        <w:rPr>
                          <w:lang w:val="en-US"/>
                        </w:rPr>
                        <w:t>@NombreUsuario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,</w:t>
                      </w:r>
                      <w:r w:rsidRPr="008A4BF7">
                        <w:rPr>
                          <w:lang w:val="en-US"/>
                        </w:rPr>
                        <w:t xml:space="preserve"> @Email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,</w:t>
                      </w:r>
                      <w:r w:rsidRPr="008A4BF7">
                        <w:rPr>
                          <w:lang w:val="en-US"/>
                        </w:rPr>
                        <w:t xml:space="preserve"> @Telefono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,</w:t>
                      </w:r>
                      <w:r w:rsidRPr="008A4BF7">
                        <w:rPr>
                          <w:lang w:val="en-US"/>
                        </w:rPr>
                        <w:t xml:space="preserve"> @Direccion</w:t>
                      </w:r>
                      <w:proofErr w:type="gramStart"/>
                      <w:r w:rsidRPr="008A4BF7">
                        <w:rPr>
                          <w:color w:val="808080"/>
                          <w:lang w:val="en-US"/>
                        </w:rPr>
                        <w:t>);</w:t>
                      </w:r>
                      <w:proofErr w:type="gramEnd"/>
                    </w:p>
                    <w:p w14:paraId="33DFE4A8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</w:p>
                    <w:p w14:paraId="2F53E2E4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lang w:val="en-US"/>
                        </w:rPr>
                        <w:t xml:space="preserve">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COMMIT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8A4BF7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403400D9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lang w:val="en-US"/>
                        </w:rPr>
                        <w:t xml:space="preserve">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END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26114B44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lang w:val="en-US"/>
                        </w:rPr>
                        <w:t xml:space="preserve">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00813FA8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lang w:val="en-US"/>
                        </w:rPr>
                        <w:t xml:space="preserve">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ROLLBACK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8A4BF7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7973BC3C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lang w:val="en-US"/>
                        </w:rPr>
                        <w:t xml:space="preserve">    </w:t>
                      </w:r>
                      <w:proofErr w:type="gramStart"/>
                      <w:r w:rsidRPr="008A4BF7">
                        <w:rPr>
                          <w:color w:val="0000FF"/>
                          <w:lang w:val="en-US"/>
                        </w:rPr>
                        <w:t>THROW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68095071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lang w:val="en-US"/>
                        </w:rPr>
                        <w:t xml:space="preserve">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END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485FF42A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proofErr w:type="gramStart"/>
                      <w:r w:rsidRPr="008A4BF7">
                        <w:rPr>
                          <w:color w:val="0000FF"/>
                          <w:lang w:val="en-US"/>
                        </w:rPr>
                        <w:t>END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2426C56D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/*</w:t>
                      </w:r>
                    </w:p>
                    <w:p w14:paraId="7E70BC16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--Ejemplo</w:t>
                      </w:r>
                    </w:p>
                    <w:p w14:paraId="45ECA1DC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 xml:space="preserve">EXEC </w:t>
                      </w:r>
                      <w:proofErr w:type="spellStart"/>
                      <w:r>
                        <w:rPr>
                          <w:color w:val="008000"/>
                        </w:rPr>
                        <w:t>CrearUsuarioEstudiante</w:t>
                      </w:r>
                      <w:proofErr w:type="spellEnd"/>
                    </w:p>
                    <w:p w14:paraId="220A5728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 xml:space="preserve">  @NombreUsuario = 'estudiante01',</w:t>
                      </w:r>
                    </w:p>
                    <w:p w14:paraId="01BE5208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 xml:space="preserve">  @Contrasena = 'Segura123!',</w:t>
                      </w:r>
                    </w:p>
                    <w:p w14:paraId="7D5DAEBB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 xml:space="preserve">  @Email = 'estudiante01@techacademy.com',</w:t>
                      </w:r>
                    </w:p>
                    <w:p w14:paraId="0E053420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 xml:space="preserve">  @Telefono = '987654321',</w:t>
                      </w:r>
                    </w:p>
                    <w:p w14:paraId="78AD614D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 xml:space="preserve">  @Direccion = 'Av. Siempre Viva 123';</w:t>
                      </w:r>
                    </w:p>
                    <w:p w14:paraId="2E7AB139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*/</w:t>
                      </w:r>
                    </w:p>
                    <w:p w14:paraId="33EDA110" w14:textId="77777777" w:rsidR="008A4BF7" w:rsidRDefault="008A4BF7" w:rsidP="000D608A">
                      <w:pPr>
                        <w:pStyle w:val="cdigo"/>
                      </w:pPr>
                    </w:p>
                    <w:p w14:paraId="3E48B5FC" w14:textId="77777777" w:rsidR="008A4BF7" w:rsidRDefault="008A4BF7" w:rsidP="000D608A">
                      <w:pPr>
                        <w:pStyle w:val="cdigo"/>
                      </w:pPr>
                    </w:p>
                    <w:p w14:paraId="067A4FDB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--2. Procedimiento para Crear un Usuario y Asignarle el Rol de Profesor</w:t>
                      </w:r>
                    </w:p>
                    <w:p w14:paraId="1D5626BA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CREATE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PROCEDURE</w:t>
                      </w:r>
                      <w:r>
                        <w:t xml:space="preserve"> </w:t>
                      </w:r>
                      <w:proofErr w:type="spellStart"/>
                      <w:r>
                        <w:t>CrearUsuarioProfesor</w:t>
                      </w:r>
                      <w:proofErr w:type="spellEnd"/>
                    </w:p>
                    <w:p w14:paraId="0D1880D2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@NombreUsuario </w:t>
                      </w:r>
                      <w:r>
                        <w:rPr>
                          <w:color w:val="0000FF"/>
                        </w:rPr>
                        <w:t>NVARCHAR</w:t>
                      </w:r>
                      <w:r>
                        <w:rPr>
                          <w:color w:val="808080"/>
                        </w:rPr>
                        <w:t>(</w:t>
                      </w:r>
                      <w:r>
                        <w:t>50</w:t>
                      </w:r>
                      <w:r>
                        <w:rPr>
                          <w:color w:val="808080"/>
                        </w:rPr>
                        <w:t>),</w:t>
                      </w:r>
                    </w:p>
                    <w:p w14:paraId="0012A434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@Contrasena </w:t>
                      </w:r>
                      <w:r>
                        <w:rPr>
                          <w:color w:val="0000FF"/>
                        </w:rPr>
                        <w:t>NVARCHAR</w:t>
                      </w:r>
                      <w:r>
                        <w:rPr>
                          <w:color w:val="808080"/>
                        </w:rPr>
                        <w:t>(</w:t>
                      </w:r>
                      <w:r>
                        <w:t>100</w:t>
                      </w:r>
                      <w:r>
                        <w:rPr>
                          <w:color w:val="808080"/>
                        </w:rPr>
                        <w:t>),</w:t>
                      </w:r>
                    </w:p>
                    <w:p w14:paraId="6631FCEF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@Email </w:t>
                      </w:r>
                      <w:r>
                        <w:rPr>
                          <w:color w:val="0000FF"/>
                        </w:rPr>
                        <w:t>NVARCHAR</w:t>
                      </w:r>
                      <w:r>
                        <w:rPr>
                          <w:color w:val="808080"/>
                        </w:rPr>
                        <w:t>(</w:t>
                      </w:r>
                      <w:r>
                        <w:t>150</w:t>
                      </w:r>
                      <w:r>
                        <w:rPr>
                          <w:color w:val="808080"/>
                        </w:rPr>
                        <w:t>),</w:t>
                      </w:r>
                    </w:p>
                    <w:p w14:paraId="26C156D0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@Telefono </w:t>
                      </w:r>
                      <w:r>
                        <w:rPr>
                          <w:color w:val="0000FF"/>
                        </w:rPr>
                        <w:t>NVARCHAR</w:t>
                      </w:r>
                      <w:r>
                        <w:rPr>
                          <w:color w:val="808080"/>
                        </w:rPr>
                        <w:t>(</w:t>
                      </w:r>
                      <w:r>
                        <w:t>20</w:t>
                      </w:r>
                      <w:r>
                        <w:rPr>
                          <w:color w:val="808080"/>
                        </w:rPr>
                        <w:t>),</w:t>
                      </w:r>
                    </w:p>
                    <w:p w14:paraId="622C1F96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@Direccion </w:t>
                      </w:r>
                      <w:r>
                        <w:rPr>
                          <w:color w:val="0000FF"/>
                        </w:rPr>
                        <w:t>NVARCHAR</w:t>
                      </w:r>
                      <w:r>
                        <w:rPr>
                          <w:color w:val="808080"/>
                        </w:rPr>
                        <w:t>(</w:t>
                      </w:r>
                      <w:r>
                        <w:rPr>
                          <w:color w:val="FF00FF"/>
                        </w:rPr>
                        <w:t>MAX</w:t>
                      </w:r>
                      <w:r>
                        <w:rPr>
                          <w:color w:val="808080"/>
                        </w:rPr>
                        <w:t>),</w:t>
                      </w:r>
                    </w:p>
                    <w:p w14:paraId="51C495E8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</w:t>
                      </w:r>
                      <w:r w:rsidRPr="008A4BF7">
                        <w:rPr>
                          <w:lang w:val="en-US"/>
                        </w:rPr>
                        <w:t xml:space="preserve">@DepartamentoId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INT</w:t>
                      </w:r>
                    </w:p>
                    <w:p w14:paraId="7DB7CC01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color w:val="0000FF"/>
                          <w:lang w:val="en-US"/>
                        </w:rPr>
                        <w:t>AS</w:t>
                      </w:r>
                    </w:p>
                    <w:p w14:paraId="0F1A43B1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color w:val="0000FF"/>
                          <w:lang w:val="en-US"/>
                        </w:rPr>
                        <w:t>BEGIN</w:t>
                      </w:r>
                    </w:p>
                    <w:p w14:paraId="7DA3A48E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lang w:val="en-US"/>
                        </w:rPr>
                        <w:t xml:space="preserve">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09ECD1D4" w14:textId="77777777" w:rsidR="008A4BF7" w:rsidRDefault="008A4BF7" w:rsidP="000D608A">
                      <w:pPr>
                        <w:pStyle w:val="cdigo"/>
                      </w:pPr>
                      <w:r w:rsidRPr="008A4BF7">
                        <w:rPr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TRANSACTION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5D3A5767" w14:textId="77777777" w:rsidR="008A4BF7" w:rsidRDefault="008A4BF7" w:rsidP="000D608A">
                      <w:pPr>
                        <w:pStyle w:val="cdigo"/>
                      </w:pPr>
                    </w:p>
                    <w:p w14:paraId="2237FCC3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8000"/>
                        </w:rPr>
                        <w:t xml:space="preserve">-- Validar que el usuario no exista como </w:t>
                      </w:r>
                      <w:proofErr w:type="spellStart"/>
                      <w:r>
                        <w:rPr>
                          <w:color w:val="008000"/>
                        </w:rPr>
                        <w:t>login</w:t>
                      </w:r>
                      <w:proofErr w:type="spellEnd"/>
                    </w:p>
                    <w:p w14:paraId="58E87F5C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IF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EXISTS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(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8A4BF7">
                        <w:rPr>
                          <w:lang w:val="en-US"/>
                        </w:rPr>
                        <w:t xml:space="preserve"> 1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A4BF7">
                        <w:rPr>
                          <w:color w:val="00FF00"/>
                          <w:lang w:val="en-US"/>
                        </w:rPr>
                        <w:t>sys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.</w:t>
                      </w:r>
                      <w:r w:rsidRPr="008A4BF7">
                        <w:rPr>
                          <w:color w:val="00FF00"/>
                          <w:lang w:val="en-US"/>
                        </w:rPr>
                        <w:t>server</w:t>
                      </w:r>
                      <w:proofErr w:type="gramEnd"/>
                      <w:r w:rsidRPr="008A4BF7">
                        <w:rPr>
                          <w:color w:val="00FF00"/>
                          <w:lang w:val="en-US"/>
                        </w:rPr>
                        <w:t>_principals</w:t>
                      </w:r>
                      <w:proofErr w:type="spellEnd"/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name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=</w:t>
                      </w:r>
                      <w:r w:rsidRPr="008A4BF7">
                        <w:rPr>
                          <w:lang w:val="en-US"/>
                        </w:rPr>
                        <w:t xml:space="preserve"> @NombreUsuario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)</w:t>
                      </w:r>
                    </w:p>
                    <w:p w14:paraId="6A6AC0F0" w14:textId="77777777" w:rsidR="008A4BF7" w:rsidRDefault="008A4BF7" w:rsidP="000D608A">
                      <w:pPr>
                        <w:pStyle w:val="cdigo"/>
                      </w:pPr>
                      <w:r w:rsidRPr="008A4BF7">
                        <w:rPr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</w:p>
                    <w:p w14:paraId="1C78B332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  </w:t>
                      </w:r>
                      <w:r>
                        <w:rPr>
                          <w:color w:val="0000FF"/>
                        </w:rPr>
                        <w:t>THROW</w:t>
                      </w:r>
                      <w:r>
                        <w:t xml:space="preserve"> 50001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FF0000"/>
                        </w:rPr>
                        <w:t>'El nombre de usuario ya existe como LOGIN.'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1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5D7F503E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00FF"/>
                        </w:rPr>
                        <w:t>END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78363482" w14:textId="77777777" w:rsidR="008A4BF7" w:rsidRDefault="008A4BF7" w:rsidP="000D608A">
                      <w:pPr>
                        <w:pStyle w:val="cdigo"/>
                      </w:pPr>
                    </w:p>
                    <w:p w14:paraId="52896533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8000"/>
                        </w:rPr>
                        <w:t>-- Validar que el correo no esté duplicado</w:t>
                      </w:r>
                    </w:p>
                    <w:p w14:paraId="7BFC26AC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IF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EXISTS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(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8A4BF7">
                        <w:rPr>
                          <w:lang w:val="en-US"/>
                        </w:rPr>
                        <w:t xml:space="preserve"> 1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A4BF7">
                        <w:rPr>
                          <w:lang w:val="en-US"/>
                        </w:rPr>
                        <w:t>Profesor</w:t>
                      </w:r>
                      <w:proofErr w:type="spellEnd"/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A4BF7">
                        <w:rPr>
                          <w:lang w:val="en-US"/>
                        </w:rPr>
                        <w:t>correo</w:t>
                      </w:r>
                      <w:proofErr w:type="spellEnd"/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=</w:t>
                      </w:r>
                      <w:r w:rsidRPr="008A4BF7">
                        <w:rPr>
                          <w:lang w:val="en-US"/>
                        </w:rPr>
                        <w:t xml:space="preserve"> @Email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)</w:t>
                      </w:r>
                    </w:p>
                    <w:p w14:paraId="136489D3" w14:textId="77777777" w:rsidR="008A4BF7" w:rsidRDefault="008A4BF7" w:rsidP="000D608A">
                      <w:pPr>
                        <w:pStyle w:val="cdigo"/>
                      </w:pPr>
                      <w:r w:rsidRPr="008A4BF7">
                        <w:rPr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</w:p>
                    <w:p w14:paraId="13082884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  </w:t>
                      </w:r>
                      <w:r>
                        <w:rPr>
                          <w:color w:val="0000FF"/>
                        </w:rPr>
                        <w:t>THROW</w:t>
                      </w:r>
                      <w:r>
                        <w:t xml:space="preserve"> 50002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FF0000"/>
                        </w:rPr>
                        <w:t>'El correo electrónico ya está registrado en la tabla Profesor.'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1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3B0700A8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00FF"/>
                        </w:rPr>
                        <w:t>END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16B1096C" w14:textId="77777777" w:rsidR="008A4BF7" w:rsidRDefault="008A4BF7" w:rsidP="000D608A">
                      <w:pPr>
                        <w:pStyle w:val="cdigo"/>
                      </w:pPr>
                    </w:p>
                    <w:p w14:paraId="20C3264A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8000"/>
                        </w:rPr>
                        <w:t>-- Validar que el teléfono no esté duplicado</w:t>
                      </w:r>
                    </w:p>
                    <w:p w14:paraId="79A0A53E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IF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EXISTS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(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8A4BF7">
                        <w:rPr>
                          <w:lang w:val="en-US"/>
                        </w:rPr>
                        <w:t xml:space="preserve"> 1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A4BF7">
                        <w:rPr>
                          <w:lang w:val="en-US"/>
                        </w:rPr>
                        <w:t>Profesor</w:t>
                      </w:r>
                      <w:proofErr w:type="spellEnd"/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A4BF7">
                        <w:rPr>
                          <w:lang w:val="en-US"/>
                        </w:rPr>
                        <w:t>telefono</w:t>
                      </w:r>
                      <w:proofErr w:type="spellEnd"/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=</w:t>
                      </w:r>
                      <w:r w:rsidRPr="008A4BF7">
                        <w:rPr>
                          <w:lang w:val="en-US"/>
                        </w:rPr>
                        <w:t xml:space="preserve"> @Telefono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)</w:t>
                      </w:r>
                    </w:p>
                    <w:p w14:paraId="22F03CDA" w14:textId="77777777" w:rsidR="008A4BF7" w:rsidRDefault="008A4BF7" w:rsidP="000D608A">
                      <w:pPr>
                        <w:pStyle w:val="cdigo"/>
                      </w:pPr>
                      <w:r w:rsidRPr="008A4BF7">
                        <w:rPr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</w:p>
                    <w:p w14:paraId="755B3E73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  </w:t>
                      </w:r>
                      <w:r>
                        <w:rPr>
                          <w:color w:val="0000FF"/>
                        </w:rPr>
                        <w:t>THROW</w:t>
                      </w:r>
                      <w:r>
                        <w:t xml:space="preserve"> 50003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FF0000"/>
                        </w:rPr>
                        <w:t>'El número de teléfono ya está registrado en la tabla Profesor.'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1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4877B804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00FF"/>
                        </w:rPr>
                        <w:t>END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33DB3D35" w14:textId="77777777" w:rsidR="008A4BF7" w:rsidRDefault="008A4BF7" w:rsidP="000D608A">
                      <w:pPr>
                        <w:pStyle w:val="cdigo"/>
                      </w:pPr>
                    </w:p>
                    <w:p w14:paraId="7CC7E63A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8000"/>
                        </w:rPr>
                        <w:t>-- Validar que el Departamento exista</w:t>
                      </w:r>
                    </w:p>
                    <w:p w14:paraId="1BD84652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IF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NOT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EXISTS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(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8A4BF7">
                        <w:rPr>
                          <w:lang w:val="en-US"/>
                        </w:rPr>
                        <w:t xml:space="preserve"> 1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A4BF7">
                        <w:rPr>
                          <w:lang w:val="en-US"/>
                        </w:rPr>
                        <w:t xml:space="preserve"> Departamento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A4BF7">
                        <w:rPr>
                          <w:lang w:val="en-US"/>
                        </w:rPr>
                        <w:t>departamento_id</w:t>
                      </w:r>
                      <w:proofErr w:type="spellEnd"/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=</w:t>
                      </w:r>
                      <w:r w:rsidRPr="008A4BF7">
                        <w:rPr>
                          <w:lang w:val="en-US"/>
                        </w:rPr>
                        <w:t xml:space="preserve"> @DepartamentoId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)</w:t>
                      </w:r>
                    </w:p>
                    <w:p w14:paraId="530E6605" w14:textId="77777777" w:rsidR="008A4BF7" w:rsidRDefault="008A4BF7" w:rsidP="000D608A">
                      <w:pPr>
                        <w:pStyle w:val="cdigo"/>
                      </w:pPr>
                      <w:r w:rsidRPr="008A4BF7">
                        <w:rPr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</w:p>
                    <w:p w14:paraId="6A6CAA6D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  </w:t>
                      </w:r>
                      <w:r>
                        <w:rPr>
                          <w:color w:val="0000FF"/>
                        </w:rPr>
                        <w:t>THROW</w:t>
                      </w:r>
                      <w:r>
                        <w:t xml:space="preserve"> 50004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FF0000"/>
                        </w:rPr>
                        <w:t>'El Departamento especificado no existe.'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1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65D304EB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00FF"/>
                        </w:rPr>
                        <w:t>END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6B7085BB" w14:textId="77777777" w:rsidR="008A4BF7" w:rsidRDefault="008A4BF7" w:rsidP="000D608A">
                      <w:pPr>
                        <w:pStyle w:val="cdigo"/>
                      </w:pPr>
                    </w:p>
                    <w:p w14:paraId="56C75962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8000"/>
                        </w:rPr>
                        <w:t xml:space="preserve">-- Crear el </w:t>
                      </w:r>
                      <w:proofErr w:type="spellStart"/>
                      <w:r>
                        <w:rPr>
                          <w:color w:val="008000"/>
                        </w:rPr>
                        <w:t>login</w:t>
                      </w:r>
                      <w:proofErr w:type="spellEnd"/>
                      <w:r>
                        <w:rPr>
                          <w:color w:val="008000"/>
                        </w:rPr>
                        <w:t xml:space="preserve"> y el usuario</w:t>
                      </w:r>
                    </w:p>
                    <w:p w14:paraId="38BCE795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DECLARE</w:t>
                      </w:r>
                      <w:r w:rsidRPr="008A4BF7">
                        <w:rPr>
                          <w:lang w:val="en-US"/>
                        </w:rPr>
                        <w:t xml:space="preserve"> @SQL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NVARCHAR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(</w:t>
                      </w:r>
                      <w:r w:rsidRPr="008A4BF7">
                        <w:rPr>
                          <w:color w:val="FF00FF"/>
                          <w:lang w:val="en-US"/>
                        </w:rPr>
                        <w:t>MAX</w:t>
                      </w:r>
                      <w:proofErr w:type="gramStart"/>
                      <w:r w:rsidRPr="008A4BF7">
                        <w:rPr>
                          <w:color w:val="808080"/>
                          <w:lang w:val="en-US"/>
                        </w:rPr>
                        <w:t>);</w:t>
                      </w:r>
                      <w:proofErr w:type="gramEnd"/>
                    </w:p>
                    <w:p w14:paraId="420D16F2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lang w:val="en-US"/>
                        </w:rPr>
                        <w:t xml:space="preserve">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SET</w:t>
                      </w:r>
                      <w:r w:rsidRPr="008A4BF7">
                        <w:rPr>
                          <w:lang w:val="en-US"/>
                        </w:rPr>
                        <w:t xml:space="preserve"> @SQL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=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FF0000"/>
                          <w:lang w:val="en-US"/>
                        </w:rPr>
                        <w:t>'CREATE LOGIN ['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+</w:t>
                      </w:r>
                      <w:r w:rsidRPr="008A4BF7">
                        <w:rPr>
                          <w:lang w:val="en-US"/>
                        </w:rPr>
                        <w:t xml:space="preserve"> @NombreUsuario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+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FF0000"/>
                          <w:lang w:val="en-US"/>
                        </w:rPr>
                        <w:t>'] WITH PASSWORD = '''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+</w:t>
                      </w:r>
                      <w:r w:rsidRPr="008A4BF7">
                        <w:rPr>
                          <w:lang w:val="en-US"/>
                        </w:rPr>
                        <w:t xml:space="preserve"> @Contrasena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+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FF0000"/>
                          <w:lang w:val="en-US"/>
                        </w:rPr>
                        <w:t>''', CHECK_POLICY = ON;</w:t>
                      </w:r>
                      <w:proofErr w:type="gramStart"/>
                      <w:r w:rsidRPr="008A4BF7">
                        <w:rPr>
                          <w:color w:val="FF0000"/>
                          <w:lang w:val="en-US"/>
                        </w:rPr>
                        <w:t>'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0B361743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lang w:val="en-US"/>
                        </w:rPr>
                        <w:t xml:space="preserve">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EXEC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(</w:t>
                      </w:r>
                      <w:r w:rsidRPr="008A4BF7">
                        <w:rPr>
                          <w:lang w:val="en-US"/>
                        </w:rPr>
                        <w:t>@SQL</w:t>
                      </w:r>
                      <w:proofErr w:type="gramStart"/>
                      <w:r w:rsidRPr="008A4BF7">
                        <w:rPr>
                          <w:color w:val="808080"/>
                          <w:lang w:val="en-US"/>
                        </w:rPr>
                        <w:t>);</w:t>
                      </w:r>
                      <w:proofErr w:type="gramEnd"/>
                    </w:p>
                    <w:p w14:paraId="3527148C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</w:p>
                    <w:p w14:paraId="374C02F8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lang w:val="en-US"/>
                        </w:rPr>
                        <w:t xml:space="preserve">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SET</w:t>
                      </w:r>
                      <w:r w:rsidRPr="008A4BF7">
                        <w:rPr>
                          <w:lang w:val="en-US"/>
                        </w:rPr>
                        <w:t xml:space="preserve"> @SQL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=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FF0000"/>
                          <w:lang w:val="en-US"/>
                        </w:rPr>
                        <w:t>'CREATE USER ['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+</w:t>
                      </w:r>
                      <w:r w:rsidRPr="008A4BF7">
                        <w:rPr>
                          <w:lang w:val="en-US"/>
                        </w:rPr>
                        <w:t xml:space="preserve"> @NombreUsuario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+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FF0000"/>
                          <w:lang w:val="en-US"/>
                        </w:rPr>
                        <w:t>'] FOR LOGIN ['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+</w:t>
                      </w:r>
                      <w:r w:rsidRPr="008A4BF7">
                        <w:rPr>
                          <w:lang w:val="en-US"/>
                        </w:rPr>
                        <w:t xml:space="preserve"> @NombreUsuario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+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FF0000"/>
                          <w:lang w:val="en-US"/>
                        </w:rPr>
                        <w:t xml:space="preserve">']; ALTER ROLE </w:t>
                      </w:r>
                      <w:proofErr w:type="spellStart"/>
                      <w:r w:rsidRPr="008A4BF7">
                        <w:rPr>
                          <w:color w:val="FF0000"/>
                          <w:lang w:val="en-US"/>
                        </w:rPr>
                        <w:t>Profesor</w:t>
                      </w:r>
                      <w:proofErr w:type="spellEnd"/>
                      <w:r w:rsidRPr="008A4BF7">
                        <w:rPr>
                          <w:color w:val="FF0000"/>
                          <w:lang w:val="en-US"/>
                        </w:rPr>
                        <w:t xml:space="preserve"> ADD MEMBER ['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+</w:t>
                      </w:r>
                      <w:r w:rsidRPr="008A4BF7">
                        <w:rPr>
                          <w:lang w:val="en-US"/>
                        </w:rPr>
                        <w:t xml:space="preserve"> @NombreUsuario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+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FF0000"/>
                          <w:lang w:val="en-US"/>
                        </w:rPr>
                        <w:t>'];</w:t>
                      </w:r>
                      <w:proofErr w:type="gramStart"/>
                      <w:r w:rsidRPr="008A4BF7">
                        <w:rPr>
                          <w:color w:val="FF0000"/>
                          <w:lang w:val="en-US"/>
                        </w:rPr>
                        <w:t>'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7A1AC233" w14:textId="77777777" w:rsidR="008A4BF7" w:rsidRDefault="008A4BF7" w:rsidP="000D608A">
                      <w:pPr>
                        <w:pStyle w:val="cdigo"/>
                      </w:pPr>
                      <w:r w:rsidRPr="008A4BF7">
                        <w:rPr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EXEC</w:t>
                      </w:r>
                      <w:r>
                        <w:rPr>
                          <w:color w:val="808080"/>
                        </w:rPr>
                        <w:t>(</w:t>
                      </w:r>
                      <w:r>
                        <w:t>@SQL</w:t>
                      </w:r>
                      <w:r>
                        <w:rPr>
                          <w:color w:val="808080"/>
                        </w:rPr>
                        <w:t>);</w:t>
                      </w:r>
                    </w:p>
                    <w:p w14:paraId="6F99241F" w14:textId="77777777" w:rsidR="008A4BF7" w:rsidRDefault="008A4BF7" w:rsidP="000D608A">
                      <w:pPr>
                        <w:pStyle w:val="cdigo"/>
                      </w:pPr>
                    </w:p>
                    <w:p w14:paraId="610BB45E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8000"/>
                        </w:rPr>
                        <w:t>-- Insertar datos en la tabla Profesor</w:t>
                      </w:r>
                    </w:p>
                    <w:p w14:paraId="191364C6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00FF"/>
                        </w:rPr>
                        <w:t>INSERT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INTO</w:t>
                      </w:r>
                      <w:r>
                        <w:t xml:space="preserve"> Profesor</w:t>
                      </w:r>
                      <w:r>
                        <w:rPr>
                          <w:color w:val="0000FF"/>
                        </w:rPr>
                        <w:t xml:space="preserve"> </w:t>
                      </w:r>
                      <w:r>
                        <w:rPr>
                          <w:color w:val="808080"/>
                        </w:rPr>
                        <w:t>(</w:t>
                      </w:r>
                      <w:r>
                        <w:t>nombre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correo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proofErr w:type="spellStart"/>
                      <w:r>
                        <w:t>telefono</w:t>
                      </w:r>
                      <w:proofErr w:type="spellEnd"/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proofErr w:type="spellStart"/>
                      <w:r>
                        <w:t>direccion</w:t>
                      </w:r>
                      <w:proofErr w:type="spellEnd"/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proofErr w:type="spellStart"/>
                      <w:r>
                        <w:t>departamento_id</w:t>
                      </w:r>
                      <w:proofErr w:type="spellEnd"/>
                      <w:r>
                        <w:rPr>
                          <w:color w:val="808080"/>
                        </w:rPr>
                        <w:t>)</w:t>
                      </w:r>
                    </w:p>
                    <w:p w14:paraId="180DC59E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 xml:space="preserve">VALUES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(</w:t>
                      </w:r>
                      <w:r w:rsidRPr="008A4BF7">
                        <w:rPr>
                          <w:lang w:val="en-US"/>
                        </w:rPr>
                        <w:t>@NombreUsuario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,</w:t>
                      </w:r>
                      <w:r w:rsidRPr="008A4BF7">
                        <w:rPr>
                          <w:lang w:val="en-US"/>
                        </w:rPr>
                        <w:t xml:space="preserve"> @Email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,</w:t>
                      </w:r>
                      <w:r w:rsidRPr="008A4BF7">
                        <w:rPr>
                          <w:lang w:val="en-US"/>
                        </w:rPr>
                        <w:t xml:space="preserve"> @Telefono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,</w:t>
                      </w:r>
                      <w:r w:rsidRPr="008A4BF7">
                        <w:rPr>
                          <w:lang w:val="en-US"/>
                        </w:rPr>
                        <w:t xml:space="preserve"> @Direccion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,</w:t>
                      </w:r>
                      <w:r w:rsidRPr="008A4BF7">
                        <w:rPr>
                          <w:lang w:val="en-US"/>
                        </w:rPr>
                        <w:t xml:space="preserve"> @DepartamentoId</w:t>
                      </w:r>
                      <w:proofErr w:type="gramStart"/>
                      <w:r w:rsidRPr="008A4BF7">
                        <w:rPr>
                          <w:color w:val="808080"/>
                          <w:lang w:val="en-US"/>
                        </w:rPr>
                        <w:t>);</w:t>
                      </w:r>
                      <w:proofErr w:type="gramEnd"/>
                    </w:p>
                    <w:p w14:paraId="6362EF06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</w:p>
                    <w:p w14:paraId="6578B4F6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lang w:val="en-US"/>
                        </w:rPr>
                        <w:t xml:space="preserve">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COMMIT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8A4BF7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62C31DE7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lang w:val="en-US"/>
                        </w:rPr>
                        <w:t xml:space="preserve">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END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725F0D44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lang w:val="en-US"/>
                        </w:rPr>
                        <w:t xml:space="preserve">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438CEE8D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lang w:val="en-US"/>
                        </w:rPr>
                        <w:t xml:space="preserve">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ROLLBACK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8A4BF7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10A87303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lang w:val="en-US"/>
                        </w:rPr>
                        <w:t xml:space="preserve">    </w:t>
                      </w:r>
                      <w:proofErr w:type="gramStart"/>
                      <w:r w:rsidRPr="008A4BF7">
                        <w:rPr>
                          <w:color w:val="0000FF"/>
                          <w:lang w:val="en-US"/>
                        </w:rPr>
                        <w:t>THROW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29510120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lang w:val="en-US"/>
                        </w:rPr>
                        <w:t xml:space="preserve">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END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23A4E398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proofErr w:type="gramStart"/>
                      <w:r w:rsidRPr="008A4BF7">
                        <w:rPr>
                          <w:color w:val="0000FF"/>
                          <w:lang w:val="en-US"/>
                        </w:rPr>
                        <w:t>END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07BC1630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/*</w:t>
                      </w:r>
                    </w:p>
                    <w:p w14:paraId="55ABEC5A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--Ejecución</w:t>
                      </w:r>
                    </w:p>
                    <w:p w14:paraId="3F972C63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 xml:space="preserve">EXEC </w:t>
                      </w:r>
                      <w:proofErr w:type="spellStart"/>
                      <w:r>
                        <w:rPr>
                          <w:color w:val="008000"/>
                        </w:rPr>
                        <w:t>CrearUsuarioProfesor</w:t>
                      </w:r>
                      <w:proofErr w:type="spellEnd"/>
                    </w:p>
                    <w:p w14:paraId="258E96D3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 xml:space="preserve">  @NombreUsuario = 'profesor01',</w:t>
                      </w:r>
                    </w:p>
                    <w:p w14:paraId="6A3CF3B7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 xml:space="preserve">  @Contrasena = '</w:t>
                      </w:r>
                      <w:proofErr w:type="spellStart"/>
                      <w:r>
                        <w:rPr>
                          <w:color w:val="008000"/>
                        </w:rPr>
                        <w:t>DocenteSeguro</w:t>
                      </w:r>
                      <w:proofErr w:type="spellEnd"/>
                      <w:r>
                        <w:rPr>
                          <w:color w:val="008000"/>
                        </w:rPr>
                        <w:t>!',</w:t>
                      </w:r>
                    </w:p>
                    <w:p w14:paraId="3F5EB63B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 xml:space="preserve">  @Email = 'profesor01@techacademy.com',</w:t>
                      </w:r>
                    </w:p>
                    <w:p w14:paraId="2F81CDDA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 xml:space="preserve">  @Telefono = '987654322',</w:t>
                      </w:r>
                    </w:p>
                    <w:p w14:paraId="21C2E490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 xml:space="preserve">  @Direccion = 'Calle Principal 456',</w:t>
                      </w:r>
                    </w:p>
                    <w:p w14:paraId="4CC71CE9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 xml:space="preserve">  @DepartamentoId = 1;</w:t>
                      </w:r>
                    </w:p>
                    <w:p w14:paraId="0DAD041E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*/</w:t>
                      </w:r>
                    </w:p>
                    <w:p w14:paraId="4183B4D6" w14:textId="77777777" w:rsidR="008A4BF7" w:rsidRDefault="008A4BF7" w:rsidP="000D608A">
                      <w:pPr>
                        <w:pStyle w:val="cdigo"/>
                      </w:pPr>
                    </w:p>
                    <w:p w14:paraId="74BD4996" w14:textId="77777777" w:rsidR="008A4BF7" w:rsidRDefault="008A4BF7" w:rsidP="000D608A">
                      <w:pPr>
                        <w:pStyle w:val="cdigo"/>
                      </w:pPr>
                    </w:p>
                    <w:p w14:paraId="1CBCE326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--3. Procedimiento para Crear un Usuario y Asignarle el Rol de Administrador</w:t>
                      </w:r>
                    </w:p>
                    <w:p w14:paraId="1562F2C3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00FF"/>
                        </w:rPr>
                        <w:t>CREATE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PROCEDURE</w:t>
                      </w:r>
                      <w:r>
                        <w:t xml:space="preserve"> </w:t>
                      </w:r>
                      <w:proofErr w:type="spellStart"/>
                      <w:r>
                        <w:t>CrearUsuarioAdministrador</w:t>
                      </w:r>
                      <w:proofErr w:type="spellEnd"/>
                    </w:p>
                    <w:p w14:paraId="1007E109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@NombreUsuario </w:t>
                      </w:r>
                      <w:r>
                        <w:rPr>
                          <w:color w:val="0000FF"/>
                        </w:rPr>
                        <w:t>NVARCHAR</w:t>
                      </w:r>
                      <w:r>
                        <w:rPr>
                          <w:color w:val="808080"/>
                        </w:rPr>
                        <w:t>(</w:t>
                      </w:r>
                      <w:r>
                        <w:t>50</w:t>
                      </w:r>
                      <w:r>
                        <w:rPr>
                          <w:color w:val="808080"/>
                        </w:rPr>
                        <w:t>),</w:t>
                      </w:r>
                    </w:p>
                    <w:p w14:paraId="1950C09B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@Contrasena </w:t>
                      </w:r>
                      <w:r>
                        <w:rPr>
                          <w:color w:val="0000FF"/>
                        </w:rPr>
                        <w:t>NVARCHAR</w:t>
                      </w:r>
                      <w:r>
                        <w:rPr>
                          <w:color w:val="808080"/>
                        </w:rPr>
                        <w:t>(</w:t>
                      </w:r>
                      <w:r>
                        <w:t>100</w:t>
                      </w:r>
                      <w:r>
                        <w:rPr>
                          <w:color w:val="808080"/>
                        </w:rPr>
                        <w:t>),</w:t>
                      </w:r>
                    </w:p>
                    <w:p w14:paraId="49F9C5D6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@Email </w:t>
                      </w:r>
                      <w:r>
                        <w:rPr>
                          <w:color w:val="0000FF"/>
                        </w:rPr>
                        <w:t>NVARCHAR</w:t>
                      </w:r>
                      <w:r>
                        <w:rPr>
                          <w:color w:val="808080"/>
                        </w:rPr>
                        <w:t>(</w:t>
                      </w:r>
                      <w:r>
                        <w:t>150</w:t>
                      </w:r>
                      <w:r>
                        <w:rPr>
                          <w:color w:val="808080"/>
                        </w:rPr>
                        <w:t>),</w:t>
                      </w:r>
                    </w:p>
                    <w:p w14:paraId="0E27802E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@Telefono </w:t>
                      </w:r>
                      <w:r>
                        <w:rPr>
                          <w:color w:val="0000FF"/>
                        </w:rPr>
                        <w:t>NVARCHAR</w:t>
                      </w:r>
                      <w:r>
                        <w:rPr>
                          <w:color w:val="808080"/>
                        </w:rPr>
                        <w:t>(</w:t>
                      </w:r>
                      <w:r>
                        <w:t>20</w:t>
                      </w:r>
                      <w:r>
                        <w:rPr>
                          <w:color w:val="808080"/>
                        </w:rPr>
                        <w:t>),</w:t>
                      </w:r>
                    </w:p>
                    <w:p w14:paraId="1C6D2B98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</w:t>
                      </w:r>
                      <w:r w:rsidRPr="008A4BF7">
                        <w:rPr>
                          <w:lang w:val="en-US"/>
                        </w:rPr>
                        <w:t xml:space="preserve">@Direccion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NVARCHAR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(</w:t>
                      </w:r>
                      <w:r w:rsidRPr="008A4BF7">
                        <w:rPr>
                          <w:color w:val="FF00FF"/>
                          <w:lang w:val="en-US"/>
                        </w:rPr>
                        <w:t>MAX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)</w:t>
                      </w:r>
                    </w:p>
                    <w:p w14:paraId="232E399E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color w:val="0000FF"/>
                          <w:lang w:val="en-US"/>
                        </w:rPr>
                        <w:t>AS</w:t>
                      </w:r>
                    </w:p>
                    <w:p w14:paraId="3F651C3E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color w:val="0000FF"/>
                          <w:lang w:val="en-US"/>
                        </w:rPr>
                        <w:t>BEGIN</w:t>
                      </w:r>
                    </w:p>
                    <w:p w14:paraId="24F9590E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lang w:val="en-US"/>
                        </w:rPr>
                        <w:t xml:space="preserve">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0CDA4275" w14:textId="77777777" w:rsidR="008A4BF7" w:rsidRDefault="008A4BF7" w:rsidP="000D608A">
                      <w:pPr>
                        <w:pStyle w:val="cdigo"/>
                      </w:pPr>
                      <w:r w:rsidRPr="008A4BF7">
                        <w:rPr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  <w:r>
                        <w:t xml:space="preserve"> </w:t>
                      </w:r>
                      <w:r>
                        <w:rPr>
                          <w:color w:val="0000FF"/>
                        </w:rPr>
                        <w:t>TRANSACTION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2C344A36" w14:textId="77777777" w:rsidR="008A4BF7" w:rsidRDefault="008A4BF7" w:rsidP="000D608A">
                      <w:pPr>
                        <w:pStyle w:val="cdigo"/>
                      </w:pPr>
                    </w:p>
                    <w:p w14:paraId="6D0FCCEF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8000"/>
                        </w:rPr>
                        <w:t xml:space="preserve">-- Validar que el usuario no exista como </w:t>
                      </w:r>
                      <w:proofErr w:type="spellStart"/>
                      <w:r>
                        <w:rPr>
                          <w:color w:val="008000"/>
                        </w:rPr>
                        <w:t>login</w:t>
                      </w:r>
                      <w:proofErr w:type="spellEnd"/>
                    </w:p>
                    <w:p w14:paraId="1235EC6E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IF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EXISTS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(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8A4BF7">
                        <w:rPr>
                          <w:lang w:val="en-US"/>
                        </w:rPr>
                        <w:t xml:space="preserve"> 1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8A4BF7">
                        <w:rPr>
                          <w:color w:val="00FF00"/>
                          <w:lang w:val="en-US"/>
                        </w:rPr>
                        <w:t>sys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.</w:t>
                      </w:r>
                      <w:r w:rsidRPr="008A4BF7">
                        <w:rPr>
                          <w:color w:val="00FF00"/>
                          <w:lang w:val="en-US"/>
                        </w:rPr>
                        <w:t>server</w:t>
                      </w:r>
                      <w:proofErr w:type="gramEnd"/>
                      <w:r w:rsidRPr="008A4BF7">
                        <w:rPr>
                          <w:color w:val="00FF00"/>
                          <w:lang w:val="en-US"/>
                        </w:rPr>
                        <w:t>_principals</w:t>
                      </w:r>
                      <w:proofErr w:type="spellEnd"/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name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=</w:t>
                      </w:r>
                      <w:r w:rsidRPr="008A4BF7">
                        <w:rPr>
                          <w:lang w:val="en-US"/>
                        </w:rPr>
                        <w:t xml:space="preserve"> @NombreUsuario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)</w:t>
                      </w:r>
                    </w:p>
                    <w:p w14:paraId="39BBF853" w14:textId="77777777" w:rsidR="008A4BF7" w:rsidRDefault="008A4BF7" w:rsidP="000D608A">
                      <w:pPr>
                        <w:pStyle w:val="cdigo"/>
                      </w:pPr>
                      <w:r w:rsidRPr="008A4BF7">
                        <w:rPr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</w:p>
                    <w:p w14:paraId="7B32631D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  </w:t>
                      </w:r>
                      <w:r>
                        <w:rPr>
                          <w:color w:val="0000FF"/>
                        </w:rPr>
                        <w:t>THROW</w:t>
                      </w:r>
                      <w:r>
                        <w:t xml:space="preserve"> 50001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FF0000"/>
                        </w:rPr>
                        <w:t>'El nombre de usuario ya existe como LOGIN.'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1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57113D01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00FF"/>
                        </w:rPr>
                        <w:t>END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4B5E37BD" w14:textId="77777777" w:rsidR="008A4BF7" w:rsidRDefault="008A4BF7" w:rsidP="000D608A">
                      <w:pPr>
                        <w:pStyle w:val="cdigo"/>
                      </w:pPr>
                    </w:p>
                    <w:p w14:paraId="788D2878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8000"/>
                        </w:rPr>
                        <w:t>-- Validar que el correo no esté duplicado</w:t>
                      </w:r>
                    </w:p>
                    <w:p w14:paraId="5A56897D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IF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EXISTS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(</w:t>
                      </w:r>
                    </w:p>
                    <w:p w14:paraId="44E57107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lang w:val="en-US"/>
                        </w:rPr>
                        <w:t xml:space="preserve">    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8A4BF7">
                        <w:rPr>
                          <w:lang w:val="en-US"/>
                        </w:rPr>
                        <w:t xml:space="preserve"> 1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A4BF7">
                        <w:rPr>
                          <w:lang w:val="en-US"/>
                        </w:rPr>
                        <w:t>Estudiante</w:t>
                      </w:r>
                      <w:proofErr w:type="spellEnd"/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A4BF7">
                        <w:rPr>
                          <w:lang w:val="en-US"/>
                        </w:rPr>
                        <w:t>correo</w:t>
                      </w:r>
                      <w:proofErr w:type="spellEnd"/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=</w:t>
                      </w:r>
                      <w:r w:rsidRPr="008A4BF7">
                        <w:rPr>
                          <w:lang w:val="en-US"/>
                        </w:rPr>
                        <w:t xml:space="preserve"> @Email </w:t>
                      </w:r>
                    </w:p>
                    <w:p w14:paraId="312DF39C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lang w:val="en-US"/>
                        </w:rPr>
                        <w:t xml:space="preserve">    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UNION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ALL</w:t>
                      </w:r>
                    </w:p>
                    <w:p w14:paraId="4AE767E3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lang w:val="en-US"/>
                        </w:rPr>
                        <w:t xml:space="preserve">    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8A4BF7">
                        <w:rPr>
                          <w:lang w:val="en-US"/>
                        </w:rPr>
                        <w:t xml:space="preserve"> 1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A4BF7">
                        <w:rPr>
                          <w:lang w:val="en-US"/>
                        </w:rPr>
                        <w:t>Profesor</w:t>
                      </w:r>
                      <w:proofErr w:type="spellEnd"/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A4BF7">
                        <w:rPr>
                          <w:lang w:val="en-US"/>
                        </w:rPr>
                        <w:t>correo</w:t>
                      </w:r>
                      <w:proofErr w:type="spellEnd"/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=</w:t>
                      </w:r>
                      <w:r w:rsidRPr="008A4BF7">
                        <w:rPr>
                          <w:lang w:val="en-US"/>
                        </w:rPr>
                        <w:t xml:space="preserve"> @Email</w:t>
                      </w:r>
                    </w:p>
                    <w:p w14:paraId="2A893C7E" w14:textId="77777777" w:rsidR="008A4BF7" w:rsidRDefault="008A4BF7" w:rsidP="000D608A">
                      <w:pPr>
                        <w:pStyle w:val="cdigo"/>
                      </w:pPr>
                      <w:r w:rsidRPr="008A4BF7">
                        <w:rPr>
                          <w:lang w:val="en-US"/>
                        </w:rPr>
                        <w:t xml:space="preserve">    </w:t>
                      </w:r>
                      <w:r>
                        <w:rPr>
                          <w:color w:val="808080"/>
                        </w:rPr>
                        <w:t>)</w:t>
                      </w:r>
                    </w:p>
                    <w:p w14:paraId="6DE27D1F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</w:p>
                    <w:p w14:paraId="24E6F5D1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  </w:t>
                      </w:r>
                      <w:r>
                        <w:rPr>
                          <w:color w:val="0000FF"/>
                        </w:rPr>
                        <w:t>THROW</w:t>
                      </w:r>
                      <w:r>
                        <w:t xml:space="preserve"> 50002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FF0000"/>
                        </w:rPr>
                        <w:t>'El correo electrónico ya está registrado.'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1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4B71079A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00FF"/>
                        </w:rPr>
                        <w:t>END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4A3D6D05" w14:textId="77777777" w:rsidR="008A4BF7" w:rsidRDefault="008A4BF7" w:rsidP="000D608A">
                      <w:pPr>
                        <w:pStyle w:val="cdigo"/>
                      </w:pPr>
                    </w:p>
                    <w:p w14:paraId="318C3CFF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8000"/>
                        </w:rPr>
                        <w:t>-- Validar que el teléfono no esté duplicado</w:t>
                      </w:r>
                    </w:p>
                    <w:p w14:paraId="6C0CD6DB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IF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EXISTS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(</w:t>
                      </w:r>
                    </w:p>
                    <w:p w14:paraId="439B6FB1" w14:textId="77777777" w:rsidR="008A4BF7" w:rsidRPr="008A4BF7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lang w:val="en-US"/>
                        </w:rPr>
                        <w:t xml:space="preserve">       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8A4BF7">
                        <w:rPr>
                          <w:lang w:val="en-US"/>
                        </w:rPr>
                        <w:t xml:space="preserve"> 1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FROM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A4BF7">
                        <w:rPr>
                          <w:lang w:val="en-US"/>
                        </w:rPr>
                        <w:t>Estudiante</w:t>
                      </w:r>
                      <w:proofErr w:type="spellEnd"/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8A4BF7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8A4BF7">
                        <w:rPr>
                          <w:lang w:val="en-US"/>
                        </w:rPr>
                        <w:t>telefono</w:t>
                      </w:r>
                      <w:proofErr w:type="spellEnd"/>
                      <w:r w:rsidRPr="008A4BF7">
                        <w:rPr>
                          <w:lang w:val="en-US"/>
                        </w:rPr>
                        <w:t xml:space="preserve"> </w:t>
                      </w:r>
                      <w:r w:rsidRPr="008A4BF7">
                        <w:rPr>
                          <w:color w:val="808080"/>
                          <w:lang w:val="en-US"/>
                        </w:rPr>
                        <w:t>=</w:t>
                      </w:r>
                      <w:r w:rsidRPr="008A4BF7">
                        <w:rPr>
                          <w:lang w:val="en-US"/>
                        </w:rPr>
                        <w:t xml:space="preserve"> @Telefono </w:t>
                      </w:r>
                    </w:p>
                    <w:p w14:paraId="3D18B4F0" w14:textId="77777777" w:rsidR="008A4BF7" w:rsidRPr="00762013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8A4BF7">
                        <w:rPr>
                          <w:lang w:val="en-US"/>
                        </w:rPr>
                        <w:t xml:space="preserve">        </w:t>
                      </w:r>
                      <w:r w:rsidRPr="00762013">
                        <w:rPr>
                          <w:color w:val="0000FF"/>
                          <w:lang w:val="en-US"/>
                        </w:rPr>
                        <w:t>UNION</w:t>
                      </w:r>
                      <w:r w:rsidRPr="00762013">
                        <w:rPr>
                          <w:lang w:val="en-US"/>
                        </w:rPr>
                        <w:t xml:space="preserve"> </w:t>
                      </w:r>
                      <w:r w:rsidRPr="00762013">
                        <w:rPr>
                          <w:color w:val="808080"/>
                          <w:lang w:val="en-US"/>
                        </w:rPr>
                        <w:t>ALL</w:t>
                      </w:r>
                    </w:p>
                    <w:p w14:paraId="77E23AA5" w14:textId="77777777" w:rsidR="008A4BF7" w:rsidRPr="00762013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762013">
                        <w:rPr>
                          <w:lang w:val="en-US"/>
                        </w:rPr>
                        <w:t xml:space="preserve">        </w:t>
                      </w:r>
                      <w:r w:rsidRPr="00762013">
                        <w:rPr>
                          <w:color w:val="0000FF"/>
                          <w:lang w:val="en-US"/>
                        </w:rPr>
                        <w:t>SELECT</w:t>
                      </w:r>
                      <w:r w:rsidRPr="00762013">
                        <w:rPr>
                          <w:lang w:val="en-US"/>
                        </w:rPr>
                        <w:t xml:space="preserve"> 1 </w:t>
                      </w:r>
                      <w:r w:rsidRPr="00762013">
                        <w:rPr>
                          <w:color w:val="0000FF"/>
                          <w:lang w:val="en-US"/>
                        </w:rPr>
                        <w:t>FROM</w:t>
                      </w:r>
                      <w:r w:rsidRPr="00762013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762013">
                        <w:rPr>
                          <w:lang w:val="en-US"/>
                        </w:rPr>
                        <w:t>Profesor</w:t>
                      </w:r>
                      <w:proofErr w:type="spellEnd"/>
                      <w:r w:rsidRPr="00762013">
                        <w:rPr>
                          <w:lang w:val="en-US"/>
                        </w:rPr>
                        <w:t xml:space="preserve"> </w:t>
                      </w:r>
                      <w:r w:rsidRPr="00762013">
                        <w:rPr>
                          <w:color w:val="0000FF"/>
                          <w:lang w:val="en-US"/>
                        </w:rPr>
                        <w:t>WHERE</w:t>
                      </w:r>
                      <w:r w:rsidRPr="00762013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762013">
                        <w:rPr>
                          <w:lang w:val="en-US"/>
                        </w:rPr>
                        <w:t>telefono</w:t>
                      </w:r>
                      <w:proofErr w:type="spellEnd"/>
                      <w:r w:rsidRPr="00762013">
                        <w:rPr>
                          <w:lang w:val="en-US"/>
                        </w:rPr>
                        <w:t xml:space="preserve"> </w:t>
                      </w:r>
                      <w:r w:rsidRPr="00762013">
                        <w:rPr>
                          <w:color w:val="808080"/>
                          <w:lang w:val="en-US"/>
                        </w:rPr>
                        <w:t>=</w:t>
                      </w:r>
                      <w:r w:rsidRPr="00762013">
                        <w:rPr>
                          <w:lang w:val="en-US"/>
                        </w:rPr>
                        <w:t xml:space="preserve"> @Telefono</w:t>
                      </w:r>
                    </w:p>
                    <w:p w14:paraId="3CF0B584" w14:textId="77777777" w:rsidR="008A4BF7" w:rsidRDefault="008A4BF7" w:rsidP="000D608A">
                      <w:pPr>
                        <w:pStyle w:val="cdigo"/>
                      </w:pPr>
                      <w:r w:rsidRPr="00762013">
                        <w:rPr>
                          <w:lang w:val="en-US"/>
                        </w:rPr>
                        <w:t xml:space="preserve">    </w:t>
                      </w:r>
                      <w:r>
                        <w:rPr>
                          <w:color w:val="808080"/>
                        </w:rPr>
                        <w:t>)</w:t>
                      </w:r>
                    </w:p>
                    <w:p w14:paraId="7970603E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00FF"/>
                        </w:rPr>
                        <w:t>BEGIN</w:t>
                      </w:r>
                    </w:p>
                    <w:p w14:paraId="67291BD0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  </w:t>
                      </w:r>
                      <w:r>
                        <w:rPr>
                          <w:color w:val="0000FF"/>
                        </w:rPr>
                        <w:t>THROW</w:t>
                      </w:r>
                      <w:r>
                        <w:t xml:space="preserve"> 50003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color w:val="FF0000"/>
                        </w:rPr>
                        <w:t>'El número de teléfono ya está registrado.'</w:t>
                      </w:r>
                      <w:r>
                        <w:rPr>
                          <w:color w:val="808080"/>
                        </w:rPr>
                        <w:t>,</w:t>
                      </w:r>
                      <w:r>
                        <w:t xml:space="preserve"> 1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2F1CECFB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00FF"/>
                        </w:rPr>
                        <w:t>END</w:t>
                      </w:r>
                      <w:r>
                        <w:rPr>
                          <w:color w:val="808080"/>
                        </w:rPr>
                        <w:t>;</w:t>
                      </w:r>
                    </w:p>
                    <w:p w14:paraId="03BC1AAD" w14:textId="77777777" w:rsidR="008A4BF7" w:rsidRDefault="008A4BF7" w:rsidP="000D608A">
                      <w:pPr>
                        <w:pStyle w:val="cdigo"/>
                      </w:pPr>
                    </w:p>
                    <w:p w14:paraId="625808E1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8000"/>
                        </w:rPr>
                        <w:t xml:space="preserve">-- Crear el </w:t>
                      </w:r>
                      <w:proofErr w:type="spellStart"/>
                      <w:r>
                        <w:rPr>
                          <w:color w:val="008000"/>
                        </w:rPr>
                        <w:t>login</w:t>
                      </w:r>
                      <w:proofErr w:type="spellEnd"/>
                      <w:r>
                        <w:rPr>
                          <w:color w:val="008000"/>
                        </w:rPr>
                        <w:t xml:space="preserve"> y el usuario</w:t>
                      </w:r>
                    </w:p>
                    <w:p w14:paraId="66599C1E" w14:textId="77777777" w:rsidR="008A4BF7" w:rsidRPr="00762013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762013">
                        <w:rPr>
                          <w:color w:val="0000FF"/>
                          <w:lang w:val="en-US"/>
                        </w:rPr>
                        <w:t>DECLARE</w:t>
                      </w:r>
                      <w:r w:rsidRPr="00762013">
                        <w:rPr>
                          <w:lang w:val="en-US"/>
                        </w:rPr>
                        <w:t xml:space="preserve"> @SQL </w:t>
                      </w:r>
                      <w:r w:rsidRPr="00762013">
                        <w:rPr>
                          <w:color w:val="0000FF"/>
                          <w:lang w:val="en-US"/>
                        </w:rPr>
                        <w:t>NVARCHAR</w:t>
                      </w:r>
                      <w:r w:rsidRPr="00762013">
                        <w:rPr>
                          <w:color w:val="808080"/>
                          <w:lang w:val="en-US"/>
                        </w:rPr>
                        <w:t>(</w:t>
                      </w:r>
                      <w:r w:rsidRPr="00762013">
                        <w:rPr>
                          <w:color w:val="FF00FF"/>
                          <w:lang w:val="en-US"/>
                        </w:rPr>
                        <w:t>MAX</w:t>
                      </w:r>
                      <w:proofErr w:type="gramStart"/>
                      <w:r w:rsidRPr="00762013">
                        <w:rPr>
                          <w:color w:val="808080"/>
                          <w:lang w:val="en-US"/>
                        </w:rPr>
                        <w:t>);</w:t>
                      </w:r>
                      <w:proofErr w:type="gramEnd"/>
                    </w:p>
                    <w:p w14:paraId="16C718D2" w14:textId="77777777" w:rsidR="008A4BF7" w:rsidRPr="00762013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762013">
                        <w:rPr>
                          <w:lang w:val="en-US"/>
                        </w:rPr>
                        <w:t xml:space="preserve">    </w:t>
                      </w:r>
                      <w:r w:rsidRPr="00762013">
                        <w:rPr>
                          <w:color w:val="0000FF"/>
                          <w:lang w:val="en-US"/>
                        </w:rPr>
                        <w:t>SET</w:t>
                      </w:r>
                      <w:r w:rsidRPr="00762013">
                        <w:rPr>
                          <w:lang w:val="en-US"/>
                        </w:rPr>
                        <w:t xml:space="preserve"> @SQL </w:t>
                      </w:r>
                      <w:r w:rsidRPr="00762013">
                        <w:rPr>
                          <w:color w:val="808080"/>
                          <w:lang w:val="en-US"/>
                        </w:rPr>
                        <w:t>=</w:t>
                      </w:r>
                      <w:r w:rsidRPr="00762013">
                        <w:rPr>
                          <w:lang w:val="en-US"/>
                        </w:rPr>
                        <w:t xml:space="preserve"> </w:t>
                      </w:r>
                      <w:r w:rsidRPr="00762013">
                        <w:rPr>
                          <w:color w:val="FF0000"/>
                          <w:lang w:val="en-US"/>
                        </w:rPr>
                        <w:t>'CREATE LOGIN ['</w:t>
                      </w:r>
                      <w:r w:rsidRPr="00762013">
                        <w:rPr>
                          <w:lang w:val="en-US"/>
                        </w:rPr>
                        <w:t xml:space="preserve"> </w:t>
                      </w:r>
                      <w:r w:rsidRPr="00762013">
                        <w:rPr>
                          <w:color w:val="808080"/>
                          <w:lang w:val="en-US"/>
                        </w:rPr>
                        <w:t>+</w:t>
                      </w:r>
                      <w:r w:rsidRPr="00762013">
                        <w:rPr>
                          <w:lang w:val="en-US"/>
                        </w:rPr>
                        <w:t xml:space="preserve"> @NombreUsuario </w:t>
                      </w:r>
                      <w:r w:rsidRPr="00762013">
                        <w:rPr>
                          <w:color w:val="808080"/>
                          <w:lang w:val="en-US"/>
                        </w:rPr>
                        <w:t>+</w:t>
                      </w:r>
                      <w:r w:rsidRPr="00762013">
                        <w:rPr>
                          <w:lang w:val="en-US"/>
                        </w:rPr>
                        <w:t xml:space="preserve"> </w:t>
                      </w:r>
                      <w:r w:rsidRPr="00762013">
                        <w:rPr>
                          <w:color w:val="FF0000"/>
                          <w:lang w:val="en-US"/>
                        </w:rPr>
                        <w:t>'] WITH PASSWORD = '''</w:t>
                      </w:r>
                      <w:r w:rsidRPr="00762013">
                        <w:rPr>
                          <w:lang w:val="en-US"/>
                        </w:rPr>
                        <w:t xml:space="preserve"> </w:t>
                      </w:r>
                      <w:r w:rsidRPr="00762013">
                        <w:rPr>
                          <w:color w:val="808080"/>
                          <w:lang w:val="en-US"/>
                        </w:rPr>
                        <w:t>+</w:t>
                      </w:r>
                      <w:r w:rsidRPr="00762013">
                        <w:rPr>
                          <w:lang w:val="en-US"/>
                        </w:rPr>
                        <w:t xml:space="preserve"> @Contrasena </w:t>
                      </w:r>
                      <w:r w:rsidRPr="00762013">
                        <w:rPr>
                          <w:color w:val="808080"/>
                          <w:lang w:val="en-US"/>
                        </w:rPr>
                        <w:t>+</w:t>
                      </w:r>
                      <w:r w:rsidRPr="00762013">
                        <w:rPr>
                          <w:lang w:val="en-US"/>
                        </w:rPr>
                        <w:t xml:space="preserve"> </w:t>
                      </w:r>
                      <w:r w:rsidRPr="00762013">
                        <w:rPr>
                          <w:color w:val="FF0000"/>
                          <w:lang w:val="en-US"/>
                        </w:rPr>
                        <w:t>''', CHECK_POLICY = ON;</w:t>
                      </w:r>
                      <w:proofErr w:type="gramStart"/>
                      <w:r w:rsidRPr="00762013">
                        <w:rPr>
                          <w:color w:val="FF0000"/>
                          <w:lang w:val="en-US"/>
                        </w:rPr>
                        <w:t>'</w:t>
                      </w:r>
                      <w:r w:rsidRPr="00762013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6F0FF5AC" w14:textId="77777777" w:rsidR="008A4BF7" w:rsidRPr="00762013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762013">
                        <w:rPr>
                          <w:lang w:val="en-US"/>
                        </w:rPr>
                        <w:t xml:space="preserve">    </w:t>
                      </w:r>
                      <w:r w:rsidRPr="00762013">
                        <w:rPr>
                          <w:color w:val="0000FF"/>
                          <w:lang w:val="en-US"/>
                        </w:rPr>
                        <w:t>EXEC</w:t>
                      </w:r>
                      <w:r w:rsidRPr="00762013">
                        <w:rPr>
                          <w:color w:val="808080"/>
                          <w:lang w:val="en-US"/>
                        </w:rPr>
                        <w:t>(</w:t>
                      </w:r>
                      <w:r w:rsidRPr="00762013">
                        <w:rPr>
                          <w:lang w:val="en-US"/>
                        </w:rPr>
                        <w:t>@SQL</w:t>
                      </w:r>
                      <w:proofErr w:type="gramStart"/>
                      <w:r w:rsidRPr="00762013">
                        <w:rPr>
                          <w:color w:val="808080"/>
                          <w:lang w:val="en-US"/>
                        </w:rPr>
                        <w:t>);</w:t>
                      </w:r>
                      <w:proofErr w:type="gramEnd"/>
                    </w:p>
                    <w:p w14:paraId="5250A8F7" w14:textId="77777777" w:rsidR="008A4BF7" w:rsidRPr="00762013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</w:p>
                    <w:p w14:paraId="7B6EF1B4" w14:textId="77777777" w:rsidR="008A4BF7" w:rsidRPr="00762013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762013">
                        <w:rPr>
                          <w:lang w:val="en-US"/>
                        </w:rPr>
                        <w:t xml:space="preserve">    </w:t>
                      </w:r>
                      <w:r w:rsidRPr="00762013">
                        <w:rPr>
                          <w:color w:val="0000FF"/>
                          <w:lang w:val="en-US"/>
                        </w:rPr>
                        <w:t>SET</w:t>
                      </w:r>
                      <w:r w:rsidRPr="00762013">
                        <w:rPr>
                          <w:lang w:val="en-US"/>
                        </w:rPr>
                        <w:t xml:space="preserve"> @SQL </w:t>
                      </w:r>
                      <w:r w:rsidRPr="00762013">
                        <w:rPr>
                          <w:color w:val="808080"/>
                          <w:lang w:val="en-US"/>
                        </w:rPr>
                        <w:t>=</w:t>
                      </w:r>
                      <w:r w:rsidRPr="00762013">
                        <w:rPr>
                          <w:lang w:val="en-US"/>
                        </w:rPr>
                        <w:t xml:space="preserve"> </w:t>
                      </w:r>
                      <w:r w:rsidRPr="00762013">
                        <w:rPr>
                          <w:color w:val="FF0000"/>
                          <w:lang w:val="en-US"/>
                        </w:rPr>
                        <w:t>'CREATE USER ['</w:t>
                      </w:r>
                      <w:r w:rsidRPr="00762013">
                        <w:rPr>
                          <w:lang w:val="en-US"/>
                        </w:rPr>
                        <w:t xml:space="preserve"> </w:t>
                      </w:r>
                      <w:r w:rsidRPr="00762013">
                        <w:rPr>
                          <w:color w:val="808080"/>
                          <w:lang w:val="en-US"/>
                        </w:rPr>
                        <w:t>+</w:t>
                      </w:r>
                      <w:r w:rsidRPr="00762013">
                        <w:rPr>
                          <w:lang w:val="en-US"/>
                        </w:rPr>
                        <w:t xml:space="preserve"> @NombreUsuario </w:t>
                      </w:r>
                      <w:r w:rsidRPr="00762013">
                        <w:rPr>
                          <w:color w:val="808080"/>
                          <w:lang w:val="en-US"/>
                        </w:rPr>
                        <w:t>+</w:t>
                      </w:r>
                      <w:r w:rsidRPr="00762013">
                        <w:rPr>
                          <w:lang w:val="en-US"/>
                        </w:rPr>
                        <w:t xml:space="preserve"> </w:t>
                      </w:r>
                      <w:r w:rsidRPr="00762013">
                        <w:rPr>
                          <w:color w:val="FF0000"/>
                          <w:lang w:val="en-US"/>
                        </w:rPr>
                        <w:t>'] FOR LOGIN ['</w:t>
                      </w:r>
                      <w:r w:rsidRPr="00762013">
                        <w:rPr>
                          <w:lang w:val="en-US"/>
                        </w:rPr>
                        <w:t xml:space="preserve"> </w:t>
                      </w:r>
                      <w:r w:rsidRPr="00762013">
                        <w:rPr>
                          <w:color w:val="808080"/>
                          <w:lang w:val="en-US"/>
                        </w:rPr>
                        <w:t>+</w:t>
                      </w:r>
                      <w:r w:rsidRPr="00762013">
                        <w:rPr>
                          <w:lang w:val="en-US"/>
                        </w:rPr>
                        <w:t xml:space="preserve"> @NombreUsuario </w:t>
                      </w:r>
                      <w:r w:rsidRPr="00762013">
                        <w:rPr>
                          <w:color w:val="808080"/>
                          <w:lang w:val="en-US"/>
                        </w:rPr>
                        <w:t>+</w:t>
                      </w:r>
                      <w:r w:rsidRPr="00762013">
                        <w:rPr>
                          <w:lang w:val="en-US"/>
                        </w:rPr>
                        <w:t xml:space="preserve"> </w:t>
                      </w:r>
                      <w:r w:rsidRPr="00762013">
                        <w:rPr>
                          <w:color w:val="FF0000"/>
                          <w:lang w:val="en-US"/>
                        </w:rPr>
                        <w:t xml:space="preserve">']; ALTER ROLE </w:t>
                      </w:r>
                      <w:proofErr w:type="spellStart"/>
                      <w:r w:rsidRPr="00762013">
                        <w:rPr>
                          <w:color w:val="FF0000"/>
                          <w:lang w:val="en-US"/>
                        </w:rPr>
                        <w:t>Administrador</w:t>
                      </w:r>
                      <w:proofErr w:type="spellEnd"/>
                      <w:r w:rsidRPr="00762013">
                        <w:rPr>
                          <w:color w:val="FF0000"/>
                          <w:lang w:val="en-US"/>
                        </w:rPr>
                        <w:t xml:space="preserve"> ADD MEMBER ['</w:t>
                      </w:r>
                      <w:r w:rsidRPr="00762013">
                        <w:rPr>
                          <w:lang w:val="en-US"/>
                        </w:rPr>
                        <w:t xml:space="preserve"> </w:t>
                      </w:r>
                      <w:r w:rsidRPr="00762013">
                        <w:rPr>
                          <w:color w:val="808080"/>
                          <w:lang w:val="en-US"/>
                        </w:rPr>
                        <w:t>+</w:t>
                      </w:r>
                      <w:r w:rsidRPr="00762013">
                        <w:rPr>
                          <w:lang w:val="en-US"/>
                        </w:rPr>
                        <w:t xml:space="preserve"> @NombreUsuario </w:t>
                      </w:r>
                      <w:r w:rsidRPr="00762013">
                        <w:rPr>
                          <w:color w:val="808080"/>
                          <w:lang w:val="en-US"/>
                        </w:rPr>
                        <w:t>+</w:t>
                      </w:r>
                      <w:r w:rsidRPr="00762013">
                        <w:rPr>
                          <w:lang w:val="en-US"/>
                        </w:rPr>
                        <w:t xml:space="preserve"> </w:t>
                      </w:r>
                      <w:r w:rsidRPr="00762013">
                        <w:rPr>
                          <w:color w:val="FF0000"/>
                          <w:lang w:val="en-US"/>
                        </w:rPr>
                        <w:t>'];</w:t>
                      </w:r>
                      <w:proofErr w:type="gramStart"/>
                      <w:r w:rsidRPr="00762013">
                        <w:rPr>
                          <w:color w:val="FF0000"/>
                          <w:lang w:val="en-US"/>
                        </w:rPr>
                        <w:t>'</w:t>
                      </w:r>
                      <w:r w:rsidRPr="00762013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6A3B8EC2" w14:textId="77777777" w:rsidR="008A4BF7" w:rsidRDefault="008A4BF7" w:rsidP="000D608A">
                      <w:pPr>
                        <w:pStyle w:val="cdigo"/>
                      </w:pPr>
                      <w:r w:rsidRPr="00762013">
                        <w:rPr>
                          <w:lang w:val="en-US"/>
                        </w:rPr>
                        <w:t xml:space="preserve">    </w:t>
                      </w:r>
                      <w:r>
                        <w:rPr>
                          <w:color w:val="0000FF"/>
                        </w:rPr>
                        <w:t>EXEC</w:t>
                      </w:r>
                      <w:r>
                        <w:rPr>
                          <w:color w:val="808080"/>
                        </w:rPr>
                        <w:t>(</w:t>
                      </w:r>
                      <w:r>
                        <w:t>@SQL</w:t>
                      </w:r>
                      <w:r>
                        <w:rPr>
                          <w:color w:val="808080"/>
                        </w:rPr>
                        <w:t>);</w:t>
                      </w:r>
                    </w:p>
                    <w:p w14:paraId="09E098CC" w14:textId="77777777" w:rsidR="008A4BF7" w:rsidRDefault="008A4BF7" w:rsidP="000D608A">
                      <w:pPr>
                        <w:pStyle w:val="cdigo"/>
                      </w:pPr>
                    </w:p>
                    <w:p w14:paraId="0852884E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8000"/>
                        </w:rPr>
                        <w:t>-- Opcional: Insertar datos en tabla de Administradores</w:t>
                      </w:r>
                    </w:p>
                    <w:p w14:paraId="6143C2AB" w14:textId="77777777" w:rsidR="008A4BF7" w:rsidRDefault="008A4BF7" w:rsidP="000D608A">
                      <w:pPr>
                        <w:pStyle w:val="cdigo"/>
                      </w:pPr>
                      <w:r>
                        <w:t xml:space="preserve">    </w:t>
                      </w:r>
                      <w:r>
                        <w:rPr>
                          <w:color w:val="008000"/>
                        </w:rPr>
                        <w:t xml:space="preserve">-- INSERT INTO Administrador (nombre, correo, </w:t>
                      </w:r>
                      <w:proofErr w:type="spellStart"/>
                      <w:r>
                        <w:rPr>
                          <w:color w:val="008000"/>
                        </w:rPr>
                        <w:t>telefono</w:t>
                      </w:r>
                      <w:proofErr w:type="spellEnd"/>
                      <w:r>
                        <w:rPr>
                          <w:color w:val="008000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008000"/>
                        </w:rPr>
                        <w:t>direccion</w:t>
                      </w:r>
                      <w:proofErr w:type="spellEnd"/>
                      <w:r>
                        <w:rPr>
                          <w:color w:val="008000"/>
                        </w:rPr>
                        <w:t>)</w:t>
                      </w:r>
                    </w:p>
                    <w:p w14:paraId="7F900C02" w14:textId="77777777" w:rsidR="008A4BF7" w:rsidRPr="00762013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>
                        <w:t xml:space="preserve">    </w:t>
                      </w:r>
                      <w:r w:rsidRPr="00762013">
                        <w:rPr>
                          <w:color w:val="008000"/>
                          <w:lang w:val="en-US"/>
                        </w:rPr>
                        <w:t>-- VALUES (@NombreUsuario, @Email, @Telefono, @Direccion</w:t>
                      </w:r>
                      <w:proofErr w:type="gramStart"/>
                      <w:r w:rsidRPr="00762013">
                        <w:rPr>
                          <w:color w:val="008000"/>
                          <w:lang w:val="en-US"/>
                        </w:rPr>
                        <w:t>);</w:t>
                      </w:r>
                      <w:proofErr w:type="gramEnd"/>
                    </w:p>
                    <w:p w14:paraId="5429AC86" w14:textId="77777777" w:rsidR="008A4BF7" w:rsidRPr="00762013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</w:p>
                    <w:p w14:paraId="5DCC7E00" w14:textId="77777777" w:rsidR="008A4BF7" w:rsidRPr="00762013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762013">
                        <w:rPr>
                          <w:lang w:val="en-US"/>
                        </w:rPr>
                        <w:t xml:space="preserve">    </w:t>
                      </w:r>
                      <w:r w:rsidRPr="00762013">
                        <w:rPr>
                          <w:color w:val="0000FF"/>
                          <w:lang w:val="en-US"/>
                        </w:rPr>
                        <w:t>COMMIT</w:t>
                      </w:r>
                      <w:r w:rsidRPr="00762013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762013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762013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090AA05E" w14:textId="77777777" w:rsidR="008A4BF7" w:rsidRPr="00762013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762013">
                        <w:rPr>
                          <w:lang w:val="en-US"/>
                        </w:rPr>
                        <w:t xml:space="preserve">  </w:t>
                      </w:r>
                      <w:r w:rsidRPr="00762013">
                        <w:rPr>
                          <w:color w:val="0000FF"/>
                          <w:lang w:val="en-US"/>
                        </w:rPr>
                        <w:t>END</w:t>
                      </w:r>
                      <w:r w:rsidRPr="00762013">
                        <w:rPr>
                          <w:lang w:val="en-US"/>
                        </w:rPr>
                        <w:t xml:space="preserve"> </w:t>
                      </w:r>
                      <w:r w:rsidRPr="00762013">
                        <w:rPr>
                          <w:color w:val="0000FF"/>
                          <w:lang w:val="en-US"/>
                        </w:rPr>
                        <w:t>TRY</w:t>
                      </w:r>
                    </w:p>
                    <w:p w14:paraId="77B6EBDE" w14:textId="77777777" w:rsidR="008A4BF7" w:rsidRPr="00762013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762013">
                        <w:rPr>
                          <w:lang w:val="en-US"/>
                        </w:rPr>
                        <w:t xml:space="preserve">  </w:t>
                      </w:r>
                      <w:r w:rsidRPr="00762013">
                        <w:rPr>
                          <w:color w:val="0000FF"/>
                          <w:lang w:val="en-US"/>
                        </w:rPr>
                        <w:t>BEGIN</w:t>
                      </w:r>
                      <w:r w:rsidRPr="00762013">
                        <w:rPr>
                          <w:lang w:val="en-US"/>
                        </w:rPr>
                        <w:t xml:space="preserve"> </w:t>
                      </w:r>
                      <w:r w:rsidRPr="00762013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3F83ACEB" w14:textId="77777777" w:rsidR="008A4BF7" w:rsidRPr="00762013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762013">
                        <w:rPr>
                          <w:lang w:val="en-US"/>
                        </w:rPr>
                        <w:t xml:space="preserve">    </w:t>
                      </w:r>
                      <w:r w:rsidRPr="00762013">
                        <w:rPr>
                          <w:color w:val="0000FF"/>
                          <w:lang w:val="en-US"/>
                        </w:rPr>
                        <w:t>ROLLBACK</w:t>
                      </w:r>
                      <w:r w:rsidRPr="00762013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762013">
                        <w:rPr>
                          <w:color w:val="0000FF"/>
                          <w:lang w:val="en-US"/>
                        </w:rPr>
                        <w:t>TRANSACTION</w:t>
                      </w:r>
                      <w:r w:rsidRPr="00762013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398D8438" w14:textId="77777777" w:rsidR="008A4BF7" w:rsidRPr="00762013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762013">
                        <w:rPr>
                          <w:lang w:val="en-US"/>
                        </w:rPr>
                        <w:t xml:space="preserve">    </w:t>
                      </w:r>
                      <w:proofErr w:type="gramStart"/>
                      <w:r w:rsidRPr="00762013">
                        <w:rPr>
                          <w:color w:val="0000FF"/>
                          <w:lang w:val="en-US"/>
                        </w:rPr>
                        <w:t>THROW</w:t>
                      </w:r>
                      <w:r w:rsidRPr="00762013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051631D0" w14:textId="77777777" w:rsidR="008A4BF7" w:rsidRPr="00762013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r w:rsidRPr="00762013">
                        <w:rPr>
                          <w:lang w:val="en-US"/>
                        </w:rPr>
                        <w:t xml:space="preserve">  </w:t>
                      </w:r>
                      <w:r w:rsidRPr="00762013">
                        <w:rPr>
                          <w:color w:val="0000FF"/>
                          <w:lang w:val="en-US"/>
                        </w:rPr>
                        <w:t>END</w:t>
                      </w:r>
                      <w:r w:rsidRPr="00762013">
                        <w:rPr>
                          <w:lang w:val="en-US"/>
                        </w:rPr>
                        <w:t xml:space="preserve"> </w:t>
                      </w:r>
                      <w:r w:rsidRPr="00762013">
                        <w:rPr>
                          <w:color w:val="0000FF"/>
                          <w:lang w:val="en-US"/>
                        </w:rPr>
                        <w:t>CATCH</w:t>
                      </w:r>
                    </w:p>
                    <w:p w14:paraId="3F81A765" w14:textId="77777777" w:rsidR="008A4BF7" w:rsidRPr="00762013" w:rsidRDefault="008A4BF7" w:rsidP="000D608A">
                      <w:pPr>
                        <w:pStyle w:val="cdigo"/>
                        <w:rPr>
                          <w:lang w:val="en-US"/>
                        </w:rPr>
                      </w:pPr>
                      <w:proofErr w:type="gramStart"/>
                      <w:r w:rsidRPr="00762013">
                        <w:rPr>
                          <w:color w:val="0000FF"/>
                          <w:lang w:val="en-US"/>
                        </w:rPr>
                        <w:t>END</w:t>
                      </w:r>
                      <w:r w:rsidRPr="00762013">
                        <w:rPr>
                          <w:color w:val="808080"/>
                          <w:lang w:val="en-US"/>
                        </w:rPr>
                        <w:t>;</w:t>
                      </w:r>
                      <w:proofErr w:type="gramEnd"/>
                    </w:p>
                    <w:p w14:paraId="6BFF9552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/*</w:t>
                      </w:r>
                    </w:p>
                    <w:p w14:paraId="47105D81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--Ejecución</w:t>
                      </w:r>
                    </w:p>
                    <w:p w14:paraId="59DFFB4C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 xml:space="preserve">EXEC </w:t>
                      </w:r>
                      <w:proofErr w:type="spellStart"/>
                      <w:r>
                        <w:rPr>
                          <w:color w:val="008000"/>
                        </w:rPr>
                        <w:t>CrearUsuarioAdministrador</w:t>
                      </w:r>
                      <w:proofErr w:type="spellEnd"/>
                    </w:p>
                    <w:p w14:paraId="00B87FDC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 xml:space="preserve">  @NombreUsuario = 'admin01',</w:t>
                      </w:r>
                    </w:p>
                    <w:p w14:paraId="410DC7F4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 xml:space="preserve">  @Contrasena = '</w:t>
                      </w:r>
                      <w:proofErr w:type="spellStart"/>
                      <w:r>
                        <w:rPr>
                          <w:color w:val="008000"/>
                        </w:rPr>
                        <w:t>AdminSeguro</w:t>
                      </w:r>
                      <w:proofErr w:type="spellEnd"/>
                      <w:r>
                        <w:rPr>
                          <w:color w:val="008000"/>
                        </w:rPr>
                        <w:t>!',</w:t>
                      </w:r>
                    </w:p>
                    <w:p w14:paraId="48BCBBD9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 xml:space="preserve">  @Email = 'admin01@techacademy.com',</w:t>
                      </w:r>
                    </w:p>
                    <w:p w14:paraId="0B7F61D5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 xml:space="preserve">  @Telefono = '987654323',</w:t>
                      </w:r>
                    </w:p>
                    <w:p w14:paraId="30D8CE5E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 xml:space="preserve">  @Direccion = 'Av. Administración 789';</w:t>
                      </w:r>
                    </w:p>
                    <w:p w14:paraId="0871C983" w14:textId="77777777" w:rsidR="008A4BF7" w:rsidRDefault="008A4BF7" w:rsidP="000D608A">
                      <w:pPr>
                        <w:pStyle w:val="cdigo"/>
                      </w:pPr>
                      <w:r>
                        <w:rPr>
                          <w:color w:val="008000"/>
                        </w:rPr>
                        <w:t>*/</w:t>
                      </w:r>
                    </w:p>
                    <w:p w14:paraId="5B71E4B4" w14:textId="77777777" w:rsidR="001B407E" w:rsidRPr="00B4204D" w:rsidRDefault="001B407E" w:rsidP="000D608A">
                      <w:pPr>
                        <w:pStyle w:val="cdigo"/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0DAB480" w14:textId="351EB2BF" w:rsidR="00567E58" w:rsidRDefault="00567E58" w:rsidP="00567E58">
      <w:pPr>
        <w:pStyle w:val="Ttulo1"/>
        <w:numPr>
          <w:ilvl w:val="0"/>
          <w:numId w:val="0"/>
        </w:numPr>
        <w:ind w:left="431"/>
        <w:rPr>
          <w:lang w:val="es-PE"/>
        </w:rPr>
      </w:pPr>
      <w:bookmarkStart w:id="25" w:name="_Toc184318117"/>
      <w:r>
        <w:rPr>
          <w:lang w:val="es-PE"/>
        </w:rPr>
        <w:br w:type="page"/>
      </w:r>
    </w:p>
    <w:p w14:paraId="346E7BCD" w14:textId="4D4FFE46" w:rsidR="003F1E47" w:rsidRDefault="003F1E47" w:rsidP="001B407E">
      <w:pPr>
        <w:pStyle w:val="Ttulo1"/>
        <w:rPr>
          <w:lang w:val="es-PE"/>
        </w:rPr>
      </w:pPr>
      <w:r>
        <w:rPr>
          <w:lang w:val="es-PE"/>
        </w:rPr>
        <w:t>Conclusión</w:t>
      </w:r>
      <w:bookmarkEnd w:id="25"/>
    </w:p>
    <w:p w14:paraId="58B6EAE8" w14:textId="7506F5DA" w:rsidR="00B922B5" w:rsidRDefault="006613E0" w:rsidP="00B922B5">
      <w:pPr>
        <w:spacing w:after="200" w:line="276" w:lineRule="auto"/>
        <w:rPr>
          <w:rFonts w:eastAsia="Cambria" w:cstheme="minorHAnsi"/>
          <w:sz w:val="22"/>
          <w:szCs w:val="22"/>
          <w:lang w:val="es-PE"/>
        </w:rPr>
      </w:pPr>
      <w:r w:rsidRPr="006613E0">
        <w:rPr>
          <w:rFonts w:eastAsia="Cambria" w:cstheme="minorHAnsi"/>
          <w:sz w:val="22"/>
          <w:szCs w:val="22"/>
          <w:lang w:val="es-PE"/>
        </w:rPr>
        <w:t>El Sistema de Gestión Académica para "</w:t>
      </w:r>
      <w:proofErr w:type="spellStart"/>
      <w:r w:rsidRPr="006613E0">
        <w:rPr>
          <w:rFonts w:eastAsia="Cambria" w:cstheme="minorHAnsi"/>
          <w:sz w:val="22"/>
          <w:szCs w:val="22"/>
          <w:lang w:val="es-PE"/>
        </w:rPr>
        <w:t>TechAcademy</w:t>
      </w:r>
      <w:proofErr w:type="spellEnd"/>
      <w:r w:rsidRPr="006613E0">
        <w:rPr>
          <w:rFonts w:eastAsia="Cambria" w:cstheme="minorHAnsi"/>
          <w:sz w:val="22"/>
          <w:szCs w:val="22"/>
          <w:lang w:val="es-PE"/>
        </w:rPr>
        <w:t>" mejora la eficiencia y precisión en la administración de inscripciones y evaluaciones. Con una base de datos bien normalizada, consultas avanzadas y robusta gestión de transacciones, el sistema es confiable, seguro y adaptable a futuras necesidades.</w:t>
      </w:r>
    </w:p>
    <w:p w14:paraId="4AD1D5C0" w14:textId="06948D2E" w:rsidR="00B922B5" w:rsidRPr="00255F23" w:rsidRDefault="00B922B5" w:rsidP="00255F23">
      <w:pPr>
        <w:pStyle w:val="Ttulodeseccin"/>
      </w:pPr>
      <w:bookmarkStart w:id="26" w:name="_Toc184318118"/>
      <w:r w:rsidRPr="00255F23">
        <w:t>ANEXOS</w:t>
      </w:r>
      <w:bookmarkEnd w:id="26"/>
    </w:p>
    <w:p w14:paraId="04054406" w14:textId="1E5021AB" w:rsidR="00B603E5" w:rsidRDefault="00B922B5" w:rsidP="003951E5">
      <w:pPr>
        <w:pStyle w:val="Ttulo"/>
        <w:rPr>
          <w:lang w:val="es-PE"/>
        </w:rPr>
      </w:pPr>
      <w:r>
        <w:rPr>
          <w:lang w:val="es-PE"/>
        </w:rPr>
        <w:t>Diccionario de Datos</w:t>
      </w:r>
    </w:p>
    <w:p w14:paraId="218511FE" w14:textId="77777777" w:rsidR="003951E5" w:rsidRPr="003951E5" w:rsidRDefault="003951E5" w:rsidP="00396C9D">
      <w:pPr>
        <w:ind w:left="432" w:firstLine="0"/>
        <w:rPr>
          <w:b/>
          <w:bCs/>
          <w:lang w:val="es-PE"/>
        </w:rPr>
      </w:pPr>
      <w:r w:rsidRPr="003951E5">
        <w:rPr>
          <w:b/>
          <w:bCs/>
          <w:lang w:val="es-PE"/>
        </w:rPr>
        <w:t>1. Tabla: Estudiante</w:t>
      </w: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1590"/>
        <w:gridCol w:w="2283"/>
        <w:gridCol w:w="3093"/>
        <w:gridCol w:w="3228"/>
      </w:tblGrid>
      <w:tr w:rsidR="003951E5" w:rsidRPr="003951E5" w14:paraId="2891762C" w14:textId="77777777" w:rsidTr="002B44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100A14" w14:textId="77777777" w:rsidR="003951E5" w:rsidRPr="003951E5" w:rsidRDefault="003951E5" w:rsidP="002B44C8">
            <w:pPr>
              <w:pStyle w:val="Sinespaciado"/>
              <w:rPr>
                <w:lang w:val="es-PE"/>
              </w:rPr>
            </w:pPr>
            <w:r w:rsidRPr="003951E5">
              <w:rPr>
                <w:lang w:val="es-PE"/>
              </w:rPr>
              <w:t>Columna</w:t>
            </w:r>
          </w:p>
        </w:tc>
        <w:tc>
          <w:tcPr>
            <w:tcW w:w="0" w:type="auto"/>
            <w:hideMark/>
          </w:tcPr>
          <w:p w14:paraId="475F5BB6" w14:textId="77777777" w:rsidR="003951E5" w:rsidRPr="003951E5" w:rsidRDefault="003951E5" w:rsidP="002B44C8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Tipo de Dato</w:t>
            </w:r>
          </w:p>
        </w:tc>
        <w:tc>
          <w:tcPr>
            <w:tcW w:w="0" w:type="auto"/>
            <w:hideMark/>
          </w:tcPr>
          <w:p w14:paraId="304E22AB" w14:textId="77777777" w:rsidR="003951E5" w:rsidRPr="003951E5" w:rsidRDefault="003951E5" w:rsidP="002B44C8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Descripción</w:t>
            </w:r>
          </w:p>
        </w:tc>
        <w:tc>
          <w:tcPr>
            <w:tcW w:w="0" w:type="auto"/>
            <w:hideMark/>
          </w:tcPr>
          <w:p w14:paraId="4094D3E3" w14:textId="77777777" w:rsidR="003951E5" w:rsidRPr="003951E5" w:rsidRDefault="003951E5" w:rsidP="002B44C8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Restricciones</w:t>
            </w:r>
          </w:p>
        </w:tc>
      </w:tr>
      <w:tr w:rsidR="003951E5" w:rsidRPr="003951E5" w14:paraId="00934502" w14:textId="77777777" w:rsidTr="002B44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6F2D21" w14:textId="77777777" w:rsidR="003951E5" w:rsidRPr="003951E5" w:rsidRDefault="003951E5" w:rsidP="002B44C8">
            <w:pPr>
              <w:pStyle w:val="Sinespaciado"/>
              <w:rPr>
                <w:lang w:val="es-PE"/>
              </w:rPr>
            </w:pPr>
            <w:proofErr w:type="spellStart"/>
            <w:r w:rsidRPr="003951E5">
              <w:rPr>
                <w:lang w:val="es-PE"/>
              </w:rPr>
              <w:t>estudiante_id</w:t>
            </w:r>
            <w:proofErr w:type="spellEnd"/>
          </w:p>
        </w:tc>
        <w:tc>
          <w:tcPr>
            <w:tcW w:w="0" w:type="auto"/>
            <w:hideMark/>
          </w:tcPr>
          <w:p w14:paraId="17233F34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INT</w:t>
            </w:r>
          </w:p>
        </w:tc>
        <w:tc>
          <w:tcPr>
            <w:tcW w:w="0" w:type="auto"/>
            <w:hideMark/>
          </w:tcPr>
          <w:p w14:paraId="3E3C7D3D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Identificador único del estudiante.</w:t>
            </w:r>
          </w:p>
        </w:tc>
        <w:tc>
          <w:tcPr>
            <w:tcW w:w="0" w:type="auto"/>
            <w:hideMark/>
          </w:tcPr>
          <w:p w14:paraId="319D74B6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PRIMARY KEY, AUTO_INCREMENT</w:t>
            </w:r>
          </w:p>
        </w:tc>
      </w:tr>
      <w:tr w:rsidR="003951E5" w:rsidRPr="003951E5" w14:paraId="05EFF1BB" w14:textId="77777777" w:rsidTr="002B44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CB1DDE" w14:textId="77777777" w:rsidR="003951E5" w:rsidRPr="003951E5" w:rsidRDefault="003951E5" w:rsidP="002B44C8">
            <w:pPr>
              <w:pStyle w:val="Sinespaciado"/>
              <w:rPr>
                <w:lang w:val="es-PE"/>
              </w:rPr>
            </w:pPr>
            <w:proofErr w:type="spellStart"/>
            <w:r w:rsidRPr="003951E5">
              <w:rPr>
                <w:lang w:val="es-PE"/>
              </w:rPr>
              <w:t>id_nacional</w:t>
            </w:r>
            <w:proofErr w:type="spellEnd"/>
          </w:p>
        </w:tc>
        <w:tc>
          <w:tcPr>
            <w:tcW w:w="0" w:type="auto"/>
            <w:hideMark/>
          </w:tcPr>
          <w:p w14:paraId="074593B6" w14:textId="77777777" w:rsidR="003951E5" w:rsidRPr="003951E5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CHAR(9)</w:t>
            </w:r>
          </w:p>
        </w:tc>
        <w:tc>
          <w:tcPr>
            <w:tcW w:w="0" w:type="auto"/>
            <w:hideMark/>
          </w:tcPr>
          <w:p w14:paraId="134065BB" w14:textId="77777777" w:rsidR="003951E5" w:rsidRPr="003951E5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Documento Nacional de Identidad del estudiante.</w:t>
            </w:r>
          </w:p>
        </w:tc>
        <w:tc>
          <w:tcPr>
            <w:tcW w:w="0" w:type="auto"/>
            <w:hideMark/>
          </w:tcPr>
          <w:p w14:paraId="288B6009" w14:textId="77777777" w:rsidR="003951E5" w:rsidRPr="003951E5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UNIQUE, NOT NULL</w:t>
            </w:r>
          </w:p>
        </w:tc>
      </w:tr>
      <w:tr w:rsidR="003951E5" w:rsidRPr="003951E5" w14:paraId="0E95922A" w14:textId="77777777" w:rsidTr="002B44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195475" w14:textId="77777777" w:rsidR="003951E5" w:rsidRPr="003951E5" w:rsidRDefault="003951E5" w:rsidP="002B44C8">
            <w:pPr>
              <w:pStyle w:val="Sinespaciado"/>
              <w:rPr>
                <w:lang w:val="es-PE"/>
              </w:rPr>
            </w:pPr>
            <w:r w:rsidRPr="003951E5">
              <w:rPr>
                <w:lang w:val="es-PE"/>
              </w:rPr>
              <w:t>nombre</w:t>
            </w:r>
          </w:p>
        </w:tc>
        <w:tc>
          <w:tcPr>
            <w:tcW w:w="0" w:type="auto"/>
            <w:hideMark/>
          </w:tcPr>
          <w:p w14:paraId="23C9F392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NVARCHAR(100)</w:t>
            </w:r>
          </w:p>
        </w:tc>
        <w:tc>
          <w:tcPr>
            <w:tcW w:w="0" w:type="auto"/>
            <w:hideMark/>
          </w:tcPr>
          <w:p w14:paraId="1591E8C8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Nombre del estudiante.</w:t>
            </w:r>
          </w:p>
        </w:tc>
        <w:tc>
          <w:tcPr>
            <w:tcW w:w="0" w:type="auto"/>
            <w:hideMark/>
          </w:tcPr>
          <w:p w14:paraId="199BF1BD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NOT NULL</w:t>
            </w:r>
          </w:p>
        </w:tc>
      </w:tr>
      <w:tr w:rsidR="003951E5" w:rsidRPr="003951E5" w14:paraId="6D7B7A9F" w14:textId="77777777" w:rsidTr="002B44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151912" w14:textId="77777777" w:rsidR="003951E5" w:rsidRPr="003951E5" w:rsidRDefault="003951E5" w:rsidP="002B44C8">
            <w:pPr>
              <w:pStyle w:val="Sinespaciado"/>
              <w:rPr>
                <w:lang w:val="es-PE"/>
              </w:rPr>
            </w:pPr>
            <w:r w:rsidRPr="003951E5">
              <w:rPr>
                <w:lang w:val="es-PE"/>
              </w:rPr>
              <w:t>apellidos</w:t>
            </w:r>
          </w:p>
        </w:tc>
        <w:tc>
          <w:tcPr>
            <w:tcW w:w="0" w:type="auto"/>
            <w:hideMark/>
          </w:tcPr>
          <w:p w14:paraId="136F89C7" w14:textId="77777777" w:rsidR="003951E5" w:rsidRPr="003951E5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NVARCHAR(100)</w:t>
            </w:r>
          </w:p>
        </w:tc>
        <w:tc>
          <w:tcPr>
            <w:tcW w:w="0" w:type="auto"/>
            <w:hideMark/>
          </w:tcPr>
          <w:p w14:paraId="390560A6" w14:textId="77777777" w:rsidR="003951E5" w:rsidRPr="003951E5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Apellidos del estudiante.</w:t>
            </w:r>
          </w:p>
        </w:tc>
        <w:tc>
          <w:tcPr>
            <w:tcW w:w="0" w:type="auto"/>
            <w:hideMark/>
          </w:tcPr>
          <w:p w14:paraId="1E59937A" w14:textId="77777777" w:rsidR="003951E5" w:rsidRPr="003951E5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NOT NULL</w:t>
            </w:r>
          </w:p>
        </w:tc>
      </w:tr>
      <w:tr w:rsidR="003951E5" w:rsidRPr="003951E5" w14:paraId="36D35830" w14:textId="77777777" w:rsidTr="002B44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1C14A8" w14:textId="77777777" w:rsidR="003951E5" w:rsidRPr="003951E5" w:rsidRDefault="003951E5" w:rsidP="002B44C8">
            <w:pPr>
              <w:pStyle w:val="Sinespaciado"/>
              <w:rPr>
                <w:lang w:val="es-PE"/>
              </w:rPr>
            </w:pPr>
            <w:r w:rsidRPr="003951E5">
              <w:rPr>
                <w:lang w:val="es-PE"/>
              </w:rPr>
              <w:t>correo</w:t>
            </w:r>
          </w:p>
        </w:tc>
        <w:tc>
          <w:tcPr>
            <w:tcW w:w="0" w:type="auto"/>
            <w:hideMark/>
          </w:tcPr>
          <w:p w14:paraId="11514448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NVARCHAR(150)</w:t>
            </w:r>
          </w:p>
        </w:tc>
        <w:tc>
          <w:tcPr>
            <w:tcW w:w="0" w:type="auto"/>
            <w:hideMark/>
          </w:tcPr>
          <w:p w14:paraId="75B52A10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Correo electrónico del estudiante.</w:t>
            </w:r>
          </w:p>
        </w:tc>
        <w:tc>
          <w:tcPr>
            <w:tcW w:w="0" w:type="auto"/>
            <w:hideMark/>
          </w:tcPr>
          <w:p w14:paraId="421B9296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UNIQUE, NOT NULL</w:t>
            </w:r>
          </w:p>
        </w:tc>
      </w:tr>
      <w:tr w:rsidR="003951E5" w:rsidRPr="003951E5" w14:paraId="5A55475E" w14:textId="77777777" w:rsidTr="002B44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EAFF27" w14:textId="77777777" w:rsidR="003951E5" w:rsidRPr="003951E5" w:rsidRDefault="003951E5" w:rsidP="002B44C8">
            <w:pPr>
              <w:pStyle w:val="Sinespaciado"/>
              <w:rPr>
                <w:lang w:val="es-PE"/>
              </w:rPr>
            </w:pPr>
            <w:proofErr w:type="spellStart"/>
            <w:r w:rsidRPr="003951E5">
              <w:rPr>
                <w:lang w:val="es-PE"/>
              </w:rPr>
              <w:t>telefono</w:t>
            </w:r>
            <w:proofErr w:type="spellEnd"/>
          </w:p>
        </w:tc>
        <w:tc>
          <w:tcPr>
            <w:tcW w:w="0" w:type="auto"/>
            <w:hideMark/>
          </w:tcPr>
          <w:p w14:paraId="264B7394" w14:textId="77777777" w:rsidR="003951E5" w:rsidRPr="003951E5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NVARCHAR(20)</w:t>
            </w:r>
          </w:p>
        </w:tc>
        <w:tc>
          <w:tcPr>
            <w:tcW w:w="0" w:type="auto"/>
            <w:hideMark/>
          </w:tcPr>
          <w:p w14:paraId="379DCAA2" w14:textId="77777777" w:rsidR="003951E5" w:rsidRPr="003951E5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Número de teléfono del estudiante.</w:t>
            </w:r>
          </w:p>
        </w:tc>
        <w:tc>
          <w:tcPr>
            <w:tcW w:w="0" w:type="auto"/>
            <w:hideMark/>
          </w:tcPr>
          <w:p w14:paraId="3B7388D6" w14:textId="77777777" w:rsidR="003951E5" w:rsidRPr="003951E5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NULL</w:t>
            </w:r>
          </w:p>
        </w:tc>
      </w:tr>
      <w:tr w:rsidR="003951E5" w:rsidRPr="003951E5" w14:paraId="32E52833" w14:textId="77777777" w:rsidTr="002B44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9FC1E2" w14:textId="77777777" w:rsidR="003951E5" w:rsidRPr="003951E5" w:rsidRDefault="003951E5" w:rsidP="002B44C8">
            <w:pPr>
              <w:pStyle w:val="Sinespaciado"/>
              <w:rPr>
                <w:lang w:val="es-PE"/>
              </w:rPr>
            </w:pPr>
            <w:proofErr w:type="spellStart"/>
            <w:r w:rsidRPr="003951E5">
              <w:rPr>
                <w:lang w:val="es-PE"/>
              </w:rPr>
              <w:t>direccion</w:t>
            </w:r>
            <w:proofErr w:type="spellEnd"/>
          </w:p>
        </w:tc>
        <w:tc>
          <w:tcPr>
            <w:tcW w:w="0" w:type="auto"/>
            <w:hideMark/>
          </w:tcPr>
          <w:p w14:paraId="4FDDC1AF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NVARCHAR(MAX)</w:t>
            </w:r>
          </w:p>
        </w:tc>
        <w:tc>
          <w:tcPr>
            <w:tcW w:w="0" w:type="auto"/>
            <w:hideMark/>
          </w:tcPr>
          <w:p w14:paraId="095C3477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Dirección del estudiante.</w:t>
            </w:r>
          </w:p>
        </w:tc>
        <w:tc>
          <w:tcPr>
            <w:tcW w:w="0" w:type="auto"/>
            <w:hideMark/>
          </w:tcPr>
          <w:p w14:paraId="31555D33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NULL</w:t>
            </w:r>
          </w:p>
        </w:tc>
      </w:tr>
    </w:tbl>
    <w:p w14:paraId="1C43E89F" w14:textId="77777777" w:rsidR="003951E5" w:rsidRPr="003951E5" w:rsidRDefault="003951E5" w:rsidP="00396C9D">
      <w:pPr>
        <w:ind w:left="432" w:firstLine="0"/>
        <w:rPr>
          <w:b/>
          <w:bCs/>
          <w:lang w:val="es-PE"/>
        </w:rPr>
      </w:pPr>
      <w:r w:rsidRPr="003951E5">
        <w:rPr>
          <w:b/>
          <w:bCs/>
          <w:lang w:val="es-PE"/>
        </w:rPr>
        <w:t>2. Tabla: Departamento</w:t>
      </w: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1976"/>
        <w:gridCol w:w="2083"/>
        <w:gridCol w:w="2786"/>
        <w:gridCol w:w="3349"/>
      </w:tblGrid>
      <w:tr w:rsidR="003951E5" w:rsidRPr="003951E5" w14:paraId="6851202B" w14:textId="77777777" w:rsidTr="002B44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3FE929" w14:textId="77777777" w:rsidR="003951E5" w:rsidRPr="003951E5" w:rsidRDefault="003951E5" w:rsidP="002B44C8">
            <w:pPr>
              <w:pStyle w:val="Sinespaciado"/>
              <w:rPr>
                <w:lang w:val="es-PE"/>
              </w:rPr>
            </w:pPr>
            <w:r w:rsidRPr="003951E5">
              <w:rPr>
                <w:lang w:val="es-PE"/>
              </w:rPr>
              <w:t>Columna</w:t>
            </w:r>
          </w:p>
        </w:tc>
        <w:tc>
          <w:tcPr>
            <w:tcW w:w="0" w:type="auto"/>
            <w:hideMark/>
          </w:tcPr>
          <w:p w14:paraId="52E0BC16" w14:textId="77777777" w:rsidR="003951E5" w:rsidRPr="003951E5" w:rsidRDefault="003951E5" w:rsidP="002B44C8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Tipo de Dato</w:t>
            </w:r>
          </w:p>
        </w:tc>
        <w:tc>
          <w:tcPr>
            <w:tcW w:w="0" w:type="auto"/>
            <w:hideMark/>
          </w:tcPr>
          <w:p w14:paraId="129C6AF1" w14:textId="77777777" w:rsidR="003951E5" w:rsidRPr="003951E5" w:rsidRDefault="003951E5" w:rsidP="002B44C8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Descripción</w:t>
            </w:r>
          </w:p>
        </w:tc>
        <w:tc>
          <w:tcPr>
            <w:tcW w:w="0" w:type="auto"/>
            <w:hideMark/>
          </w:tcPr>
          <w:p w14:paraId="15BF55F4" w14:textId="77777777" w:rsidR="003951E5" w:rsidRPr="003951E5" w:rsidRDefault="003951E5" w:rsidP="002B44C8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Restricciones</w:t>
            </w:r>
          </w:p>
        </w:tc>
      </w:tr>
      <w:tr w:rsidR="003951E5" w:rsidRPr="003951E5" w14:paraId="35C9D9C5" w14:textId="77777777" w:rsidTr="002B44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4C0A1C" w14:textId="77777777" w:rsidR="003951E5" w:rsidRPr="003951E5" w:rsidRDefault="003951E5" w:rsidP="002B44C8">
            <w:pPr>
              <w:pStyle w:val="Sinespaciado"/>
              <w:rPr>
                <w:lang w:val="es-PE"/>
              </w:rPr>
            </w:pPr>
            <w:proofErr w:type="spellStart"/>
            <w:r w:rsidRPr="003951E5">
              <w:rPr>
                <w:lang w:val="es-PE"/>
              </w:rPr>
              <w:t>departamento_id</w:t>
            </w:r>
            <w:proofErr w:type="spellEnd"/>
          </w:p>
        </w:tc>
        <w:tc>
          <w:tcPr>
            <w:tcW w:w="0" w:type="auto"/>
            <w:hideMark/>
          </w:tcPr>
          <w:p w14:paraId="7F2C8AA4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INT</w:t>
            </w:r>
          </w:p>
        </w:tc>
        <w:tc>
          <w:tcPr>
            <w:tcW w:w="0" w:type="auto"/>
            <w:hideMark/>
          </w:tcPr>
          <w:p w14:paraId="6ACFB7CD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Identificador único del departamento.</w:t>
            </w:r>
          </w:p>
        </w:tc>
        <w:tc>
          <w:tcPr>
            <w:tcW w:w="0" w:type="auto"/>
            <w:hideMark/>
          </w:tcPr>
          <w:p w14:paraId="3DCB27FD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PRIMARY KEY, AUTO_INCREMENT</w:t>
            </w:r>
          </w:p>
        </w:tc>
      </w:tr>
      <w:tr w:rsidR="003951E5" w:rsidRPr="003951E5" w14:paraId="4B49CEF3" w14:textId="77777777" w:rsidTr="002B44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B431A3" w14:textId="77777777" w:rsidR="003951E5" w:rsidRPr="003951E5" w:rsidRDefault="003951E5" w:rsidP="002B44C8">
            <w:pPr>
              <w:pStyle w:val="Sinespaciado"/>
              <w:rPr>
                <w:lang w:val="es-PE"/>
              </w:rPr>
            </w:pPr>
            <w:r w:rsidRPr="003951E5">
              <w:rPr>
                <w:lang w:val="es-PE"/>
              </w:rPr>
              <w:t>nombre</w:t>
            </w:r>
          </w:p>
        </w:tc>
        <w:tc>
          <w:tcPr>
            <w:tcW w:w="0" w:type="auto"/>
            <w:hideMark/>
          </w:tcPr>
          <w:p w14:paraId="6AE0F03C" w14:textId="77777777" w:rsidR="003951E5" w:rsidRPr="003951E5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NVARCHAR(100)</w:t>
            </w:r>
          </w:p>
        </w:tc>
        <w:tc>
          <w:tcPr>
            <w:tcW w:w="0" w:type="auto"/>
            <w:hideMark/>
          </w:tcPr>
          <w:p w14:paraId="526D2C93" w14:textId="77777777" w:rsidR="003951E5" w:rsidRPr="003951E5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Nombre del departamento.</w:t>
            </w:r>
          </w:p>
        </w:tc>
        <w:tc>
          <w:tcPr>
            <w:tcW w:w="0" w:type="auto"/>
            <w:hideMark/>
          </w:tcPr>
          <w:p w14:paraId="4153EA21" w14:textId="77777777" w:rsidR="003951E5" w:rsidRPr="003951E5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UNIQUE, NOT NULL</w:t>
            </w:r>
          </w:p>
        </w:tc>
      </w:tr>
      <w:tr w:rsidR="003951E5" w:rsidRPr="003951E5" w14:paraId="3BED1DDE" w14:textId="77777777" w:rsidTr="002B44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952DBF" w14:textId="77777777" w:rsidR="003951E5" w:rsidRPr="003951E5" w:rsidRDefault="003951E5" w:rsidP="002B44C8">
            <w:pPr>
              <w:pStyle w:val="Sinespaciado"/>
              <w:rPr>
                <w:lang w:val="es-PE"/>
              </w:rPr>
            </w:pPr>
            <w:proofErr w:type="spellStart"/>
            <w:r w:rsidRPr="003951E5">
              <w:rPr>
                <w:lang w:val="es-PE"/>
              </w:rPr>
              <w:t>descripcion</w:t>
            </w:r>
            <w:proofErr w:type="spellEnd"/>
          </w:p>
        </w:tc>
        <w:tc>
          <w:tcPr>
            <w:tcW w:w="0" w:type="auto"/>
            <w:hideMark/>
          </w:tcPr>
          <w:p w14:paraId="1B08E0B1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NVARCHAR(255)</w:t>
            </w:r>
          </w:p>
        </w:tc>
        <w:tc>
          <w:tcPr>
            <w:tcW w:w="0" w:type="auto"/>
            <w:hideMark/>
          </w:tcPr>
          <w:p w14:paraId="3EA093C8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Descripción del departamento.</w:t>
            </w:r>
          </w:p>
        </w:tc>
        <w:tc>
          <w:tcPr>
            <w:tcW w:w="0" w:type="auto"/>
            <w:hideMark/>
          </w:tcPr>
          <w:p w14:paraId="31524350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NULL</w:t>
            </w:r>
          </w:p>
        </w:tc>
      </w:tr>
    </w:tbl>
    <w:p w14:paraId="129FA445" w14:textId="38DD6A5F" w:rsidR="003951E5" w:rsidRPr="003951E5" w:rsidRDefault="003951E5" w:rsidP="00396C9D">
      <w:pPr>
        <w:ind w:left="432" w:firstLine="0"/>
        <w:rPr>
          <w:b/>
          <w:bCs/>
          <w:lang w:val="es-PE"/>
        </w:rPr>
      </w:pPr>
      <w:r w:rsidRPr="003951E5">
        <w:rPr>
          <w:b/>
          <w:bCs/>
          <w:lang w:val="es-PE"/>
        </w:rPr>
        <w:t>3. Tabla: Profesor</w:t>
      </w: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1976"/>
        <w:gridCol w:w="2283"/>
        <w:gridCol w:w="2375"/>
        <w:gridCol w:w="3560"/>
      </w:tblGrid>
      <w:tr w:rsidR="003951E5" w:rsidRPr="002B44C8" w14:paraId="44F292C0" w14:textId="77777777" w:rsidTr="002B44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6D9DA5" w14:textId="77777777" w:rsidR="003951E5" w:rsidRPr="002B44C8" w:rsidRDefault="003951E5" w:rsidP="002B44C8">
            <w:pPr>
              <w:pStyle w:val="Sinespaciado"/>
            </w:pPr>
            <w:r w:rsidRPr="002B44C8">
              <w:t>Columna</w:t>
            </w:r>
          </w:p>
        </w:tc>
        <w:tc>
          <w:tcPr>
            <w:tcW w:w="0" w:type="auto"/>
            <w:hideMark/>
          </w:tcPr>
          <w:p w14:paraId="35458DB9" w14:textId="77777777" w:rsidR="003951E5" w:rsidRPr="002B44C8" w:rsidRDefault="003951E5" w:rsidP="002B44C8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B44C8">
              <w:t>Tipo de Dato</w:t>
            </w:r>
          </w:p>
        </w:tc>
        <w:tc>
          <w:tcPr>
            <w:tcW w:w="0" w:type="auto"/>
            <w:hideMark/>
          </w:tcPr>
          <w:p w14:paraId="485AB053" w14:textId="77777777" w:rsidR="003951E5" w:rsidRPr="002B44C8" w:rsidRDefault="003951E5" w:rsidP="002B44C8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B44C8">
              <w:t>Descripción</w:t>
            </w:r>
          </w:p>
        </w:tc>
        <w:tc>
          <w:tcPr>
            <w:tcW w:w="0" w:type="auto"/>
            <w:hideMark/>
          </w:tcPr>
          <w:p w14:paraId="5A2B29E1" w14:textId="77777777" w:rsidR="003951E5" w:rsidRPr="002B44C8" w:rsidRDefault="003951E5" w:rsidP="002B44C8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B44C8">
              <w:t>Restricciones</w:t>
            </w:r>
          </w:p>
        </w:tc>
      </w:tr>
      <w:tr w:rsidR="003951E5" w:rsidRPr="002B44C8" w14:paraId="43B2B0D8" w14:textId="77777777" w:rsidTr="002B44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F4ACD0" w14:textId="77777777" w:rsidR="003951E5" w:rsidRPr="002B44C8" w:rsidRDefault="003951E5" w:rsidP="002B44C8">
            <w:pPr>
              <w:pStyle w:val="Sinespaciado"/>
            </w:pPr>
            <w:proofErr w:type="spellStart"/>
            <w:r w:rsidRPr="002B44C8">
              <w:t>profesor_id</w:t>
            </w:r>
            <w:proofErr w:type="spellEnd"/>
          </w:p>
        </w:tc>
        <w:tc>
          <w:tcPr>
            <w:tcW w:w="0" w:type="auto"/>
            <w:hideMark/>
          </w:tcPr>
          <w:p w14:paraId="4D9671F7" w14:textId="77777777" w:rsidR="003951E5" w:rsidRPr="002B44C8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44C8">
              <w:t>INT</w:t>
            </w:r>
          </w:p>
        </w:tc>
        <w:tc>
          <w:tcPr>
            <w:tcW w:w="0" w:type="auto"/>
            <w:hideMark/>
          </w:tcPr>
          <w:p w14:paraId="1F9EF8BC" w14:textId="77777777" w:rsidR="003951E5" w:rsidRPr="002B44C8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44C8">
              <w:t>Identificador único del profesor.</w:t>
            </w:r>
          </w:p>
        </w:tc>
        <w:tc>
          <w:tcPr>
            <w:tcW w:w="0" w:type="auto"/>
            <w:hideMark/>
          </w:tcPr>
          <w:p w14:paraId="30B8FC45" w14:textId="77777777" w:rsidR="003951E5" w:rsidRPr="002B44C8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44C8">
              <w:t>PRIMARY KEY, AUTO_INCREMENT</w:t>
            </w:r>
          </w:p>
        </w:tc>
      </w:tr>
      <w:tr w:rsidR="003951E5" w:rsidRPr="002B44C8" w14:paraId="11EF23DA" w14:textId="77777777" w:rsidTr="002B44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3716C6" w14:textId="77777777" w:rsidR="003951E5" w:rsidRPr="002B44C8" w:rsidRDefault="003951E5" w:rsidP="002B44C8">
            <w:pPr>
              <w:pStyle w:val="Sinespaciado"/>
            </w:pPr>
            <w:proofErr w:type="spellStart"/>
            <w:r w:rsidRPr="002B44C8">
              <w:t>id_nacional</w:t>
            </w:r>
            <w:proofErr w:type="spellEnd"/>
          </w:p>
        </w:tc>
        <w:tc>
          <w:tcPr>
            <w:tcW w:w="0" w:type="auto"/>
            <w:hideMark/>
          </w:tcPr>
          <w:p w14:paraId="11718EA3" w14:textId="77777777" w:rsidR="003951E5" w:rsidRPr="002B44C8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44C8">
              <w:t>VARCHAR(12)</w:t>
            </w:r>
          </w:p>
        </w:tc>
        <w:tc>
          <w:tcPr>
            <w:tcW w:w="0" w:type="auto"/>
            <w:hideMark/>
          </w:tcPr>
          <w:p w14:paraId="4C79BB7C" w14:textId="77777777" w:rsidR="003951E5" w:rsidRPr="002B44C8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44C8">
              <w:t>Documento Nacional de Identidad del profesor.</w:t>
            </w:r>
          </w:p>
        </w:tc>
        <w:tc>
          <w:tcPr>
            <w:tcW w:w="0" w:type="auto"/>
            <w:hideMark/>
          </w:tcPr>
          <w:p w14:paraId="751A6DB1" w14:textId="77777777" w:rsidR="003951E5" w:rsidRPr="002B44C8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44C8">
              <w:t>UNIQUE, NOT NULL</w:t>
            </w:r>
          </w:p>
        </w:tc>
      </w:tr>
      <w:tr w:rsidR="003951E5" w:rsidRPr="002B44C8" w14:paraId="2B5BBB3F" w14:textId="77777777" w:rsidTr="002B44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3F221D" w14:textId="77777777" w:rsidR="003951E5" w:rsidRPr="002B44C8" w:rsidRDefault="003951E5" w:rsidP="002B44C8">
            <w:pPr>
              <w:pStyle w:val="Sinespaciado"/>
            </w:pPr>
            <w:r w:rsidRPr="002B44C8">
              <w:t>nombre</w:t>
            </w:r>
          </w:p>
        </w:tc>
        <w:tc>
          <w:tcPr>
            <w:tcW w:w="0" w:type="auto"/>
            <w:hideMark/>
          </w:tcPr>
          <w:p w14:paraId="770C63AF" w14:textId="77777777" w:rsidR="003951E5" w:rsidRPr="002B44C8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44C8">
              <w:t>NVARCHAR(100)</w:t>
            </w:r>
          </w:p>
        </w:tc>
        <w:tc>
          <w:tcPr>
            <w:tcW w:w="0" w:type="auto"/>
            <w:hideMark/>
          </w:tcPr>
          <w:p w14:paraId="315936C6" w14:textId="77777777" w:rsidR="003951E5" w:rsidRPr="002B44C8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44C8">
              <w:t>Nombre del profesor.</w:t>
            </w:r>
          </w:p>
        </w:tc>
        <w:tc>
          <w:tcPr>
            <w:tcW w:w="0" w:type="auto"/>
            <w:hideMark/>
          </w:tcPr>
          <w:p w14:paraId="469709B2" w14:textId="77777777" w:rsidR="003951E5" w:rsidRPr="002B44C8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44C8">
              <w:t>NOT NULL</w:t>
            </w:r>
          </w:p>
        </w:tc>
      </w:tr>
      <w:tr w:rsidR="003951E5" w:rsidRPr="002B44C8" w14:paraId="1EC960BC" w14:textId="77777777" w:rsidTr="002B44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2B2198" w14:textId="77777777" w:rsidR="003951E5" w:rsidRPr="002B44C8" w:rsidRDefault="003951E5" w:rsidP="002B44C8">
            <w:pPr>
              <w:pStyle w:val="Sinespaciado"/>
            </w:pPr>
            <w:r w:rsidRPr="002B44C8">
              <w:t>apellidos</w:t>
            </w:r>
          </w:p>
        </w:tc>
        <w:tc>
          <w:tcPr>
            <w:tcW w:w="0" w:type="auto"/>
            <w:hideMark/>
          </w:tcPr>
          <w:p w14:paraId="06B4CFE4" w14:textId="77777777" w:rsidR="003951E5" w:rsidRPr="002B44C8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44C8">
              <w:t>NVARCHAR(100)</w:t>
            </w:r>
          </w:p>
        </w:tc>
        <w:tc>
          <w:tcPr>
            <w:tcW w:w="0" w:type="auto"/>
            <w:hideMark/>
          </w:tcPr>
          <w:p w14:paraId="6198011E" w14:textId="77777777" w:rsidR="003951E5" w:rsidRPr="002B44C8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44C8">
              <w:t>Apellidos del profesor.</w:t>
            </w:r>
          </w:p>
        </w:tc>
        <w:tc>
          <w:tcPr>
            <w:tcW w:w="0" w:type="auto"/>
            <w:hideMark/>
          </w:tcPr>
          <w:p w14:paraId="1F6FCAF2" w14:textId="77777777" w:rsidR="003951E5" w:rsidRPr="002B44C8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44C8">
              <w:t>NOT NULL</w:t>
            </w:r>
          </w:p>
        </w:tc>
      </w:tr>
      <w:tr w:rsidR="003951E5" w:rsidRPr="002B44C8" w14:paraId="1886C36B" w14:textId="77777777" w:rsidTr="002B44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90D654" w14:textId="77777777" w:rsidR="003951E5" w:rsidRPr="002B44C8" w:rsidRDefault="003951E5" w:rsidP="002B44C8">
            <w:pPr>
              <w:pStyle w:val="Sinespaciado"/>
            </w:pPr>
            <w:proofErr w:type="spellStart"/>
            <w:r w:rsidRPr="002B44C8">
              <w:t>departamento_id</w:t>
            </w:r>
            <w:proofErr w:type="spellEnd"/>
          </w:p>
        </w:tc>
        <w:tc>
          <w:tcPr>
            <w:tcW w:w="0" w:type="auto"/>
            <w:hideMark/>
          </w:tcPr>
          <w:p w14:paraId="057B19AE" w14:textId="77777777" w:rsidR="003951E5" w:rsidRPr="002B44C8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44C8">
              <w:t>INT</w:t>
            </w:r>
          </w:p>
        </w:tc>
        <w:tc>
          <w:tcPr>
            <w:tcW w:w="0" w:type="auto"/>
            <w:hideMark/>
          </w:tcPr>
          <w:p w14:paraId="5E94CE6C" w14:textId="77777777" w:rsidR="003951E5" w:rsidRPr="002B44C8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44C8">
              <w:t>Identificador del departamento al que pertenece el profesor.</w:t>
            </w:r>
          </w:p>
        </w:tc>
        <w:tc>
          <w:tcPr>
            <w:tcW w:w="0" w:type="auto"/>
            <w:hideMark/>
          </w:tcPr>
          <w:p w14:paraId="0DBFF781" w14:textId="77777777" w:rsidR="003951E5" w:rsidRPr="002B44C8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44C8">
              <w:t>NULL, FOREIGN KEY (REFERENCIA a Departamento) ON DELETE SET NULL</w:t>
            </w:r>
          </w:p>
        </w:tc>
      </w:tr>
      <w:tr w:rsidR="003951E5" w:rsidRPr="002B44C8" w14:paraId="2E1DD353" w14:textId="77777777" w:rsidTr="002B44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039227" w14:textId="77777777" w:rsidR="003951E5" w:rsidRPr="002B44C8" w:rsidRDefault="003951E5" w:rsidP="002B44C8">
            <w:pPr>
              <w:pStyle w:val="Sinespaciado"/>
            </w:pPr>
            <w:r w:rsidRPr="002B44C8">
              <w:t>correo</w:t>
            </w:r>
          </w:p>
        </w:tc>
        <w:tc>
          <w:tcPr>
            <w:tcW w:w="0" w:type="auto"/>
            <w:hideMark/>
          </w:tcPr>
          <w:p w14:paraId="750A9112" w14:textId="77777777" w:rsidR="003951E5" w:rsidRPr="002B44C8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44C8">
              <w:t>NVARCHAR(150)</w:t>
            </w:r>
          </w:p>
        </w:tc>
        <w:tc>
          <w:tcPr>
            <w:tcW w:w="0" w:type="auto"/>
            <w:hideMark/>
          </w:tcPr>
          <w:p w14:paraId="316C5481" w14:textId="77777777" w:rsidR="003951E5" w:rsidRPr="002B44C8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44C8">
              <w:t>Correo electrónico del profesor.</w:t>
            </w:r>
          </w:p>
        </w:tc>
        <w:tc>
          <w:tcPr>
            <w:tcW w:w="0" w:type="auto"/>
            <w:hideMark/>
          </w:tcPr>
          <w:p w14:paraId="23F2A12C" w14:textId="77777777" w:rsidR="003951E5" w:rsidRPr="002B44C8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44C8">
              <w:t>UNIQUE, NOT NULL</w:t>
            </w:r>
          </w:p>
        </w:tc>
      </w:tr>
      <w:tr w:rsidR="003951E5" w:rsidRPr="002B44C8" w14:paraId="264517AF" w14:textId="77777777" w:rsidTr="002B44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40F5C9" w14:textId="77777777" w:rsidR="003951E5" w:rsidRPr="002B44C8" w:rsidRDefault="003951E5" w:rsidP="002B44C8">
            <w:pPr>
              <w:pStyle w:val="Sinespaciado"/>
            </w:pPr>
            <w:proofErr w:type="spellStart"/>
            <w:r w:rsidRPr="002B44C8">
              <w:t>telefono</w:t>
            </w:r>
            <w:proofErr w:type="spellEnd"/>
          </w:p>
        </w:tc>
        <w:tc>
          <w:tcPr>
            <w:tcW w:w="0" w:type="auto"/>
            <w:hideMark/>
          </w:tcPr>
          <w:p w14:paraId="5C2209AB" w14:textId="77777777" w:rsidR="003951E5" w:rsidRPr="002B44C8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44C8">
              <w:t>VARCHAR(9)</w:t>
            </w:r>
          </w:p>
        </w:tc>
        <w:tc>
          <w:tcPr>
            <w:tcW w:w="0" w:type="auto"/>
            <w:hideMark/>
          </w:tcPr>
          <w:p w14:paraId="20D9C34F" w14:textId="77777777" w:rsidR="003951E5" w:rsidRPr="002B44C8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44C8">
              <w:t>Número de teléfono del profesor.</w:t>
            </w:r>
          </w:p>
        </w:tc>
        <w:tc>
          <w:tcPr>
            <w:tcW w:w="0" w:type="auto"/>
            <w:hideMark/>
          </w:tcPr>
          <w:p w14:paraId="5D266D89" w14:textId="77777777" w:rsidR="003951E5" w:rsidRPr="002B44C8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B44C8">
              <w:t>UNIQUE, NOT NULL</w:t>
            </w:r>
          </w:p>
        </w:tc>
      </w:tr>
      <w:tr w:rsidR="003951E5" w:rsidRPr="002B44C8" w14:paraId="2047EF21" w14:textId="77777777" w:rsidTr="002B44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AA522A" w14:textId="77777777" w:rsidR="003951E5" w:rsidRPr="002B44C8" w:rsidRDefault="003951E5" w:rsidP="002B44C8">
            <w:pPr>
              <w:pStyle w:val="Sinespaciado"/>
            </w:pPr>
            <w:proofErr w:type="spellStart"/>
            <w:r w:rsidRPr="002B44C8">
              <w:t>direccion</w:t>
            </w:r>
            <w:proofErr w:type="spellEnd"/>
          </w:p>
        </w:tc>
        <w:tc>
          <w:tcPr>
            <w:tcW w:w="0" w:type="auto"/>
            <w:hideMark/>
          </w:tcPr>
          <w:p w14:paraId="781EFAEF" w14:textId="77777777" w:rsidR="003951E5" w:rsidRPr="002B44C8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44C8">
              <w:t>NVARCHAR(MAX)</w:t>
            </w:r>
          </w:p>
        </w:tc>
        <w:tc>
          <w:tcPr>
            <w:tcW w:w="0" w:type="auto"/>
            <w:hideMark/>
          </w:tcPr>
          <w:p w14:paraId="578D8F52" w14:textId="77777777" w:rsidR="003951E5" w:rsidRPr="002B44C8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44C8">
              <w:t>Dirección del profesor.</w:t>
            </w:r>
          </w:p>
        </w:tc>
        <w:tc>
          <w:tcPr>
            <w:tcW w:w="0" w:type="auto"/>
            <w:hideMark/>
          </w:tcPr>
          <w:p w14:paraId="6CC0173A" w14:textId="77777777" w:rsidR="003951E5" w:rsidRPr="002B44C8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44C8">
              <w:t>NULL</w:t>
            </w:r>
          </w:p>
        </w:tc>
      </w:tr>
    </w:tbl>
    <w:p w14:paraId="039DCC14" w14:textId="512005CB" w:rsidR="002B44C8" w:rsidRDefault="002B44C8" w:rsidP="00396C9D">
      <w:pPr>
        <w:ind w:left="432" w:firstLine="0"/>
        <w:rPr>
          <w:b/>
          <w:bCs/>
          <w:lang w:val="es-PE"/>
        </w:rPr>
      </w:pPr>
      <w:r>
        <w:rPr>
          <w:b/>
          <w:bCs/>
          <w:lang w:val="es-PE"/>
        </w:rPr>
        <w:br w:type="page"/>
      </w:r>
    </w:p>
    <w:p w14:paraId="02AD7D90" w14:textId="1980F759" w:rsidR="003951E5" w:rsidRPr="003951E5" w:rsidRDefault="003951E5" w:rsidP="00396C9D">
      <w:pPr>
        <w:ind w:left="432" w:firstLine="0"/>
        <w:rPr>
          <w:b/>
          <w:bCs/>
          <w:lang w:val="es-PE"/>
        </w:rPr>
      </w:pPr>
      <w:r w:rsidRPr="003951E5">
        <w:rPr>
          <w:b/>
          <w:bCs/>
          <w:lang w:val="es-PE"/>
        </w:rPr>
        <w:t>4. Tabla: Curso</w:t>
      </w: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1163"/>
        <w:gridCol w:w="2083"/>
        <w:gridCol w:w="2946"/>
        <w:gridCol w:w="4002"/>
      </w:tblGrid>
      <w:tr w:rsidR="003951E5" w:rsidRPr="003951E5" w14:paraId="4DE8ACBF" w14:textId="77777777" w:rsidTr="002B44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B6B61B" w14:textId="77777777" w:rsidR="003951E5" w:rsidRPr="003951E5" w:rsidRDefault="003951E5" w:rsidP="002B44C8">
            <w:pPr>
              <w:pStyle w:val="Sinespaciado"/>
              <w:rPr>
                <w:lang w:val="es-PE"/>
              </w:rPr>
            </w:pPr>
            <w:r w:rsidRPr="003951E5">
              <w:rPr>
                <w:lang w:val="es-PE"/>
              </w:rPr>
              <w:t>Columna</w:t>
            </w:r>
          </w:p>
        </w:tc>
        <w:tc>
          <w:tcPr>
            <w:tcW w:w="0" w:type="auto"/>
            <w:hideMark/>
          </w:tcPr>
          <w:p w14:paraId="00751DE1" w14:textId="77777777" w:rsidR="003951E5" w:rsidRPr="003951E5" w:rsidRDefault="003951E5" w:rsidP="002B44C8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Tipo de Dato</w:t>
            </w:r>
          </w:p>
        </w:tc>
        <w:tc>
          <w:tcPr>
            <w:tcW w:w="0" w:type="auto"/>
            <w:hideMark/>
          </w:tcPr>
          <w:p w14:paraId="2807F2B8" w14:textId="77777777" w:rsidR="003951E5" w:rsidRPr="003951E5" w:rsidRDefault="003951E5" w:rsidP="002B44C8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Descripción</w:t>
            </w:r>
          </w:p>
        </w:tc>
        <w:tc>
          <w:tcPr>
            <w:tcW w:w="0" w:type="auto"/>
            <w:hideMark/>
          </w:tcPr>
          <w:p w14:paraId="53F7363D" w14:textId="77777777" w:rsidR="003951E5" w:rsidRPr="003951E5" w:rsidRDefault="003951E5" w:rsidP="002B44C8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Restricciones</w:t>
            </w:r>
          </w:p>
        </w:tc>
      </w:tr>
      <w:tr w:rsidR="003951E5" w:rsidRPr="003951E5" w14:paraId="7F22A02B" w14:textId="77777777" w:rsidTr="002B44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37F0CD" w14:textId="77777777" w:rsidR="003951E5" w:rsidRPr="003951E5" w:rsidRDefault="003951E5" w:rsidP="002B44C8">
            <w:pPr>
              <w:pStyle w:val="Sinespaciado"/>
              <w:rPr>
                <w:lang w:val="es-PE"/>
              </w:rPr>
            </w:pPr>
            <w:proofErr w:type="spellStart"/>
            <w:r w:rsidRPr="003951E5">
              <w:rPr>
                <w:lang w:val="es-PE"/>
              </w:rPr>
              <w:t>curso_id</w:t>
            </w:r>
            <w:proofErr w:type="spellEnd"/>
          </w:p>
        </w:tc>
        <w:tc>
          <w:tcPr>
            <w:tcW w:w="0" w:type="auto"/>
            <w:hideMark/>
          </w:tcPr>
          <w:p w14:paraId="671DEB5F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INT</w:t>
            </w:r>
          </w:p>
        </w:tc>
        <w:tc>
          <w:tcPr>
            <w:tcW w:w="0" w:type="auto"/>
            <w:hideMark/>
          </w:tcPr>
          <w:p w14:paraId="01DB81F1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Identificador único del curso.</w:t>
            </w:r>
          </w:p>
        </w:tc>
        <w:tc>
          <w:tcPr>
            <w:tcW w:w="0" w:type="auto"/>
            <w:hideMark/>
          </w:tcPr>
          <w:p w14:paraId="5D14B9A4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PRIMARY KEY, AUTO_INCREMENT</w:t>
            </w:r>
          </w:p>
        </w:tc>
      </w:tr>
      <w:tr w:rsidR="003951E5" w:rsidRPr="003951E5" w14:paraId="77E60F3E" w14:textId="77777777" w:rsidTr="002B44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678F6C" w14:textId="77777777" w:rsidR="003951E5" w:rsidRPr="003951E5" w:rsidRDefault="003951E5" w:rsidP="002B44C8">
            <w:pPr>
              <w:pStyle w:val="Sinespaciado"/>
              <w:rPr>
                <w:lang w:val="es-PE"/>
              </w:rPr>
            </w:pPr>
            <w:r w:rsidRPr="003951E5">
              <w:rPr>
                <w:lang w:val="es-PE"/>
              </w:rPr>
              <w:t>nombre</w:t>
            </w:r>
          </w:p>
        </w:tc>
        <w:tc>
          <w:tcPr>
            <w:tcW w:w="0" w:type="auto"/>
            <w:hideMark/>
          </w:tcPr>
          <w:p w14:paraId="15F6218A" w14:textId="77777777" w:rsidR="003951E5" w:rsidRPr="003951E5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NVARCHAR(150)</w:t>
            </w:r>
          </w:p>
        </w:tc>
        <w:tc>
          <w:tcPr>
            <w:tcW w:w="0" w:type="auto"/>
            <w:hideMark/>
          </w:tcPr>
          <w:p w14:paraId="1E7175FD" w14:textId="77777777" w:rsidR="003951E5" w:rsidRPr="003951E5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Nombre del curso.</w:t>
            </w:r>
          </w:p>
        </w:tc>
        <w:tc>
          <w:tcPr>
            <w:tcW w:w="0" w:type="auto"/>
            <w:hideMark/>
          </w:tcPr>
          <w:p w14:paraId="01C83000" w14:textId="77777777" w:rsidR="003951E5" w:rsidRPr="003951E5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NOT NULL</w:t>
            </w:r>
          </w:p>
        </w:tc>
      </w:tr>
      <w:tr w:rsidR="003951E5" w:rsidRPr="003951E5" w14:paraId="1260127B" w14:textId="77777777" w:rsidTr="002B44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E3B3E9" w14:textId="77777777" w:rsidR="003951E5" w:rsidRPr="003951E5" w:rsidRDefault="003951E5" w:rsidP="002B44C8">
            <w:pPr>
              <w:pStyle w:val="Sinespaciado"/>
              <w:rPr>
                <w:lang w:val="es-PE"/>
              </w:rPr>
            </w:pPr>
            <w:proofErr w:type="spellStart"/>
            <w:r w:rsidRPr="003951E5">
              <w:rPr>
                <w:lang w:val="es-PE"/>
              </w:rPr>
              <w:t>creditos</w:t>
            </w:r>
            <w:proofErr w:type="spellEnd"/>
          </w:p>
        </w:tc>
        <w:tc>
          <w:tcPr>
            <w:tcW w:w="0" w:type="auto"/>
            <w:hideMark/>
          </w:tcPr>
          <w:p w14:paraId="6D79E242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INT</w:t>
            </w:r>
          </w:p>
        </w:tc>
        <w:tc>
          <w:tcPr>
            <w:tcW w:w="0" w:type="auto"/>
            <w:hideMark/>
          </w:tcPr>
          <w:p w14:paraId="77E9FE67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Número de créditos del curso.</w:t>
            </w:r>
          </w:p>
        </w:tc>
        <w:tc>
          <w:tcPr>
            <w:tcW w:w="0" w:type="auto"/>
            <w:hideMark/>
          </w:tcPr>
          <w:p w14:paraId="66D19C25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CHECK (</w:t>
            </w:r>
            <w:proofErr w:type="spellStart"/>
            <w:r w:rsidRPr="003951E5">
              <w:rPr>
                <w:lang w:val="es-PE"/>
              </w:rPr>
              <w:t>creditos</w:t>
            </w:r>
            <w:proofErr w:type="spellEnd"/>
            <w:r w:rsidRPr="003951E5">
              <w:rPr>
                <w:lang w:val="es-PE"/>
              </w:rPr>
              <w:t xml:space="preserve"> &gt; 0), NOT NULL</w:t>
            </w:r>
          </w:p>
        </w:tc>
      </w:tr>
    </w:tbl>
    <w:p w14:paraId="0AB1C6C3" w14:textId="77777777" w:rsidR="003951E5" w:rsidRPr="003951E5" w:rsidRDefault="003951E5" w:rsidP="00396C9D">
      <w:pPr>
        <w:ind w:left="432" w:firstLine="0"/>
        <w:rPr>
          <w:b/>
          <w:bCs/>
          <w:lang w:val="es-PE"/>
        </w:rPr>
      </w:pPr>
      <w:r w:rsidRPr="003951E5">
        <w:rPr>
          <w:b/>
          <w:bCs/>
          <w:lang w:val="es-PE"/>
        </w:rPr>
        <w:t xml:space="preserve">5. Tabla: </w:t>
      </w:r>
      <w:proofErr w:type="spellStart"/>
      <w:r w:rsidRPr="003951E5">
        <w:rPr>
          <w:b/>
          <w:bCs/>
          <w:lang w:val="es-PE"/>
        </w:rPr>
        <w:t>Prerequisito</w:t>
      </w:r>
      <w:proofErr w:type="spellEnd"/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1790"/>
        <w:gridCol w:w="1081"/>
        <w:gridCol w:w="2429"/>
        <w:gridCol w:w="4894"/>
      </w:tblGrid>
      <w:tr w:rsidR="003951E5" w:rsidRPr="003951E5" w14:paraId="10F33AC0" w14:textId="77777777" w:rsidTr="002B44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22E4A7" w14:textId="77777777" w:rsidR="003951E5" w:rsidRPr="003951E5" w:rsidRDefault="003951E5" w:rsidP="002B44C8">
            <w:pPr>
              <w:pStyle w:val="Sinespaciado"/>
              <w:rPr>
                <w:lang w:val="es-PE"/>
              </w:rPr>
            </w:pPr>
            <w:r w:rsidRPr="003951E5">
              <w:rPr>
                <w:lang w:val="es-PE"/>
              </w:rPr>
              <w:t>Columna</w:t>
            </w:r>
          </w:p>
        </w:tc>
        <w:tc>
          <w:tcPr>
            <w:tcW w:w="0" w:type="auto"/>
            <w:hideMark/>
          </w:tcPr>
          <w:p w14:paraId="12AAD541" w14:textId="77777777" w:rsidR="003951E5" w:rsidRPr="003951E5" w:rsidRDefault="003951E5" w:rsidP="002B44C8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Tipo de Dato</w:t>
            </w:r>
          </w:p>
        </w:tc>
        <w:tc>
          <w:tcPr>
            <w:tcW w:w="0" w:type="auto"/>
            <w:hideMark/>
          </w:tcPr>
          <w:p w14:paraId="3EC3D862" w14:textId="77777777" w:rsidR="003951E5" w:rsidRPr="003951E5" w:rsidRDefault="003951E5" w:rsidP="002B44C8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Descripción</w:t>
            </w:r>
          </w:p>
        </w:tc>
        <w:tc>
          <w:tcPr>
            <w:tcW w:w="0" w:type="auto"/>
            <w:hideMark/>
          </w:tcPr>
          <w:p w14:paraId="7A510329" w14:textId="77777777" w:rsidR="003951E5" w:rsidRPr="003951E5" w:rsidRDefault="003951E5" w:rsidP="002B44C8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Restricciones</w:t>
            </w:r>
          </w:p>
        </w:tc>
      </w:tr>
      <w:tr w:rsidR="003951E5" w:rsidRPr="003951E5" w14:paraId="501B1734" w14:textId="77777777" w:rsidTr="002B44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219F28" w14:textId="77777777" w:rsidR="003951E5" w:rsidRPr="003951E5" w:rsidRDefault="003951E5" w:rsidP="002B44C8">
            <w:pPr>
              <w:pStyle w:val="Sinespaciado"/>
              <w:rPr>
                <w:lang w:val="es-PE"/>
              </w:rPr>
            </w:pPr>
            <w:proofErr w:type="spellStart"/>
            <w:r w:rsidRPr="003951E5">
              <w:rPr>
                <w:lang w:val="es-PE"/>
              </w:rPr>
              <w:t>curso_id</w:t>
            </w:r>
            <w:proofErr w:type="spellEnd"/>
          </w:p>
        </w:tc>
        <w:tc>
          <w:tcPr>
            <w:tcW w:w="0" w:type="auto"/>
            <w:hideMark/>
          </w:tcPr>
          <w:p w14:paraId="4AE39F57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INT</w:t>
            </w:r>
          </w:p>
        </w:tc>
        <w:tc>
          <w:tcPr>
            <w:tcW w:w="0" w:type="auto"/>
            <w:hideMark/>
          </w:tcPr>
          <w:p w14:paraId="1964B655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Identificador del curso.</w:t>
            </w:r>
          </w:p>
        </w:tc>
        <w:tc>
          <w:tcPr>
            <w:tcW w:w="0" w:type="auto"/>
            <w:hideMark/>
          </w:tcPr>
          <w:p w14:paraId="47B399AB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51E5">
              <w:rPr>
                <w:lang w:val="en-US"/>
              </w:rPr>
              <w:t xml:space="preserve">PRIMARY KEY, FOREIGN KEY (REFERENCIA a </w:t>
            </w:r>
            <w:proofErr w:type="spellStart"/>
            <w:r w:rsidRPr="003951E5">
              <w:rPr>
                <w:lang w:val="en-US"/>
              </w:rPr>
              <w:t>Curso</w:t>
            </w:r>
            <w:proofErr w:type="spellEnd"/>
            <w:r w:rsidRPr="003951E5">
              <w:rPr>
                <w:lang w:val="en-US"/>
              </w:rPr>
              <w:t>) ON DELETE NO ACTION</w:t>
            </w:r>
          </w:p>
        </w:tc>
      </w:tr>
      <w:tr w:rsidR="003951E5" w:rsidRPr="003951E5" w14:paraId="228A3675" w14:textId="77777777" w:rsidTr="002B44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55F6D0" w14:textId="77777777" w:rsidR="003951E5" w:rsidRPr="003951E5" w:rsidRDefault="003951E5" w:rsidP="002B44C8">
            <w:pPr>
              <w:pStyle w:val="Sinespaciado"/>
              <w:rPr>
                <w:lang w:val="es-PE"/>
              </w:rPr>
            </w:pPr>
            <w:proofErr w:type="spellStart"/>
            <w:r w:rsidRPr="003951E5">
              <w:rPr>
                <w:lang w:val="es-PE"/>
              </w:rPr>
              <w:t>prerequisito_id</w:t>
            </w:r>
            <w:proofErr w:type="spellEnd"/>
          </w:p>
        </w:tc>
        <w:tc>
          <w:tcPr>
            <w:tcW w:w="0" w:type="auto"/>
            <w:hideMark/>
          </w:tcPr>
          <w:p w14:paraId="0EEA6A00" w14:textId="77777777" w:rsidR="003951E5" w:rsidRPr="003951E5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INT</w:t>
            </w:r>
          </w:p>
        </w:tc>
        <w:tc>
          <w:tcPr>
            <w:tcW w:w="0" w:type="auto"/>
            <w:hideMark/>
          </w:tcPr>
          <w:p w14:paraId="51F12CB5" w14:textId="77777777" w:rsidR="003951E5" w:rsidRPr="003951E5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 xml:space="preserve">Identificador del curso </w:t>
            </w:r>
            <w:proofErr w:type="spellStart"/>
            <w:r w:rsidRPr="003951E5">
              <w:rPr>
                <w:lang w:val="es-PE"/>
              </w:rPr>
              <w:t>prerequisito</w:t>
            </w:r>
            <w:proofErr w:type="spellEnd"/>
            <w:r w:rsidRPr="003951E5">
              <w:rPr>
                <w:lang w:val="es-PE"/>
              </w:rPr>
              <w:t>.</w:t>
            </w:r>
          </w:p>
        </w:tc>
        <w:tc>
          <w:tcPr>
            <w:tcW w:w="0" w:type="auto"/>
            <w:hideMark/>
          </w:tcPr>
          <w:p w14:paraId="2C4D0A20" w14:textId="77777777" w:rsidR="003951E5" w:rsidRPr="003951E5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51E5">
              <w:rPr>
                <w:lang w:val="en-US"/>
              </w:rPr>
              <w:t xml:space="preserve">PRIMARY KEY, FOREIGN KEY (REFERENCIA a </w:t>
            </w:r>
            <w:proofErr w:type="spellStart"/>
            <w:r w:rsidRPr="003951E5">
              <w:rPr>
                <w:lang w:val="en-US"/>
              </w:rPr>
              <w:t>Curso</w:t>
            </w:r>
            <w:proofErr w:type="spellEnd"/>
            <w:r w:rsidRPr="003951E5">
              <w:rPr>
                <w:lang w:val="en-US"/>
              </w:rPr>
              <w:t>) ON DELETE NO ACTION</w:t>
            </w:r>
          </w:p>
        </w:tc>
      </w:tr>
    </w:tbl>
    <w:p w14:paraId="2B57EF43" w14:textId="7743CF36" w:rsidR="003951E5" w:rsidRPr="003951E5" w:rsidRDefault="003951E5" w:rsidP="00396C9D">
      <w:pPr>
        <w:ind w:left="432" w:firstLine="0"/>
        <w:rPr>
          <w:b/>
          <w:bCs/>
          <w:lang w:val="es-PE"/>
        </w:rPr>
      </w:pPr>
      <w:r w:rsidRPr="003951E5">
        <w:rPr>
          <w:b/>
          <w:bCs/>
          <w:lang w:val="es-PE"/>
        </w:rPr>
        <w:t xml:space="preserve">6. Tabla: </w:t>
      </w:r>
      <w:proofErr w:type="spellStart"/>
      <w:r w:rsidRPr="003951E5">
        <w:rPr>
          <w:b/>
          <w:bCs/>
          <w:lang w:val="es-PE"/>
        </w:rPr>
        <w:t>Curso_Profesor</w:t>
      </w:r>
      <w:proofErr w:type="spellEnd"/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521"/>
        <w:gridCol w:w="521"/>
        <w:gridCol w:w="521"/>
        <w:gridCol w:w="521"/>
        <w:gridCol w:w="1006"/>
        <w:gridCol w:w="2765"/>
        <w:gridCol w:w="4339"/>
      </w:tblGrid>
      <w:tr w:rsidR="003951E5" w:rsidRPr="003951E5" w14:paraId="36D14FCE" w14:textId="77777777" w:rsidTr="00396C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4"/>
            <w:hideMark/>
          </w:tcPr>
          <w:p w14:paraId="67829F20" w14:textId="77777777" w:rsidR="003951E5" w:rsidRPr="003951E5" w:rsidRDefault="003951E5" w:rsidP="002B44C8">
            <w:pPr>
              <w:pStyle w:val="Sinespaciado"/>
              <w:rPr>
                <w:lang w:val="es-PE"/>
              </w:rPr>
            </w:pPr>
            <w:r w:rsidRPr="003951E5">
              <w:rPr>
                <w:lang w:val="es-PE"/>
              </w:rPr>
              <w:t>Columna</w:t>
            </w:r>
          </w:p>
        </w:tc>
        <w:tc>
          <w:tcPr>
            <w:tcW w:w="0" w:type="auto"/>
            <w:hideMark/>
          </w:tcPr>
          <w:p w14:paraId="191F7AE6" w14:textId="77777777" w:rsidR="003951E5" w:rsidRPr="003951E5" w:rsidRDefault="003951E5" w:rsidP="002B44C8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Tipo de Dato</w:t>
            </w:r>
          </w:p>
        </w:tc>
        <w:tc>
          <w:tcPr>
            <w:tcW w:w="0" w:type="auto"/>
            <w:hideMark/>
          </w:tcPr>
          <w:p w14:paraId="67BA8F16" w14:textId="77777777" w:rsidR="003951E5" w:rsidRPr="003951E5" w:rsidRDefault="003951E5" w:rsidP="002B44C8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Descripción</w:t>
            </w:r>
          </w:p>
        </w:tc>
        <w:tc>
          <w:tcPr>
            <w:tcW w:w="0" w:type="auto"/>
            <w:hideMark/>
          </w:tcPr>
          <w:p w14:paraId="7B102E68" w14:textId="77777777" w:rsidR="003951E5" w:rsidRPr="003951E5" w:rsidRDefault="003951E5" w:rsidP="002B44C8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Restricciones</w:t>
            </w:r>
          </w:p>
        </w:tc>
      </w:tr>
      <w:tr w:rsidR="003951E5" w:rsidRPr="003951E5" w14:paraId="6BD84023" w14:textId="77777777" w:rsidTr="00396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4"/>
            <w:hideMark/>
          </w:tcPr>
          <w:p w14:paraId="16EF6DC7" w14:textId="77777777" w:rsidR="003951E5" w:rsidRPr="003951E5" w:rsidRDefault="003951E5" w:rsidP="002B44C8">
            <w:pPr>
              <w:pStyle w:val="Sinespaciado"/>
              <w:rPr>
                <w:lang w:val="es-PE"/>
              </w:rPr>
            </w:pPr>
            <w:proofErr w:type="spellStart"/>
            <w:r w:rsidRPr="003951E5">
              <w:rPr>
                <w:lang w:val="es-PE"/>
              </w:rPr>
              <w:t>curso_profesor_id</w:t>
            </w:r>
            <w:proofErr w:type="spellEnd"/>
          </w:p>
        </w:tc>
        <w:tc>
          <w:tcPr>
            <w:tcW w:w="0" w:type="auto"/>
            <w:hideMark/>
          </w:tcPr>
          <w:p w14:paraId="7A5319E5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INT</w:t>
            </w:r>
          </w:p>
        </w:tc>
        <w:tc>
          <w:tcPr>
            <w:tcW w:w="0" w:type="auto"/>
            <w:hideMark/>
          </w:tcPr>
          <w:p w14:paraId="611565A5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Identificador único de la asignación curso-profesor.</w:t>
            </w:r>
          </w:p>
        </w:tc>
        <w:tc>
          <w:tcPr>
            <w:tcW w:w="0" w:type="auto"/>
            <w:hideMark/>
          </w:tcPr>
          <w:p w14:paraId="0CE943BC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PRIMARY KEY, AUTO_INCREMENT</w:t>
            </w:r>
          </w:p>
        </w:tc>
      </w:tr>
      <w:tr w:rsidR="003951E5" w:rsidRPr="003951E5" w14:paraId="5A8F0DD1" w14:textId="77777777" w:rsidTr="00396C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4"/>
            <w:hideMark/>
          </w:tcPr>
          <w:p w14:paraId="62216B6F" w14:textId="77777777" w:rsidR="003951E5" w:rsidRPr="003951E5" w:rsidRDefault="003951E5" w:rsidP="002B44C8">
            <w:pPr>
              <w:pStyle w:val="Sinespaciado"/>
              <w:rPr>
                <w:lang w:val="es-PE"/>
              </w:rPr>
            </w:pPr>
            <w:proofErr w:type="spellStart"/>
            <w:r w:rsidRPr="003951E5">
              <w:rPr>
                <w:lang w:val="es-PE"/>
              </w:rPr>
              <w:t>curso_id</w:t>
            </w:r>
            <w:proofErr w:type="spellEnd"/>
          </w:p>
        </w:tc>
        <w:tc>
          <w:tcPr>
            <w:tcW w:w="0" w:type="auto"/>
            <w:hideMark/>
          </w:tcPr>
          <w:p w14:paraId="372370BE" w14:textId="77777777" w:rsidR="003951E5" w:rsidRPr="003951E5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INT</w:t>
            </w:r>
          </w:p>
        </w:tc>
        <w:tc>
          <w:tcPr>
            <w:tcW w:w="0" w:type="auto"/>
            <w:hideMark/>
          </w:tcPr>
          <w:p w14:paraId="65A906AF" w14:textId="77777777" w:rsidR="003951E5" w:rsidRPr="003951E5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Identificador del curso asignado.</w:t>
            </w:r>
          </w:p>
        </w:tc>
        <w:tc>
          <w:tcPr>
            <w:tcW w:w="0" w:type="auto"/>
            <w:hideMark/>
          </w:tcPr>
          <w:p w14:paraId="2072435D" w14:textId="77777777" w:rsidR="003951E5" w:rsidRPr="003951E5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51E5">
              <w:rPr>
                <w:lang w:val="en-US"/>
              </w:rPr>
              <w:t xml:space="preserve">UNIQUE, FOREIGN KEY (REFERENCIA a </w:t>
            </w:r>
            <w:proofErr w:type="spellStart"/>
            <w:r w:rsidRPr="003951E5">
              <w:rPr>
                <w:lang w:val="en-US"/>
              </w:rPr>
              <w:t>Curso</w:t>
            </w:r>
            <w:proofErr w:type="spellEnd"/>
            <w:r w:rsidRPr="003951E5">
              <w:rPr>
                <w:lang w:val="en-US"/>
              </w:rPr>
              <w:t>) ON DELETE CASCADE</w:t>
            </w:r>
          </w:p>
        </w:tc>
      </w:tr>
      <w:tr w:rsidR="003951E5" w:rsidRPr="003951E5" w14:paraId="2051EF7C" w14:textId="77777777" w:rsidTr="00396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4"/>
            <w:hideMark/>
          </w:tcPr>
          <w:p w14:paraId="3D11EC42" w14:textId="77777777" w:rsidR="003951E5" w:rsidRPr="003951E5" w:rsidRDefault="003951E5" w:rsidP="002B44C8">
            <w:pPr>
              <w:pStyle w:val="Sinespaciado"/>
              <w:rPr>
                <w:lang w:val="es-PE"/>
              </w:rPr>
            </w:pPr>
            <w:proofErr w:type="spellStart"/>
            <w:r w:rsidRPr="003951E5">
              <w:rPr>
                <w:lang w:val="es-PE"/>
              </w:rPr>
              <w:t>profesor_id</w:t>
            </w:r>
            <w:proofErr w:type="spellEnd"/>
          </w:p>
        </w:tc>
        <w:tc>
          <w:tcPr>
            <w:tcW w:w="0" w:type="auto"/>
            <w:hideMark/>
          </w:tcPr>
          <w:p w14:paraId="73A177F1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INT</w:t>
            </w:r>
          </w:p>
        </w:tc>
        <w:tc>
          <w:tcPr>
            <w:tcW w:w="0" w:type="auto"/>
            <w:hideMark/>
          </w:tcPr>
          <w:p w14:paraId="14833BD5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Identificador del profesor asignado.</w:t>
            </w:r>
          </w:p>
        </w:tc>
        <w:tc>
          <w:tcPr>
            <w:tcW w:w="0" w:type="auto"/>
            <w:hideMark/>
          </w:tcPr>
          <w:p w14:paraId="099B27C9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51E5">
              <w:rPr>
                <w:lang w:val="en-US"/>
              </w:rPr>
              <w:t xml:space="preserve">FOREIGN KEY (REFERENCIA a </w:t>
            </w:r>
            <w:proofErr w:type="spellStart"/>
            <w:r w:rsidRPr="003951E5">
              <w:rPr>
                <w:lang w:val="en-US"/>
              </w:rPr>
              <w:t>Profesor</w:t>
            </w:r>
            <w:proofErr w:type="spellEnd"/>
            <w:r w:rsidRPr="003951E5">
              <w:rPr>
                <w:lang w:val="en-US"/>
              </w:rPr>
              <w:t>) ON DELETE CASCADE</w:t>
            </w:r>
          </w:p>
        </w:tc>
      </w:tr>
      <w:tr w:rsidR="00396C9D" w:rsidRPr="003951E5" w14:paraId="2BBF40BD" w14:textId="77777777" w:rsidTr="00396C9D">
        <w:trPr>
          <w:gridAfter w:val="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9FEEBF6" w14:textId="77777777" w:rsidR="00396C9D" w:rsidRPr="003951E5" w:rsidRDefault="00396C9D" w:rsidP="002B44C8">
            <w:pPr>
              <w:pStyle w:val="Sinespaciado"/>
              <w:rPr>
                <w:lang w:val="es-PE"/>
              </w:rPr>
            </w:pPr>
          </w:p>
        </w:tc>
        <w:tc>
          <w:tcPr>
            <w:tcW w:w="0" w:type="auto"/>
          </w:tcPr>
          <w:p w14:paraId="63AEFDDA" w14:textId="77777777" w:rsidR="00396C9D" w:rsidRPr="003951E5" w:rsidRDefault="00396C9D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</w:p>
        </w:tc>
        <w:tc>
          <w:tcPr>
            <w:tcW w:w="0" w:type="auto"/>
          </w:tcPr>
          <w:p w14:paraId="4B4D8AF5" w14:textId="77777777" w:rsidR="00396C9D" w:rsidRPr="003951E5" w:rsidRDefault="00396C9D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</w:p>
        </w:tc>
        <w:tc>
          <w:tcPr>
            <w:tcW w:w="0" w:type="auto"/>
          </w:tcPr>
          <w:p w14:paraId="78D8AF05" w14:textId="77777777" w:rsidR="00396C9D" w:rsidRPr="003951E5" w:rsidRDefault="00396C9D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025D3AFF" w14:textId="77777777" w:rsidR="003951E5" w:rsidRPr="003951E5" w:rsidRDefault="003951E5" w:rsidP="00396C9D">
      <w:pPr>
        <w:ind w:left="432" w:firstLine="0"/>
        <w:rPr>
          <w:b/>
          <w:bCs/>
          <w:lang w:val="es-PE"/>
        </w:rPr>
      </w:pPr>
      <w:r w:rsidRPr="003951E5">
        <w:rPr>
          <w:b/>
          <w:bCs/>
          <w:lang w:val="es-PE"/>
        </w:rPr>
        <w:t xml:space="preserve">7. Tabla: </w:t>
      </w:r>
      <w:proofErr w:type="spellStart"/>
      <w:r w:rsidRPr="003951E5">
        <w:rPr>
          <w:b/>
          <w:bCs/>
          <w:lang w:val="es-PE"/>
        </w:rPr>
        <w:t>Inscripcion</w:t>
      </w:r>
      <w:proofErr w:type="spellEnd"/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2083"/>
        <w:gridCol w:w="1107"/>
        <w:gridCol w:w="2648"/>
        <w:gridCol w:w="4356"/>
      </w:tblGrid>
      <w:tr w:rsidR="003951E5" w:rsidRPr="003951E5" w14:paraId="2F0FA4B3" w14:textId="77777777" w:rsidTr="00396C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ACFF09" w14:textId="77777777" w:rsidR="003951E5" w:rsidRPr="003951E5" w:rsidRDefault="003951E5" w:rsidP="002B44C8">
            <w:pPr>
              <w:pStyle w:val="Sinespaciado"/>
              <w:rPr>
                <w:lang w:val="es-PE"/>
              </w:rPr>
            </w:pPr>
            <w:r w:rsidRPr="003951E5">
              <w:rPr>
                <w:lang w:val="es-PE"/>
              </w:rPr>
              <w:t>Columna</w:t>
            </w:r>
          </w:p>
        </w:tc>
        <w:tc>
          <w:tcPr>
            <w:tcW w:w="0" w:type="auto"/>
            <w:hideMark/>
          </w:tcPr>
          <w:p w14:paraId="00C0D12B" w14:textId="77777777" w:rsidR="003951E5" w:rsidRPr="003951E5" w:rsidRDefault="003951E5" w:rsidP="002B44C8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Tipo de Dato</w:t>
            </w:r>
          </w:p>
        </w:tc>
        <w:tc>
          <w:tcPr>
            <w:tcW w:w="0" w:type="auto"/>
            <w:hideMark/>
          </w:tcPr>
          <w:p w14:paraId="00252163" w14:textId="77777777" w:rsidR="003951E5" w:rsidRPr="003951E5" w:rsidRDefault="003951E5" w:rsidP="002B44C8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Descripción</w:t>
            </w:r>
          </w:p>
        </w:tc>
        <w:tc>
          <w:tcPr>
            <w:tcW w:w="0" w:type="auto"/>
            <w:hideMark/>
          </w:tcPr>
          <w:p w14:paraId="2B7E8060" w14:textId="77777777" w:rsidR="003951E5" w:rsidRPr="003951E5" w:rsidRDefault="003951E5" w:rsidP="002B44C8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Restricciones</w:t>
            </w:r>
          </w:p>
        </w:tc>
      </w:tr>
      <w:tr w:rsidR="003951E5" w:rsidRPr="003951E5" w14:paraId="212D6856" w14:textId="77777777" w:rsidTr="00396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2E2F7D" w14:textId="77777777" w:rsidR="003951E5" w:rsidRPr="003951E5" w:rsidRDefault="003951E5" w:rsidP="002B44C8">
            <w:pPr>
              <w:pStyle w:val="Sinespaciado"/>
              <w:rPr>
                <w:lang w:val="es-PE"/>
              </w:rPr>
            </w:pPr>
            <w:proofErr w:type="spellStart"/>
            <w:r w:rsidRPr="003951E5">
              <w:rPr>
                <w:lang w:val="es-PE"/>
              </w:rPr>
              <w:t>inscripcion_id</w:t>
            </w:r>
            <w:proofErr w:type="spellEnd"/>
          </w:p>
        </w:tc>
        <w:tc>
          <w:tcPr>
            <w:tcW w:w="0" w:type="auto"/>
            <w:hideMark/>
          </w:tcPr>
          <w:p w14:paraId="34E07453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INT</w:t>
            </w:r>
          </w:p>
        </w:tc>
        <w:tc>
          <w:tcPr>
            <w:tcW w:w="0" w:type="auto"/>
            <w:hideMark/>
          </w:tcPr>
          <w:p w14:paraId="21DB6A8C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Identificador único de la inscripción.</w:t>
            </w:r>
          </w:p>
        </w:tc>
        <w:tc>
          <w:tcPr>
            <w:tcW w:w="0" w:type="auto"/>
            <w:hideMark/>
          </w:tcPr>
          <w:p w14:paraId="799340E4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PRIMARY KEY, AUTO_INCREMENT</w:t>
            </w:r>
          </w:p>
        </w:tc>
      </w:tr>
      <w:tr w:rsidR="003951E5" w:rsidRPr="003951E5" w14:paraId="0EB43A06" w14:textId="77777777" w:rsidTr="00396C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08684F" w14:textId="77777777" w:rsidR="003951E5" w:rsidRPr="003951E5" w:rsidRDefault="003951E5" w:rsidP="002B44C8">
            <w:pPr>
              <w:pStyle w:val="Sinespaciado"/>
              <w:rPr>
                <w:lang w:val="es-PE"/>
              </w:rPr>
            </w:pPr>
            <w:proofErr w:type="spellStart"/>
            <w:r w:rsidRPr="003951E5">
              <w:rPr>
                <w:lang w:val="es-PE"/>
              </w:rPr>
              <w:t>fecha_inscripcion</w:t>
            </w:r>
            <w:proofErr w:type="spellEnd"/>
          </w:p>
        </w:tc>
        <w:tc>
          <w:tcPr>
            <w:tcW w:w="0" w:type="auto"/>
            <w:hideMark/>
          </w:tcPr>
          <w:p w14:paraId="6B9679F6" w14:textId="77777777" w:rsidR="003951E5" w:rsidRPr="003951E5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DATE</w:t>
            </w:r>
          </w:p>
        </w:tc>
        <w:tc>
          <w:tcPr>
            <w:tcW w:w="0" w:type="auto"/>
            <w:hideMark/>
          </w:tcPr>
          <w:p w14:paraId="06D1B55A" w14:textId="77777777" w:rsidR="003951E5" w:rsidRPr="003951E5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Fecha de inscripción del estudiante en el curso.</w:t>
            </w:r>
          </w:p>
        </w:tc>
        <w:tc>
          <w:tcPr>
            <w:tcW w:w="0" w:type="auto"/>
            <w:hideMark/>
          </w:tcPr>
          <w:p w14:paraId="3626EF39" w14:textId="77777777" w:rsidR="003951E5" w:rsidRPr="003951E5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NOT NULL, DEFAULT GETDATE()</w:t>
            </w:r>
          </w:p>
        </w:tc>
      </w:tr>
      <w:tr w:rsidR="003951E5" w:rsidRPr="003951E5" w14:paraId="7554D186" w14:textId="77777777" w:rsidTr="00396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22A344" w14:textId="77777777" w:rsidR="003951E5" w:rsidRPr="003951E5" w:rsidRDefault="003951E5" w:rsidP="002B44C8">
            <w:pPr>
              <w:pStyle w:val="Sinespaciado"/>
              <w:rPr>
                <w:lang w:val="es-PE"/>
              </w:rPr>
            </w:pPr>
            <w:proofErr w:type="spellStart"/>
            <w:r w:rsidRPr="003951E5">
              <w:rPr>
                <w:lang w:val="es-PE"/>
              </w:rPr>
              <w:t>estudiante_id</w:t>
            </w:r>
            <w:proofErr w:type="spellEnd"/>
          </w:p>
        </w:tc>
        <w:tc>
          <w:tcPr>
            <w:tcW w:w="0" w:type="auto"/>
            <w:hideMark/>
          </w:tcPr>
          <w:p w14:paraId="52DE2C30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INT</w:t>
            </w:r>
          </w:p>
        </w:tc>
        <w:tc>
          <w:tcPr>
            <w:tcW w:w="0" w:type="auto"/>
            <w:hideMark/>
          </w:tcPr>
          <w:p w14:paraId="30520807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Identificador del estudiante inscrito.</w:t>
            </w:r>
          </w:p>
        </w:tc>
        <w:tc>
          <w:tcPr>
            <w:tcW w:w="0" w:type="auto"/>
            <w:hideMark/>
          </w:tcPr>
          <w:p w14:paraId="560ABF2C" w14:textId="77777777" w:rsidR="003951E5" w:rsidRPr="003951E5" w:rsidRDefault="003951E5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FOREIGN KEY (REFERENCIA a Estudiante) ON DELETE CASCADE</w:t>
            </w:r>
          </w:p>
        </w:tc>
      </w:tr>
      <w:tr w:rsidR="003951E5" w:rsidRPr="003951E5" w14:paraId="189F10DF" w14:textId="77777777" w:rsidTr="00396C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F6FA04" w14:textId="77777777" w:rsidR="003951E5" w:rsidRPr="003951E5" w:rsidRDefault="003951E5" w:rsidP="002B44C8">
            <w:pPr>
              <w:pStyle w:val="Sinespaciado"/>
              <w:rPr>
                <w:lang w:val="es-PE"/>
              </w:rPr>
            </w:pPr>
            <w:proofErr w:type="spellStart"/>
            <w:r w:rsidRPr="003951E5">
              <w:rPr>
                <w:lang w:val="es-PE"/>
              </w:rPr>
              <w:t>curso_profesor_id</w:t>
            </w:r>
            <w:proofErr w:type="spellEnd"/>
          </w:p>
        </w:tc>
        <w:tc>
          <w:tcPr>
            <w:tcW w:w="0" w:type="auto"/>
            <w:hideMark/>
          </w:tcPr>
          <w:p w14:paraId="0AE23A82" w14:textId="77777777" w:rsidR="003951E5" w:rsidRPr="003951E5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INT</w:t>
            </w:r>
          </w:p>
        </w:tc>
        <w:tc>
          <w:tcPr>
            <w:tcW w:w="0" w:type="auto"/>
            <w:hideMark/>
          </w:tcPr>
          <w:p w14:paraId="23EB328B" w14:textId="77777777" w:rsidR="003951E5" w:rsidRPr="003951E5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>Identificador de la asignación curso-profesor.</w:t>
            </w:r>
          </w:p>
        </w:tc>
        <w:tc>
          <w:tcPr>
            <w:tcW w:w="0" w:type="auto"/>
            <w:hideMark/>
          </w:tcPr>
          <w:p w14:paraId="10FEC382" w14:textId="77777777" w:rsidR="003951E5" w:rsidRPr="003951E5" w:rsidRDefault="003951E5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3951E5">
              <w:rPr>
                <w:lang w:val="es-PE"/>
              </w:rPr>
              <w:t xml:space="preserve">FOREIGN KEY (REFERENCIA a </w:t>
            </w:r>
            <w:proofErr w:type="spellStart"/>
            <w:r w:rsidRPr="003951E5">
              <w:rPr>
                <w:lang w:val="es-PE"/>
              </w:rPr>
              <w:t>Curso_Profesor</w:t>
            </w:r>
            <w:proofErr w:type="spellEnd"/>
            <w:r w:rsidRPr="003951E5">
              <w:rPr>
                <w:lang w:val="es-PE"/>
              </w:rPr>
              <w:t>) ON DELETE CASCADE</w:t>
            </w:r>
          </w:p>
        </w:tc>
      </w:tr>
    </w:tbl>
    <w:p w14:paraId="4A017736" w14:textId="052585D4" w:rsidR="002B44C8" w:rsidRDefault="002B44C8" w:rsidP="002B44C8">
      <w:pPr>
        <w:ind w:left="432" w:firstLine="0"/>
        <w:rPr>
          <w:b/>
          <w:bCs/>
          <w:lang w:val="es-PE"/>
        </w:rPr>
      </w:pPr>
      <w:r>
        <w:rPr>
          <w:b/>
          <w:bCs/>
          <w:lang w:val="es-PE"/>
        </w:rPr>
        <w:br w:type="page"/>
      </w:r>
    </w:p>
    <w:p w14:paraId="0877F91F" w14:textId="137D53B8" w:rsidR="002B44C8" w:rsidRPr="002B44C8" w:rsidRDefault="002B44C8" w:rsidP="002B44C8">
      <w:pPr>
        <w:ind w:left="432" w:firstLine="0"/>
        <w:rPr>
          <w:b/>
          <w:bCs/>
          <w:lang w:val="es-PE"/>
        </w:rPr>
      </w:pPr>
      <w:r w:rsidRPr="002B44C8">
        <w:rPr>
          <w:b/>
          <w:bCs/>
          <w:lang w:val="es-PE"/>
        </w:rPr>
        <w:t xml:space="preserve">8. Tabla: </w:t>
      </w:r>
      <w:proofErr w:type="spellStart"/>
      <w:r w:rsidRPr="002B44C8">
        <w:rPr>
          <w:b/>
          <w:bCs/>
          <w:lang w:val="es-PE"/>
        </w:rPr>
        <w:t>Evaluacion</w:t>
      </w:r>
      <w:proofErr w:type="spellEnd"/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2083"/>
        <w:gridCol w:w="1643"/>
        <w:gridCol w:w="2553"/>
        <w:gridCol w:w="3915"/>
      </w:tblGrid>
      <w:tr w:rsidR="002B44C8" w:rsidRPr="002B44C8" w14:paraId="1F420C5B" w14:textId="77777777" w:rsidTr="002B44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9CCCD6" w14:textId="77777777" w:rsidR="002B44C8" w:rsidRPr="002B44C8" w:rsidRDefault="002B44C8" w:rsidP="002B44C8">
            <w:pPr>
              <w:pStyle w:val="Sinespaciado"/>
              <w:rPr>
                <w:lang w:val="es-PE"/>
              </w:rPr>
            </w:pPr>
            <w:r w:rsidRPr="002B44C8">
              <w:rPr>
                <w:lang w:val="es-PE"/>
              </w:rPr>
              <w:t>Columna</w:t>
            </w:r>
          </w:p>
        </w:tc>
        <w:tc>
          <w:tcPr>
            <w:tcW w:w="0" w:type="auto"/>
            <w:hideMark/>
          </w:tcPr>
          <w:p w14:paraId="036B1EE3" w14:textId="77777777" w:rsidR="002B44C8" w:rsidRPr="002B44C8" w:rsidRDefault="002B44C8" w:rsidP="002B44C8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2B44C8">
              <w:rPr>
                <w:lang w:val="es-PE"/>
              </w:rPr>
              <w:t>Tipo de Dato</w:t>
            </w:r>
          </w:p>
        </w:tc>
        <w:tc>
          <w:tcPr>
            <w:tcW w:w="0" w:type="auto"/>
            <w:hideMark/>
          </w:tcPr>
          <w:p w14:paraId="3F8CA8BB" w14:textId="77777777" w:rsidR="002B44C8" w:rsidRPr="002B44C8" w:rsidRDefault="002B44C8" w:rsidP="002B44C8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2B44C8">
              <w:rPr>
                <w:lang w:val="es-PE"/>
              </w:rPr>
              <w:t>Descripción</w:t>
            </w:r>
          </w:p>
        </w:tc>
        <w:tc>
          <w:tcPr>
            <w:tcW w:w="0" w:type="auto"/>
            <w:hideMark/>
          </w:tcPr>
          <w:p w14:paraId="1231E59A" w14:textId="77777777" w:rsidR="002B44C8" w:rsidRPr="002B44C8" w:rsidRDefault="002B44C8" w:rsidP="002B44C8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2B44C8">
              <w:rPr>
                <w:lang w:val="es-PE"/>
              </w:rPr>
              <w:t>Restricciones</w:t>
            </w:r>
          </w:p>
        </w:tc>
      </w:tr>
      <w:tr w:rsidR="002B44C8" w:rsidRPr="002B44C8" w14:paraId="3F87C61A" w14:textId="77777777" w:rsidTr="002B44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E0B681" w14:textId="77777777" w:rsidR="002B44C8" w:rsidRPr="002B44C8" w:rsidRDefault="002B44C8" w:rsidP="002B44C8">
            <w:pPr>
              <w:pStyle w:val="Sinespaciado"/>
              <w:rPr>
                <w:lang w:val="es-PE"/>
              </w:rPr>
            </w:pPr>
            <w:proofErr w:type="spellStart"/>
            <w:r w:rsidRPr="002B44C8">
              <w:rPr>
                <w:lang w:val="es-PE"/>
              </w:rPr>
              <w:t>evaluacion_id</w:t>
            </w:r>
            <w:proofErr w:type="spellEnd"/>
          </w:p>
        </w:tc>
        <w:tc>
          <w:tcPr>
            <w:tcW w:w="0" w:type="auto"/>
            <w:hideMark/>
          </w:tcPr>
          <w:p w14:paraId="1EC65C97" w14:textId="77777777" w:rsidR="002B44C8" w:rsidRPr="002B44C8" w:rsidRDefault="002B44C8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2B44C8">
              <w:rPr>
                <w:lang w:val="es-PE"/>
              </w:rPr>
              <w:t>INT</w:t>
            </w:r>
          </w:p>
        </w:tc>
        <w:tc>
          <w:tcPr>
            <w:tcW w:w="0" w:type="auto"/>
            <w:hideMark/>
          </w:tcPr>
          <w:p w14:paraId="3ADACBA5" w14:textId="77777777" w:rsidR="002B44C8" w:rsidRPr="002B44C8" w:rsidRDefault="002B44C8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2B44C8">
              <w:rPr>
                <w:lang w:val="es-PE"/>
              </w:rPr>
              <w:t>Identificador único de la evaluación.</w:t>
            </w:r>
          </w:p>
        </w:tc>
        <w:tc>
          <w:tcPr>
            <w:tcW w:w="0" w:type="auto"/>
            <w:hideMark/>
          </w:tcPr>
          <w:p w14:paraId="76C35B05" w14:textId="77777777" w:rsidR="002B44C8" w:rsidRPr="002B44C8" w:rsidRDefault="002B44C8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2B44C8">
              <w:rPr>
                <w:lang w:val="es-PE"/>
              </w:rPr>
              <w:t>PRIMARY KEY, AUTO_INCREMENT</w:t>
            </w:r>
          </w:p>
        </w:tc>
      </w:tr>
      <w:tr w:rsidR="002B44C8" w:rsidRPr="002B44C8" w14:paraId="3CFB2EC5" w14:textId="77777777" w:rsidTr="002B44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C7B3E1" w14:textId="77777777" w:rsidR="002B44C8" w:rsidRPr="002B44C8" w:rsidRDefault="002B44C8" w:rsidP="002B44C8">
            <w:pPr>
              <w:pStyle w:val="Sinespaciado"/>
              <w:rPr>
                <w:lang w:val="es-PE"/>
              </w:rPr>
            </w:pPr>
            <w:r w:rsidRPr="002B44C8">
              <w:rPr>
                <w:lang w:val="es-PE"/>
              </w:rPr>
              <w:t>nota</w:t>
            </w:r>
          </w:p>
        </w:tc>
        <w:tc>
          <w:tcPr>
            <w:tcW w:w="0" w:type="auto"/>
            <w:hideMark/>
          </w:tcPr>
          <w:p w14:paraId="464C8FD0" w14:textId="77777777" w:rsidR="002B44C8" w:rsidRPr="002B44C8" w:rsidRDefault="002B44C8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2B44C8">
              <w:rPr>
                <w:lang w:val="es-PE"/>
              </w:rPr>
              <w:t>DECIMAL(5, 2)</w:t>
            </w:r>
          </w:p>
        </w:tc>
        <w:tc>
          <w:tcPr>
            <w:tcW w:w="0" w:type="auto"/>
            <w:hideMark/>
          </w:tcPr>
          <w:p w14:paraId="0235E693" w14:textId="77777777" w:rsidR="002B44C8" w:rsidRPr="002B44C8" w:rsidRDefault="002B44C8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2B44C8">
              <w:rPr>
                <w:lang w:val="es-PE"/>
              </w:rPr>
              <w:t>Nota de la evaluación (rango de 0 a 20).</w:t>
            </w:r>
          </w:p>
        </w:tc>
        <w:tc>
          <w:tcPr>
            <w:tcW w:w="0" w:type="auto"/>
            <w:hideMark/>
          </w:tcPr>
          <w:p w14:paraId="68DB37DE" w14:textId="77777777" w:rsidR="002B44C8" w:rsidRPr="002B44C8" w:rsidRDefault="002B44C8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B44C8">
              <w:rPr>
                <w:lang w:val="en-US"/>
              </w:rPr>
              <w:t>CHECK (nota BETWEEN 0 AND 20), NOT NULL</w:t>
            </w:r>
          </w:p>
        </w:tc>
      </w:tr>
      <w:tr w:rsidR="002B44C8" w:rsidRPr="002B44C8" w14:paraId="0CD4D997" w14:textId="77777777" w:rsidTr="002B44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3E145C" w14:textId="77777777" w:rsidR="002B44C8" w:rsidRPr="002B44C8" w:rsidRDefault="002B44C8" w:rsidP="002B44C8">
            <w:pPr>
              <w:pStyle w:val="Sinespaciado"/>
              <w:rPr>
                <w:lang w:val="es-PE"/>
              </w:rPr>
            </w:pPr>
            <w:proofErr w:type="spellStart"/>
            <w:r w:rsidRPr="002B44C8">
              <w:rPr>
                <w:lang w:val="es-PE"/>
              </w:rPr>
              <w:t>fecha_evaluacion</w:t>
            </w:r>
            <w:proofErr w:type="spellEnd"/>
          </w:p>
        </w:tc>
        <w:tc>
          <w:tcPr>
            <w:tcW w:w="0" w:type="auto"/>
            <w:hideMark/>
          </w:tcPr>
          <w:p w14:paraId="679FCA43" w14:textId="77777777" w:rsidR="002B44C8" w:rsidRPr="002B44C8" w:rsidRDefault="002B44C8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2B44C8">
              <w:rPr>
                <w:lang w:val="es-PE"/>
              </w:rPr>
              <w:t>DATE</w:t>
            </w:r>
          </w:p>
        </w:tc>
        <w:tc>
          <w:tcPr>
            <w:tcW w:w="0" w:type="auto"/>
            <w:hideMark/>
          </w:tcPr>
          <w:p w14:paraId="781F590F" w14:textId="77777777" w:rsidR="002B44C8" w:rsidRPr="002B44C8" w:rsidRDefault="002B44C8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2B44C8">
              <w:rPr>
                <w:lang w:val="es-PE"/>
              </w:rPr>
              <w:t>Fecha en la que se realizó la evaluación.</w:t>
            </w:r>
          </w:p>
        </w:tc>
        <w:tc>
          <w:tcPr>
            <w:tcW w:w="0" w:type="auto"/>
            <w:hideMark/>
          </w:tcPr>
          <w:p w14:paraId="65A883CA" w14:textId="77777777" w:rsidR="002B44C8" w:rsidRPr="002B44C8" w:rsidRDefault="002B44C8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2B44C8">
              <w:rPr>
                <w:lang w:val="es-PE"/>
              </w:rPr>
              <w:t>NOT NULL, DEFAULT GETDATE()</w:t>
            </w:r>
          </w:p>
        </w:tc>
      </w:tr>
      <w:tr w:rsidR="002B44C8" w:rsidRPr="002B44C8" w14:paraId="4463DF9D" w14:textId="77777777" w:rsidTr="002B44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AC3D56" w14:textId="77777777" w:rsidR="002B44C8" w:rsidRPr="002B44C8" w:rsidRDefault="002B44C8" w:rsidP="002B44C8">
            <w:pPr>
              <w:pStyle w:val="Sinespaciado"/>
              <w:rPr>
                <w:lang w:val="es-PE"/>
              </w:rPr>
            </w:pPr>
            <w:proofErr w:type="spellStart"/>
            <w:r w:rsidRPr="002B44C8">
              <w:rPr>
                <w:lang w:val="es-PE"/>
              </w:rPr>
              <w:t>estudiante_id</w:t>
            </w:r>
            <w:proofErr w:type="spellEnd"/>
          </w:p>
        </w:tc>
        <w:tc>
          <w:tcPr>
            <w:tcW w:w="0" w:type="auto"/>
            <w:hideMark/>
          </w:tcPr>
          <w:p w14:paraId="56B9F105" w14:textId="77777777" w:rsidR="002B44C8" w:rsidRPr="002B44C8" w:rsidRDefault="002B44C8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2B44C8">
              <w:rPr>
                <w:lang w:val="es-PE"/>
              </w:rPr>
              <w:t>INT</w:t>
            </w:r>
          </w:p>
        </w:tc>
        <w:tc>
          <w:tcPr>
            <w:tcW w:w="0" w:type="auto"/>
            <w:hideMark/>
          </w:tcPr>
          <w:p w14:paraId="3660326C" w14:textId="77777777" w:rsidR="002B44C8" w:rsidRPr="002B44C8" w:rsidRDefault="002B44C8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2B44C8">
              <w:rPr>
                <w:lang w:val="es-PE"/>
              </w:rPr>
              <w:t>Identificador del estudiante que recibió la evaluación.</w:t>
            </w:r>
          </w:p>
        </w:tc>
        <w:tc>
          <w:tcPr>
            <w:tcW w:w="0" w:type="auto"/>
            <w:hideMark/>
          </w:tcPr>
          <w:p w14:paraId="237B1867" w14:textId="77777777" w:rsidR="002B44C8" w:rsidRPr="002B44C8" w:rsidRDefault="002B44C8" w:rsidP="002B44C8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2B44C8">
              <w:rPr>
                <w:lang w:val="es-PE"/>
              </w:rPr>
              <w:t>FOREIGN KEY (REFERENCIA a Estudiante) ON DELETE CASCADE</w:t>
            </w:r>
          </w:p>
        </w:tc>
      </w:tr>
      <w:tr w:rsidR="002B44C8" w:rsidRPr="002B44C8" w14:paraId="405E3E1D" w14:textId="77777777" w:rsidTr="002B44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866CB7" w14:textId="77777777" w:rsidR="002B44C8" w:rsidRPr="002B44C8" w:rsidRDefault="002B44C8" w:rsidP="002B44C8">
            <w:pPr>
              <w:pStyle w:val="Sinespaciado"/>
              <w:rPr>
                <w:lang w:val="es-PE"/>
              </w:rPr>
            </w:pPr>
            <w:proofErr w:type="spellStart"/>
            <w:r w:rsidRPr="002B44C8">
              <w:rPr>
                <w:lang w:val="es-PE"/>
              </w:rPr>
              <w:t>curso_profesor_id</w:t>
            </w:r>
            <w:proofErr w:type="spellEnd"/>
          </w:p>
        </w:tc>
        <w:tc>
          <w:tcPr>
            <w:tcW w:w="0" w:type="auto"/>
            <w:hideMark/>
          </w:tcPr>
          <w:p w14:paraId="2E058ACA" w14:textId="77777777" w:rsidR="002B44C8" w:rsidRPr="002B44C8" w:rsidRDefault="002B44C8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2B44C8">
              <w:rPr>
                <w:lang w:val="es-PE"/>
              </w:rPr>
              <w:t>INT</w:t>
            </w:r>
          </w:p>
        </w:tc>
        <w:tc>
          <w:tcPr>
            <w:tcW w:w="0" w:type="auto"/>
            <w:hideMark/>
          </w:tcPr>
          <w:p w14:paraId="25AA26D9" w14:textId="77777777" w:rsidR="002B44C8" w:rsidRPr="002B44C8" w:rsidRDefault="002B44C8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2B44C8">
              <w:rPr>
                <w:lang w:val="es-PE"/>
              </w:rPr>
              <w:t>Identificador de la asignación curso-profesor.</w:t>
            </w:r>
          </w:p>
        </w:tc>
        <w:tc>
          <w:tcPr>
            <w:tcW w:w="0" w:type="auto"/>
            <w:hideMark/>
          </w:tcPr>
          <w:p w14:paraId="0BA126E8" w14:textId="77777777" w:rsidR="002B44C8" w:rsidRPr="002B44C8" w:rsidRDefault="002B44C8" w:rsidP="002B44C8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2B44C8">
              <w:rPr>
                <w:lang w:val="es-PE"/>
              </w:rPr>
              <w:t xml:space="preserve">FOREIGN KEY (REFERENCIA a </w:t>
            </w:r>
            <w:proofErr w:type="spellStart"/>
            <w:r w:rsidRPr="002B44C8">
              <w:rPr>
                <w:lang w:val="es-PE"/>
              </w:rPr>
              <w:t>Curso_Profesor</w:t>
            </w:r>
            <w:proofErr w:type="spellEnd"/>
            <w:r w:rsidRPr="002B44C8">
              <w:rPr>
                <w:lang w:val="es-PE"/>
              </w:rPr>
              <w:t>) ON DELETE CASCADE</w:t>
            </w:r>
          </w:p>
        </w:tc>
      </w:tr>
    </w:tbl>
    <w:p w14:paraId="3BBE30B8" w14:textId="1BB5EAD5" w:rsidR="00B603E5" w:rsidRDefault="00B603E5" w:rsidP="00B603E5">
      <w:pPr>
        <w:rPr>
          <w:lang w:val="es-PE"/>
        </w:rPr>
      </w:pPr>
      <w:r>
        <w:rPr>
          <w:lang w:val="es-PE"/>
        </w:rPr>
        <w:br w:type="page"/>
      </w:r>
    </w:p>
    <w:p w14:paraId="5A8BEA7A" w14:textId="77E0E9B1" w:rsidR="00B922B5" w:rsidRPr="00B922B5" w:rsidRDefault="00B922B5" w:rsidP="00B603E5">
      <w:pPr>
        <w:pStyle w:val="Ttulo"/>
        <w:rPr>
          <w:lang w:val="es-PE"/>
        </w:rPr>
      </w:pPr>
      <w:r>
        <w:rPr>
          <w:lang w:val="es-PE"/>
        </w:rPr>
        <w:t>Manual del Sistema</w:t>
      </w:r>
    </w:p>
    <w:p w14:paraId="72910A58" w14:textId="77777777" w:rsidR="00705DAE" w:rsidRDefault="00705DAE" w:rsidP="00B603E5">
      <w:pPr>
        <w:spacing w:after="200" w:line="276" w:lineRule="auto"/>
        <w:ind w:left="720" w:firstLine="0"/>
        <w:rPr>
          <w:rFonts w:eastAsia="Cambria" w:cstheme="minorHAnsi"/>
          <w:sz w:val="22"/>
          <w:szCs w:val="22"/>
          <w:lang w:val="es-PE"/>
        </w:rPr>
      </w:pPr>
      <w:r w:rsidRPr="006613E0">
        <w:rPr>
          <w:rFonts w:eastAsia="Cambria" w:cstheme="minorHAnsi"/>
          <w:sz w:val="22"/>
          <w:szCs w:val="22"/>
          <w:lang w:val="es-PE"/>
        </w:rPr>
        <w:t>Instrucciones para el uso y mantenimiento del sistema.</w:t>
      </w:r>
    </w:p>
    <w:p w14:paraId="580BC704" w14:textId="5DC04E96" w:rsidR="00705DAE" w:rsidRPr="005F5D9B" w:rsidRDefault="00705DAE" w:rsidP="66D6A74B">
      <w:pPr>
        <w:spacing w:after="200" w:line="276" w:lineRule="auto"/>
        <w:rPr>
          <w:rFonts w:eastAsia="Cambria" w:cstheme="minorHAnsi"/>
          <w:sz w:val="22"/>
          <w:szCs w:val="22"/>
          <w:lang w:val="es-PE"/>
        </w:rPr>
      </w:pPr>
    </w:p>
    <w:sectPr w:rsidR="00705DAE" w:rsidRPr="005F5D9B" w:rsidSect="00B4204D">
      <w:footnotePr>
        <w:pos w:val="beneathText"/>
      </w:footnotePr>
      <w:pgSz w:w="11906" w:h="16838" w:code="9"/>
      <w:pgMar w:top="851" w:right="851" w:bottom="851" w:left="851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C3202B" w14:textId="77777777" w:rsidR="005B7F08" w:rsidRDefault="005B7F08">
      <w:r>
        <w:separator/>
      </w:r>
    </w:p>
    <w:p w14:paraId="57B5BA88" w14:textId="77777777" w:rsidR="005B7F08" w:rsidRDefault="005B7F08"/>
  </w:endnote>
  <w:endnote w:type="continuationSeparator" w:id="0">
    <w:p w14:paraId="33EE6FEC" w14:textId="77777777" w:rsidR="005B7F08" w:rsidRDefault="005B7F08">
      <w:r>
        <w:continuationSeparator/>
      </w:r>
    </w:p>
    <w:p w14:paraId="5D48707F" w14:textId="77777777" w:rsidR="005B7F08" w:rsidRDefault="005B7F08"/>
  </w:endnote>
  <w:endnote w:type="continuationNotice" w:id="1">
    <w:p w14:paraId="7D0CEF56" w14:textId="77777777" w:rsidR="005B7F08" w:rsidRDefault="005B7F0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D36A46" w14:textId="540D0EDC" w:rsidR="000B14B7" w:rsidRPr="008F63C2" w:rsidRDefault="008F63C2" w:rsidP="008F63C2">
    <w:pPr>
      <w:pStyle w:val="Piedepgina"/>
      <w:ind w:firstLine="0"/>
      <w:rPr>
        <w:lang w:val="es-PE"/>
      </w:rPr>
    </w:pPr>
    <w:r>
      <w:rPr>
        <w:lang w:val="es-PE"/>
      </w:rPr>
      <w:fldChar w:fldCharType="begin"/>
    </w:r>
    <w:r>
      <w:rPr>
        <w:lang w:val="es-PE"/>
      </w:rPr>
      <w:instrText xml:space="preserve"> TIME \@ "dddd, d 'de' MMMM 'de' yyyy" </w:instrText>
    </w:r>
    <w:r>
      <w:rPr>
        <w:lang w:val="es-PE"/>
      </w:rPr>
      <w:fldChar w:fldCharType="separate"/>
    </w:r>
    <w:r w:rsidR="008906E8">
      <w:rPr>
        <w:noProof/>
        <w:lang w:val="es-PE"/>
      </w:rPr>
      <w:t>jueves, 5 de Diciembre de 2024</w:t>
    </w:r>
    <w:r>
      <w:rPr>
        <w:lang w:val="es-PE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69A771" w14:textId="77777777" w:rsidR="005B7F08" w:rsidRDefault="005B7F08">
      <w:r>
        <w:separator/>
      </w:r>
    </w:p>
    <w:p w14:paraId="60496A99" w14:textId="77777777" w:rsidR="005B7F08" w:rsidRDefault="005B7F08"/>
  </w:footnote>
  <w:footnote w:type="continuationSeparator" w:id="0">
    <w:p w14:paraId="2B109473" w14:textId="77777777" w:rsidR="005B7F08" w:rsidRDefault="005B7F08">
      <w:r>
        <w:continuationSeparator/>
      </w:r>
    </w:p>
    <w:p w14:paraId="361BC5FC" w14:textId="77777777" w:rsidR="005B7F08" w:rsidRDefault="005B7F08"/>
  </w:footnote>
  <w:footnote w:type="continuationNotice" w:id="1">
    <w:p w14:paraId="782DB092" w14:textId="77777777" w:rsidR="005B7F08" w:rsidRDefault="005B7F0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Tabla de diseño de encabezado"/>
    </w:tblPr>
    <w:tblGrid>
      <w:gridCol w:w="7989"/>
      <w:gridCol w:w="1037"/>
    </w:tblGrid>
    <w:tr w:rsidR="004D6B86" w14:paraId="1A404E99" w14:textId="77777777">
      <w:tc>
        <w:tcPr>
          <w:tcW w:w="8280" w:type="dxa"/>
        </w:tcPr>
        <w:sdt>
          <w:sdtPr>
            <w:alias w:val="Escriba el título abreviado:"/>
            <w:tag w:val="Escriba el título abreviado:"/>
            <w:id w:val="-582528332"/>
            <w:placeholder>
              <w:docPart w:val="9E94AD2E72EE49F0B506527660D45FE0"/>
            </w:placeholder>
            <w15:dataBinding w:prefixMappings="xmlns:ns0='http://schemas.microsoft.com/temp/samples' " w:xpath="/ns0:employees[1]/ns0:employee[1]/ns0:CustomerName[1]" w:storeItemID="{B98E728A-96FF-4995-885C-5AF887AB0C35}" w16sdtdh:storeItemChecksum="hWWm/A=="/>
            <w15:appearance w15:val="hidden"/>
          </w:sdtPr>
          <w:sdtContent>
            <w:p w14:paraId="5CD05E12" w14:textId="4F0A5308" w:rsidR="004D6B86" w:rsidRPr="00170521" w:rsidRDefault="008F63C2" w:rsidP="000B14B7">
              <w:pPr>
                <w:pStyle w:val="Ttulo21"/>
                <w:jc w:val="left"/>
              </w:pPr>
              <w:r w:rsidRPr="008F63C2">
                <w:rPr>
                  <w:bCs/>
                </w:rPr>
                <w:t>Base de Datos</w:t>
              </w:r>
              <w:r w:rsidR="000B14B7" w:rsidRPr="008F63C2">
                <w:rPr>
                  <w:bCs/>
                </w:rPr>
                <w:t xml:space="preserve"> </w:t>
              </w:r>
              <w:r w:rsidRPr="008F63C2">
                <w:rPr>
                  <w:bCs/>
                </w:rPr>
                <w:t>–</w:t>
              </w:r>
              <w:r w:rsidR="000B14B7" w:rsidRPr="008F63C2">
                <w:rPr>
                  <w:bCs/>
                </w:rPr>
                <w:t xml:space="preserve"> </w:t>
              </w:r>
              <w:r w:rsidRPr="008F63C2">
                <w:rPr>
                  <w:bCs/>
                  <w:i/>
                  <w:iCs/>
                </w:rPr>
                <w:t xml:space="preserve">39104: </w:t>
              </w:r>
              <w:r w:rsidR="00ED2494">
                <w:rPr>
                  <w:i/>
                  <w:iCs/>
                </w:rPr>
                <w:t>Informe de Caso: “</w:t>
              </w:r>
              <w:proofErr w:type="spellStart"/>
              <w:r w:rsidR="00ED2494" w:rsidRPr="00ED2494">
                <w:rPr>
                  <w:i/>
                  <w:iCs/>
                </w:rPr>
                <w:t>TechAcademy</w:t>
              </w:r>
              <w:proofErr w:type="spellEnd"/>
              <w:r w:rsidR="00ED2494">
                <w:rPr>
                  <w:i/>
                  <w:iCs/>
                </w:rPr>
                <w:t>”</w:t>
              </w:r>
            </w:p>
          </w:sdtContent>
        </w:sdt>
      </w:tc>
      <w:tc>
        <w:tcPr>
          <w:tcW w:w="1080" w:type="dxa"/>
        </w:tcPr>
        <w:p w14:paraId="40B5D1D9" w14:textId="77777777" w:rsidR="004D6B86" w:rsidRDefault="00345333">
          <w:pPr>
            <w:pStyle w:val="Encabezado"/>
            <w:jc w:val="right"/>
          </w:pPr>
          <w:r>
            <w:rPr>
              <w:lang w:bidi="es-ES"/>
            </w:rPr>
            <w:fldChar w:fldCharType="begin"/>
          </w:r>
          <w:r>
            <w:rPr>
              <w:lang w:bidi="es-ES"/>
            </w:rPr>
            <w:instrText xml:space="preserve"> PAGE   \* MERGEFORMAT </w:instrText>
          </w:r>
          <w:r>
            <w:rPr>
              <w:lang w:bidi="es-ES"/>
            </w:rPr>
            <w:fldChar w:fldCharType="separate"/>
          </w:r>
          <w:r w:rsidR="00F86369">
            <w:rPr>
              <w:noProof/>
              <w:lang w:bidi="es-ES"/>
            </w:rPr>
            <w:t>2</w:t>
          </w:r>
          <w:r>
            <w:rPr>
              <w:noProof/>
              <w:lang w:bidi="es-ES"/>
            </w:rPr>
            <w:fldChar w:fldCharType="end"/>
          </w:r>
        </w:p>
      </w:tc>
    </w:tr>
  </w:tbl>
  <w:p w14:paraId="3013F21D" w14:textId="77777777" w:rsidR="004D6B86" w:rsidRDefault="004D6B8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Tabla de diseño de encabezado"/>
    </w:tblPr>
    <w:tblGrid>
      <w:gridCol w:w="7984"/>
      <w:gridCol w:w="1042"/>
    </w:tblGrid>
    <w:tr w:rsidR="004D6B86" w14:paraId="04F08498" w14:textId="77777777">
      <w:tc>
        <w:tcPr>
          <w:tcW w:w="8280" w:type="dxa"/>
        </w:tcPr>
        <w:p w14:paraId="03F14DDF" w14:textId="04611B02" w:rsidR="004D6B86" w:rsidRPr="009F0414" w:rsidRDefault="004D6B86" w:rsidP="00504F88">
          <w:pPr>
            <w:pStyle w:val="Encabezado"/>
          </w:pPr>
        </w:p>
      </w:tc>
      <w:tc>
        <w:tcPr>
          <w:tcW w:w="1080" w:type="dxa"/>
        </w:tcPr>
        <w:p w14:paraId="5B451982" w14:textId="5EC1994F" w:rsidR="004D6B86" w:rsidRDefault="004D6B86">
          <w:pPr>
            <w:pStyle w:val="Encabezado"/>
            <w:jc w:val="right"/>
          </w:pPr>
        </w:p>
      </w:tc>
    </w:tr>
  </w:tbl>
  <w:p w14:paraId="1A1B7212" w14:textId="77777777" w:rsidR="004D6B86" w:rsidRDefault="004D6B86" w:rsidP="002C627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aconnmeros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aconvietas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02FA6BB9"/>
    <w:multiLevelType w:val="multilevel"/>
    <w:tmpl w:val="D0280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91B79A6"/>
    <w:multiLevelType w:val="multilevel"/>
    <w:tmpl w:val="35B61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AE82533"/>
    <w:multiLevelType w:val="multilevel"/>
    <w:tmpl w:val="A030F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B8227DC"/>
    <w:multiLevelType w:val="multilevel"/>
    <w:tmpl w:val="A1584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05543A3"/>
    <w:multiLevelType w:val="multilevel"/>
    <w:tmpl w:val="056AE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60A43B2"/>
    <w:multiLevelType w:val="multilevel"/>
    <w:tmpl w:val="D8C22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Cambria" w:eastAsia="Cambria" w:hAnsi="Cambria" w:cs="Cambria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2367362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3A714455"/>
    <w:multiLevelType w:val="multilevel"/>
    <w:tmpl w:val="84506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EF21322"/>
    <w:multiLevelType w:val="multilevel"/>
    <w:tmpl w:val="6A501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AB712FB"/>
    <w:multiLevelType w:val="multilevel"/>
    <w:tmpl w:val="D6088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892171E"/>
    <w:multiLevelType w:val="multilevel"/>
    <w:tmpl w:val="FF74A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47E7BC6"/>
    <w:multiLevelType w:val="hybridMultilevel"/>
    <w:tmpl w:val="60DC675E"/>
    <w:lvl w:ilvl="0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6264593">
    <w:abstractNumId w:val="9"/>
  </w:num>
  <w:num w:numId="2" w16cid:durableId="777220869">
    <w:abstractNumId w:val="7"/>
  </w:num>
  <w:num w:numId="3" w16cid:durableId="851189817">
    <w:abstractNumId w:val="6"/>
  </w:num>
  <w:num w:numId="4" w16cid:durableId="1775318325">
    <w:abstractNumId w:val="5"/>
  </w:num>
  <w:num w:numId="5" w16cid:durableId="737946637">
    <w:abstractNumId w:val="4"/>
  </w:num>
  <w:num w:numId="6" w16cid:durableId="457530442">
    <w:abstractNumId w:val="8"/>
  </w:num>
  <w:num w:numId="7" w16cid:durableId="989944627">
    <w:abstractNumId w:val="3"/>
  </w:num>
  <w:num w:numId="8" w16cid:durableId="517276687">
    <w:abstractNumId w:val="2"/>
  </w:num>
  <w:num w:numId="9" w16cid:durableId="304704446">
    <w:abstractNumId w:val="1"/>
  </w:num>
  <w:num w:numId="10" w16cid:durableId="809244877">
    <w:abstractNumId w:val="0"/>
  </w:num>
  <w:num w:numId="11" w16cid:durableId="1945962110">
    <w:abstractNumId w:val="16"/>
  </w:num>
  <w:num w:numId="12" w16cid:durableId="986860300">
    <w:abstractNumId w:val="10"/>
  </w:num>
  <w:num w:numId="13" w16cid:durableId="540630605">
    <w:abstractNumId w:val="20"/>
  </w:num>
  <w:num w:numId="14" w16cid:durableId="925382646">
    <w:abstractNumId w:val="12"/>
  </w:num>
  <w:num w:numId="15" w16cid:durableId="120734047">
    <w:abstractNumId w:val="14"/>
  </w:num>
  <w:num w:numId="16" w16cid:durableId="1077941526">
    <w:abstractNumId w:val="11"/>
  </w:num>
  <w:num w:numId="17" w16cid:durableId="1734696216">
    <w:abstractNumId w:val="18"/>
  </w:num>
  <w:num w:numId="18" w16cid:durableId="1711568408">
    <w:abstractNumId w:val="17"/>
  </w:num>
  <w:num w:numId="19" w16cid:durableId="627474130">
    <w:abstractNumId w:val="19"/>
  </w:num>
  <w:num w:numId="20" w16cid:durableId="1910654358">
    <w:abstractNumId w:val="15"/>
  </w:num>
  <w:num w:numId="21" w16cid:durableId="1363700788">
    <w:abstractNumId w:val="21"/>
  </w:num>
  <w:num w:numId="22" w16cid:durableId="1659379379">
    <w:abstractNumId w:val="13"/>
  </w:num>
  <w:num w:numId="23" w16cid:durableId="40183375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attachedTemplate r:id="rId1"/>
  <w:defaultTabStop w:val="113"/>
  <w:hyphenationZone w:val="425"/>
  <w:characterSpacingControl w:val="doNotCompress"/>
  <w:savePreviewPicture/>
  <w:hdrShapeDefaults>
    <o:shapedefaults v:ext="edit" spidmax="2050"/>
  </w:hdrShapeDefaults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4B7"/>
    <w:rsid w:val="000003DD"/>
    <w:rsid w:val="0000125E"/>
    <w:rsid w:val="00003D05"/>
    <w:rsid w:val="00006BBA"/>
    <w:rsid w:val="0001010E"/>
    <w:rsid w:val="000120D3"/>
    <w:rsid w:val="00016164"/>
    <w:rsid w:val="000217F5"/>
    <w:rsid w:val="00022647"/>
    <w:rsid w:val="000268F8"/>
    <w:rsid w:val="00026E65"/>
    <w:rsid w:val="00032229"/>
    <w:rsid w:val="00040078"/>
    <w:rsid w:val="00043842"/>
    <w:rsid w:val="000454BC"/>
    <w:rsid w:val="00045A63"/>
    <w:rsid w:val="00046DF3"/>
    <w:rsid w:val="00050BE4"/>
    <w:rsid w:val="00053D1F"/>
    <w:rsid w:val="000563B1"/>
    <w:rsid w:val="000609ED"/>
    <w:rsid w:val="00062386"/>
    <w:rsid w:val="00062769"/>
    <w:rsid w:val="0006415A"/>
    <w:rsid w:val="00064420"/>
    <w:rsid w:val="00064598"/>
    <w:rsid w:val="0006681E"/>
    <w:rsid w:val="00070770"/>
    <w:rsid w:val="00070A1C"/>
    <w:rsid w:val="00072650"/>
    <w:rsid w:val="00073BD1"/>
    <w:rsid w:val="00075817"/>
    <w:rsid w:val="00075AF8"/>
    <w:rsid w:val="00076728"/>
    <w:rsid w:val="000817BA"/>
    <w:rsid w:val="00081C9D"/>
    <w:rsid w:val="00083F64"/>
    <w:rsid w:val="00086FAF"/>
    <w:rsid w:val="00095982"/>
    <w:rsid w:val="000968D4"/>
    <w:rsid w:val="00097169"/>
    <w:rsid w:val="00097698"/>
    <w:rsid w:val="000A111C"/>
    <w:rsid w:val="000B14B7"/>
    <w:rsid w:val="000B2F9C"/>
    <w:rsid w:val="000B3664"/>
    <w:rsid w:val="000B4F1B"/>
    <w:rsid w:val="000C05A5"/>
    <w:rsid w:val="000C3576"/>
    <w:rsid w:val="000C55EA"/>
    <w:rsid w:val="000C5ACC"/>
    <w:rsid w:val="000D32F5"/>
    <w:rsid w:val="000D608A"/>
    <w:rsid w:val="000D60EC"/>
    <w:rsid w:val="000D673A"/>
    <w:rsid w:val="000D70DA"/>
    <w:rsid w:val="000E0E86"/>
    <w:rsid w:val="000E3B34"/>
    <w:rsid w:val="000F10AF"/>
    <w:rsid w:val="000F3EE6"/>
    <w:rsid w:val="001007F7"/>
    <w:rsid w:val="00102B43"/>
    <w:rsid w:val="00103B0D"/>
    <w:rsid w:val="00103E5B"/>
    <w:rsid w:val="00104C67"/>
    <w:rsid w:val="00104D0C"/>
    <w:rsid w:val="00107E2C"/>
    <w:rsid w:val="00112203"/>
    <w:rsid w:val="00112674"/>
    <w:rsid w:val="00112E76"/>
    <w:rsid w:val="00114BFA"/>
    <w:rsid w:val="00120AB5"/>
    <w:rsid w:val="001217DA"/>
    <w:rsid w:val="00124282"/>
    <w:rsid w:val="001326F7"/>
    <w:rsid w:val="001339FC"/>
    <w:rsid w:val="00134409"/>
    <w:rsid w:val="0013606D"/>
    <w:rsid w:val="00136ECA"/>
    <w:rsid w:val="001408E7"/>
    <w:rsid w:val="001467EF"/>
    <w:rsid w:val="00151F08"/>
    <w:rsid w:val="00155ED3"/>
    <w:rsid w:val="001602E3"/>
    <w:rsid w:val="00160C0C"/>
    <w:rsid w:val="00160CD3"/>
    <w:rsid w:val="001610F7"/>
    <w:rsid w:val="001664A2"/>
    <w:rsid w:val="00167D30"/>
    <w:rsid w:val="00170521"/>
    <w:rsid w:val="00170D06"/>
    <w:rsid w:val="00171DFC"/>
    <w:rsid w:val="00172E09"/>
    <w:rsid w:val="00174D70"/>
    <w:rsid w:val="001766F8"/>
    <w:rsid w:val="00182016"/>
    <w:rsid w:val="00182823"/>
    <w:rsid w:val="00183CA7"/>
    <w:rsid w:val="00184EB0"/>
    <w:rsid w:val="001937DC"/>
    <w:rsid w:val="001A086F"/>
    <w:rsid w:val="001A0BEE"/>
    <w:rsid w:val="001B0435"/>
    <w:rsid w:val="001B2EEB"/>
    <w:rsid w:val="001B407E"/>
    <w:rsid w:val="001B4848"/>
    <w:rsid w:val="001B4B64"/>
    <w:rsid w:val="001B618A"/>
    <w:rsid w:val="001B69CB"/>
    <w:rsid w:val="001B7275"/>
    <w:rsid w:val="001C024C"/>
    <w:rsid w:val="001C2D76"/>
    <w:rsid w:val="001C46B7"/>
    <w:rsid w:val="001C4A59"/>
    <w:rsid w:val="001C6630"/>
    <w:rsid w:val="001D301F"/>
    <w:rsid w:val="001D621B"/>
    <w:rsid w:val="001D6592"/>
    <w:rsid w:val="001E1E5F"/>
    <w:rsid w:val="001E5925"/>
    <w:rsid w:val="001F2C03"/>
    <w:rsid w:val="001F2FEC"/>
    <w:rsid w:val="001F34F9"/>
    <w:rsid w:val="001F447A"/>
    <w:rsid w:val="001F5541"/>
    <w:rsid w:val="001F7399"/>
    <w:rsid w:val="001F7EBA"/>
    <w:rsid w:val="002019FF"/>
    <w:rsid w:val="002023AA"/>
    <w:rsid w:val="00203E10"/>
    <w:rsid w:val="00206A88"/>
    <w:rsid w:val="002075AF"/>
    <w:rsid w:val="0021116B"/>
    <w:rsid w:val="00212319"/>
    <w:rsid w:val="00214C08"/>
    <w:rsid w:val="00220A9D"/>
    <w:rsid w:val="0022182E"/>
    <w:rsid w:val="00222B49"/>
    <w:rsid w:val="00225BE3"/>
    <w:rsid w:val="00232E55"/>
    <w:rsid w:val="00232E7B"/>
    <w:rsid w:val="002345C4"/>
    <w:rsid w:val="002371C5"/>
    <w:rsid w:val="00237BBF"/>
    <w:rsid w:val="002432FD"/>
    <w:rsid w:val="0024375B"/>
    <w:rsid w:val="00247B59"/>
    <w:rsid w:val="00247CAF"/>
    <w:rsid w:val="00253285"/>
    <w:rsid w:val="00255F23"/>
    <w:rsid w:val="002570D9"/>
    <w:rsid w:val="00260A13"/>
    <w:rsid w:val="00267AB0"/>
    <w:rsid w:val="00274445"/>
    <w:rsid w:val="00274E0A"/>
    <w:rsid w:val="00274E63"/>
    <w:rsid w:val="00275D53"/>
    <w:rsid w:val="002816E4"/>
    <w:rsid w:val="00282210"/>
    <w:rsid w:val="0028228D"/>
    <w:rsid w:val="002831C2"/>
    <w:rsid w:val="00284125"/>
    <w:rsid w:val="00285D7E"/>
    <w:rsid w:val="00294B7D"/>
    <w:rsid w:val="00294D0E"/>
    <w:rsid w:val="0029611D"/>
    <w:rsid w:val="002A2DB5"/>
    <w:rsid w:val="002A4EF4"/>
    <w:rsid w:val="002A6ECE"/>
    <w:rsid w:val="002B2806"/>
    <w:rsid w:val="002B3FC5"/>
    <w:rsid w:val="002B44C8"/>
    <w:rsid w:val="002B6153"/>
    <w:rsid w:val="002B7F07"/>
    <w:rsid w:val="002C26BF"/>
    <w:rsid w:val="002C38A7"/>
    <w:rsid w:val="002C5069"/>
    <w:rsid w:val="002C515B"/>
    <w:rsid w:val="002C627C"/>
    <w:rsid w:val="002D2947"/>
    <w:rsid w:val="002D3F79"/>
    <w:rsid w:val="002E24D7"/>
    <w:rsid w:val="002E3C3A"/>
    <w:rsid w:val="002E517E"/>
    <w:rsid w:val="002E7F7E"/>
    <w:rsid w:val="002F214D"/>
    <w:rsid w:val="002F4CDE"/>
    <w:rsid w:val="002F5A32"/>
    <w:rsid w:val="002F5C28"/>
    <w:rsid w:val="002F72BA"/>
    <w:rsid w:val="00300965"/>
    <w:rsid w:val="00300A06"/>
    <w:rsid w:val="00302B0A"/>
    <w:rsid w:val="0030341A"/>
    <w:rsid w:val="00305AA0"/>
    <w:rsid w:val="00307586"/>
    <w:rsid w:val="00310E0C"/>
    <w:rsid w:val="00311F2E"/>
    <w:rsid w:val="00321526"/>
    <w:rsid w:val="00330237"/>
    <w:rsid w:val="00330C44"/>
    <w:rsid w:val="00333F2E"/>
    <w:rsid w:val="003344C4"/>
    <w:rsid w:val="00334C96"/>
    <w:rsid w:val="00335925"/>
    <w:rsid w:val="00336906"/>
    <w:rsid w:val="00336D0E"/>
    <w:rsid w:val="003408FD"/>
    <w:rsid w:val="00341B3B"/>
    <w:rsid w:val="00341FF3"/>
    <w:rsid w:val="00342843"/>
    <w:rsid w:val="00344461"/>
    <w:rsid w:val="00345333"/>
    <w:rsid w:val="0034755D"/>
    <w:rsid w:val="00347AC6"/>
    <w:rsid w:val="00347F0F"/>
    <w:rsid w:val="00350C2A"/>
    <w:rsid w:val="003525B9"/>
    <w:rsid w:val="003554E8"/>
    <w:rsid w:val="0036252F"/>
    <w:rsid w:val="00373106"/>
    <w:rsid w:val="00373F1B"/>
    <w:rsid w:val="00375370"/>
    <w:rsid w:val="00375B1D"/>
    <w:rsid w:val="003776D9"/>
    <w:rsid w:val="003852CB"/>
    <w:rsid w:val="0039364D"/>
    <w:rsid w:val="003944FD"/>
    <w:rsid w:val="003951E5"/>
    <w:rsid w:val="003963A3"/>
    <w:rsid w:val="00396C9D"/>
    <w:rsid w:val="003A019E"/>
    <w:rsid w:val="003A06C6"/>
    <w:rsid w:val="003A10B5"/>
    <w:rsid w:val="003A2EAF"/>
    <w:rsid w:val="003A30C9"/>
    <w:rsid w:val="003A3CC8"/>
    <w:rsid w:val="003A44CD"/>
    <w:rsid w:val="003A556E"/>
    <w:rsid w:val="003A6593"/>
    <w:rsid w:val="003B23D3"/>
    <w:rsid w:val="003B2E10"/>
    <w:rsid w:val="003B4BC0"/>
    <w:rsid w:val="003C0A89"/>
    <w:rsid w:val="003C1274"/>
    <w:rsid w:val="003C2504"/>
    <w:rsid w:val="003C5723"/>
    <w:rsid w:val="003C77C5"/>
    <w:rsid w:val="003D23E0"/>
    <w:rsid w:val="003D6F4F"/>
    <w:rsid w:val="003DF160"/>
    <w:rsid w:val="003E0039"/>
    <w:rsid w:val="003E36B1"/>
    <w:rsid w:val="003E410F"/>
    <w:rsid w:val="003E4162"/>
    <w:rsid w:val="003F103E"/>
    <w:rsid w:val="003F13B6"/>
    <w:rsid w:val="003F1E47"/>
    <w:rsid w:val="003F2DC5"/>
    <w:rsid w:val="003F52A6"/>
    <w:rsid w:val="003F7350"/>
    <w:rsid w:val="003F7CBD"/>
    <w:rsid w:val="0040088B"/>
    <w:rsid w:val="00400966"/>
    <w:rsid w:val="0040210F"/>
    <w:rsid w:val="00407258"/>
    <w:rsid w:val="00407286"/>
    <w:rsid w:val="00410D31"/>
    <w:rsid w:val="004115B8"/>
    <w:rsid w:val="00411A89"/>
    <w:rsid w:val="0041219F"/>
    <w:rsid w:val="0041594A"/>
    <w:rsid w:val="00422FC0"/>
    <w:rsid w:val="004248AF"/>
    <w:rsid w:val="00426876"/>
    <w:rsid w:val="00427DB2"/>
    <w:rsid w:val="0043026B"/>
    <w:rsid w:val="00431B7D"/>
    <w:rsid w:val="00432924"/>
    <w:rsid w:val="004336D6"/>
    <w:rsid w:val="00435437"/>
    <w:rsid w:val="0043625F"/>
    <w:rsid w:val="00440312"/>
    <w:rsid w:val="00442743"/>
    <w:rsid w:val="00443B1A"/>
    <w:rsid w:val="004523D9"/>
    <w:rsid w:val="00452EDF"/>
    <w:rsid w:val="00455D1B"/>
    <w:rsid w:val="00460DF6"/>
    <w:rsid w:val="00461187"/>
    <w:rsid w:val="00461AB3"/>
    <w:rsid w:val="00462634"/>
    <w:rsid w:val="0046266F"/>
    <w:rsid w:val="00473395"/>
    <w:rsid w:val="00474BC2"/>
    <w:rsid w:val="00474F67"/>
    <w:rsid w:val="00477C25"/>
    <w:rsid w:val="00480E6D"/>
    <w:rsid w:val="00481CF8"/>
    <w:rsid w:val="00483147"/>
    <w:rsid w:val="00485B82"/>
    <w:rsid w:val="00485E63"/>
    <w:rsid w:val="0048706E"/>
    <w:rsid w:val="00487476"/>
    <w:rsid w:val="00487995"/>
    <w:rsid w:val="004906E8"/>
    <w:rsid w:val="00492C2D"/>
    <w:rsid w:val="00496B80"/>
    <w:rsid w:val="004A2866"/>
    <w:rsid w:val="004A3D87"/>
    <w:rsid w:val="004B09B5"/>
    <w:rsid w:val="004B18A9"/>
    <w:rsid w:val="004B23F9"/>
    <w:rsid w:val="004B2AE3"/>
    <w:rsid w:val="004B32F4"/>
    <w:rsid w:val="004C051C"/>
    <w:rsid w:val="004C5903"/>
    <w:rsid w:val="004C5FD3"/>
    <w:rsid w:val="004C66BB"/>
    <w:rsid w:val="004C7053"/>
    <w:rsid w:val="004D0B64"/>
    <w:rsid w:val="004D4F8C"/>
    <w:rsid w:val="004D54D7"/>
    <w:rsid w:val="004D6B86"/>
    <w:rsid w:val="004E22C6"/>
    <w:rsid w:val="004E2728"/>
    <w:rsid w:val="004E4DA3"/>
    <w:rsid w:val="004E5B71"/>
    <w:rsid w:val="004E648D"/>
    <w:rsid w:val="004E79EE"/>
    <w:rsid w:val="004F100A"/>
    <w:rsid w:val="004F57A6"/>
    <w:rsid w:val="004F68C9"/>
    <w:rsid w:val="0050243A"/>
    <w:rsid w:val="00504028"/>
    <w:rsid w:val="00504F88"/>
    <w:rsid w:val="00513834"/>
    <w:rsid w:val="00513A90"/>
    <w:rsid w:val="00514C68"/>
    <w:rsid w:val="00515219"/>
    <w:rsid w:val="00521BB8"/>
    <w:rsid w:val="00522C71"/>
    <w:rsid w:val="00531AD0"/>
    <w:rsid w:val="00532585"/>
    <w:rsid w:val="00534954"/>
    <w:rsid w:val="00535D58"/>
    <w:rsid w:val="0054445A"/>
    <w:rsid w:val="00544FFF"/>
    <w:rsid w:val="00545706"/>
    <w:rsid w:val="00547AB4"/>
    <w:rsid w:val="00547B85"/>
    <w:rsid w:val="00550066"/>
    <w:rsid w:val="0055242C"/>
    <w:rsid w:val="00563E38"/>
    <w:rsid w:val="005645D7"/>
    <w:rsid w:val="00565CB9"/>
    <w:rsid w:val="00567E58"/>
    <w:rsid w:val="00571F6B"/>
    <w:rsid w:val="00574B9C"/>
    <w:rsid w:val="0057503D"/>
    <w:rsid w:val="005757E4"/>
    <w:rsid w:val="0058213D"/>
    <w:rsid w:val="005840B0"/>
    <w:rsid w:val="00586CF1"/>
    <w:rsid w:val="00591136"/>
    <w:rsid w:val="00591D2C"/>
    <w:rsid w:val="00595412"/>
    <w:rsid w:val="00597D8D"/>
    <w:rsid w:val="005A0A40"/>
    <w:rsid w:val="005A21EE"/>
    <w:rsid w:val="005A3AB3"/>
    <w:rsid w:val="005A3CD7"/>
    <w:rsid w:val="005A4002"/>
    <w:rsid w:val="005A611A"/>
    <w:rsid w:val="005A75B2"/>
    <w:rsid w:val="005A7C1B"/>
    <w:rsid w:val="005B1DFA"/>
    <w:rsid w:val="005B23E5"/>
    <w:rsid w:val="005B2422"/>
    <w:rsid w:val="005B3F7F"/>
    <w:rsid w:val="005B667E"/>
    <w:rsid w:val="005B7F08"/>
    <w:rsid w:val="005C18ED"/>
    <w:rsid w:val="005C253A"/>
    <w:rsid w:val="005C3D6B"/>
    <w:rsid w:val="005C431A"/>
    <w:rsid w:val="005C732C"/>
    <w:rsid w:val="005D011D"/>
    <w:rsid w:val="005D3BFC"/>
    <w:rsid w:val="005D45E5"/>
    <w:rsid w:val="005E012D"/>
    <w:rsid w:val="005F14CE"/>
    <w:rsid w:val="005F47B8"/>
    <w:rsid w:val="005F51AD"/>
    <w:rsid w:val="005F5D9B"/>
    <w:rsid w:val="005F6D47"/>
    <w:rsid w:val="0060010A"/>
    <w:rsid w:val="00602357"/>
    <w:rsid w:val="00605A98"/>
    <w:rsid w:val="00605BFD"/>
    <w:rsid w:val="00616AB6"/>
    <w:rsid w:val="0061747E"/>
    <w:rsid w:val="00620980"/>
    <w:rsid w:val="00620D27"/>
    <w:rsid w:val="00624EC8"/>
    <w:rsid w:val="006278C5"/>
    <w:rsid w:val="00630618"/>
    <w:rsid w:val="006339C6"/>
    <w:rsid w:val="00633B0A"/>
    <w:rsid w:val="00641876"/>
    <w:rsid w:val="00643106"/>
    <w:rsid w:val="00645290"/>
    <w:rsid w:val="006477F7"/>
    <w:rsid w:val="00650962"/>
    <w:rsid w:val="00652BF4"/>
    <w:rsid w:val="006613E0"/>
    <w:rsid w:val="0066357A"/>
    <w:rsid w:val="00664251"/>
    <w:rsid w:val="0066506A"/>
    <w:rsid w:val="00666058"/>
    <w:rsid w:val="00666542"/>
    <w:rsid w:val="00666C7D"/>
    <w:rsid w:val="00671F36"/>
    <w:rsid w:val="006777D0"/>
    <w:rsid w:val="00683054"/>
    <w:rsid w:val="0068339D"/>
    <w:rsid w:val="00684B06"/>
    <w:rsid w:val="00686195"/>
    <w:rsid w:val="00687E94"/>
    <w:rsid w:val="006917D8"/>
    <w:rsid w:val="00691F23"/>
    <w:rsid w:val="006950CB"/>
    <w:rsid w:val="00696F57"/>
    <w:rsid w:val="006B015B"/>
    <w:rsid w:val="006B1177"/>
    <w:rsid w:val="006B2859"/>
    <w:rsid w:val="006B3149"/>
    <w:rsid w:val="006B5894"/>
    <w:rsid w:val="006C162F"/>
    <w:rsid w:val="006C2266"/>
    <w:rsid w:val="006C66A5"/>
    <w:rsid w:val="006C7041"/>
    <w:rsid w:val="006D0176"/>
    <w:rsid w:val="006D2139"/>
    <w:rsid w:val="006D43E8"/>
    <w:rsid w:val="006D587D"/>
    <w:rsid w:val="006D644A"/>
    <w:rsid w:val="006D7EE9"/>
    <w:rsid w:val="006E0665"/>
    <w:rsid w:val="006E1C20"/>
    <w:rsid w:val="006E3289"/>
    <w:rsid w:val="006E3735"/>
    <w:rsid w:val="006F0320"/>
    <w:rsid w:val="006F2CF4"/>
    <w:rsid w:val="006F72F9"/>
    <w:rsid w:val="00701A12"/>
    <w:rsid w:val="007026FC"/>
    <w:rsid w:val="00703E4C"/>
    <w:rsid w:val="007046AD"/>
    <w:rsid w:val="00705553"/>
    <w:rsid w:val="0070566C"/>
    <w:rsid w:val="00705DAE"/>
    <w:rsid w:val="00706F58"/>
    <w:rsid w:val="00707F86"/>
    <w:rsid w:val="007126EF"/>
    <w:rsid w:val="00713064"/>
    <w:rsid w:val="00715AA2"/>
    <w:rsid w:val="007200F9"/>
    <w:rsid w:val="00721C51"/>
    <w:rsid w:val="007240E1"/>
    <w:rsid w:val="007244DE"/>
    <w:rsid w:val="007258BD"/>
    <w:rsid w:val="007262D1"/>
    <w:rsid w:val="00726356"/>
    <w:rsid w:val="007333B4"/>
    <w:rsid w:val="007420AA"/>
    <w:rsid w:val="007435DB"/>
    <w:rsid w:val="007507F8"/>
    <w:rsid w:val="00750A76"/>
    <w:rsid w:val="00752289"/>
    <w:rsid w:val="0075421B"/>
    <w:rsid w:val="00757530"/>
    <w:rsid w:val="00760D66"/>
    <w:rsid w:val="00760D80"/>
    <w:rsid w:val="00762013"/>
    <w:rsid w:val="0076422D"/>
    <w:rsid w:val="00767D8A"/>
    <w:rsid w:val="00770D94"/>
    <w:rsid w:val="00774FD5"/>
    <w:rsid w:val="0077719D"/>
    <w:rsid w:val="0078073E"/>
    <w:rsid w:val="00782B82"/>
    <w:rsid w:val="007836E6"/>
    <w:rsid w:val="00783E75"/>
    <w:rsid w:val="0078414F"/>
    <w:rsid w:val="00784365"/>
    <w:rsid w:val="00787D5B"/>
    <w:rsid w:val="007902E0"/>
    <w:rsid w:val="00791136"/>
    <w:rsid w:val="007918EB"/>
    <w:rsid w:val="00793374"/>
    <w:rsid w:val="00793841"/>
    <w:rsid w:val="0079622A"/>
    <w:rsid w:val="00796545"/>
    <w:rsid w:val="007A159A"/>
    <w:rsid w:val="007A245B"/>
    <w:rsid w:val="007A2941"/>
    <w:rsid w:val="007A5273"/>
    <w:rsid w:val="007A64E8"/>
    <w:rsid w:val="007B7C8E"/>
    <w:rsid w:val="007C132F"/>
    <w:rsid w:val="007C357A"/>
    <w:rsid w:val="007D3493"/>
    <w:rsid w:val="007D527F"/>
    <w:rsid w:val="007D5E3D"/>
    <w:rsid w:val="007E09AB"/>
    <w:rsid w:val="007E2833"/>
    <w:rsid w:val="007E389B"/>
    <w:rsid w:val="007E6276"/>
    <w:rsid w:val="007E75D5"/>
    <w:rsid w:val="007F27E0"/>
    <w:rsid w:val="007F49A6"/>
    <w:rsid w:val="007F5E38"/>
    <w:rsid w:val="007F607C"/>
    <w:rsid w:val="0080161C"/>
    <w:rsid w:val="00806D34"/>
    <w:rsid w:val="00810815"/>
    <w:rsid w:val="008120B8"/>
    <w:rsid w:val="008135A3"/>
    <w:rsid w:val="0081372F"/>
    <w:rsid w:val="0081390C"/>
    <w:rsid w:val="00814CDE"/>
    <w:rsid w:val="0081553E"/>
    <w:rsid w:val="00816831"/>
    <w:rsid w:val="00817C06"/>
    <w:rsid w:val="00830104"/>
    <w:rsid w:val="0083312A"/>
    <w:rsid w:val="00833D48"/>
    <w:rsid w:val="0083475A"/>
    <w:rsid w:val="00837D67"/>
    <w:rsid w:val="008421B0"/>
    <w:rsid w:val="00842F26"/>
    <w:rsid w:val="00843187"/>
    <w:rsid w:val="008464C3"/>
    <w:rsid w:val="00862012"/>
    <w:rsid w:val="00863876"/>
    <w:rsid w:val="00866AB4"/>
    <w:rsid w:val="00867F5E"/>
    <w:rsid w:val="008747E8"/>
    <w:rsid w:val="00874A19"/>
    <w:rsid w:val="0087752A"/>
    <w:rsid w:val="008823E2"/>
    <w:rsid w:val="00884B1C"/>
    <w:rsid w:val="008869FF"/>
    <w:rsid w:val="008901CD"/>
    <w:rsid w:val="008906E8"/>
    <w:rsid w:val="00893D42"/>
    <w:rsid w:val="00894066"/>
    <w:rsid w:val="00894239"/>
    <w:rsid w:val="008975B8"/>
    <w:rsid w:val="008A1C56"/>
    <w:rsid w:val="008A2A83"/>
    <w:rsid w:val="008A31EA"/>
    <w:rsid w:val="008A4BF7"/>
    <w:rsid w:val="008A72B1"/>
    <w:rsid w:val="008B04FE"/>
    <w:rsid w:val="008B07E5"/>
    <w:rsid w:val="008B3D5F"/>
    <w:rsid w:val="008B52A5"/>
    <w:rsid w:val="008B54CD"/>
    <w:rsid w:val="008B76B3"/>
    <w:rsid w:val="008C081E"/>
    <w:rsid w:val="008C115B"/>
    <w:rsid w:val="008C6101"/>
    <w:rsid w:val="008D3D0F"/>
    <w:rsid w:val="008D42E4"/>
    <w:rsid w:val="008D5984"/>
    <w:rsid w:val="008E1FF6"/>
    <w:rsid w:val="008E5507"/>
    <w:rsid w:val="008E78BB"/>
    <w:rsid w:val="008F2F9C"/>
    <w:rsid w:val="008F3374"/>
    <w:rsid w:val="008F63C2"/>
    <w:rsid w:val="009003B6"/>
    <w:rsid w:val="00900D28"/>
    <w:rsid w:val="0090552E"/>
    <w:rsid w:val="009055F6"/>
    <w:rsid w:val="00906A8C"/>
    <w:rsid w:val="00906F34"/>
    <w:rsid w:val="00910F0E"/>
    <w:rsid w:val="00913BCD"/>
    <w:rsid w:val="0091522B"/>
    <w:rsid w:val="0092038D"/>
    <w:rsid w:val="0092233B"/>
    <w:rsid w:val="00925F7F"/>
    <w:rsid w:val="009279E0"/>
    <w:rsid w:val="00930F24"/>
    <w:rsid w:val="0093215A"/>
    <w:rsid w:val="00934BEE"/>
    <w:rsid w:val="00934D85"/>
    <w:rsid w:val="00936D88"/>
    <w:rsid w:val="00937039"/>
    <w:rsid w:val="00937D8C"/>
    <w:rsid w:val="00942CCD"/>
    <w:rsid w:val="00944146"/>
    <w:rsid w:val="00944E6A"/>
    <w:rsid w:val="00946683"/>
    <w:rsid w:val="00946ABA"/>
    <w:rsid w:val="00947A6F"/>
    <w:rsid w:val="009509CF"/>
    <w:rsid w:val="00954CFC"/>
    <w:rsid w:val="00956140"/>
    <w:rsid w:val="00960043"/>
    <w:rsid w:val="00961AE5"/>
    <w:rsid w:val="00962254"/>
    <w:rsid w:val="0096280F"/>
    <w:rsid w:val="00970851"/>
    <w:rsid w:val="00971AB4"/>
    <w:rsid w:val="009721C4"/>
    <w:rsid w:val="00975D6B"/>
    <w:rsid w:val="0098202E"/>
    <w:rsid w:val="0098464A"/>
    <w:rsid w:val="009878B9"/>
    <w:rsid w:val="0099115D"/>
    <w:rsid w:val="00996D89"/>
    <w:rsid w:val="009A2C38"/>
    <w:rsid w:val="009B163B"/>
    <w:rsid w:val="009B6726"/>
    <w:rsid w:val="009C6FD5"/>
    <w:rsid w:val="009D55D0"/>
    <w:rsid w:val="009D57E3"/>
    <w:rsid w:val="009D5E2F"/>
    <w:rsid w:val="009D6706"/>
    <w:rsid w:val="009D72D1"/>
    <w:rsid w:val="009E05DB"/>
    <w:rsid w:val="009E5CED"/>
    <w:rsid w:val="009E76B5"/>
    <w:rsid w:val="009F0414"/>
    <w:rsid w:val="009F1073"/>
    <w:rsid w:val="009F1B02"/>
    <w:rsid w:val="009F1FB2"/>
    <w:rsid w:val="009F2F74"/>
    <w:rsid w:val="009F6108"/>
    <w:rsid w:val="00A018F3"/>
    <w:rsid w:val="00A03C7E"/>
    <w:rsid w:val="00A03D12"/>
    <w:rsid w:val="00A0402C"/>
    <w:rsid w:val="00A0494D"/>
    <w:rsid w:val="00A10A24"/>
    <w:rsid w:val="00A10E12"/>
    <w:rsid w:val="00A13102"/>
    <w:rsid w:val="00A14233"/>
    <w:rsid w:val="00A143A8"/>
    <w:rsid w:val="00A16B71"/>
    <w:rsid w:val="00A17FEF"/>
    <w:rsid w:val="00A2030A"/>
    <w:rsid w:val="00A23AAB"/>
    <w:rsid w:val="00A248B8"/>
    <w:rsid w:val="00A320A1"/>
    <w:rsid w:val="00A350FD"/>
    <w:rsid w:val="00A362BD"/>
    <w:rsid w:val="00A378FA"/>
    <w:rsid w:val="00A4190B"/>
    <w:rsid w:val="00A4261C"/>
    <w:rsid w:val="00A43715"/>
    <w:rsid w:val="00A4616D"/>
    <w:rsid w:val="00A464C0"/>
    <w:rsid w:val="00A474F4"/>
    <w:rsid w:val="00A4757D"/>
    <w:rsid w:val="00A475D3"/>
    <w:rsid w:val="00A47BE8"/>
    <w:rsid w:val="00A53635"/>
    <w:rsid w:val="00A538EB"/>
    <w:rsid w:val="00A54E32"/>
    <w:rsid w:val="00A56B6F"/>
    <w:rsid w:val="00A66A62"/>
    <w:rsid w:val="00A674CE"/>
    <w:rsid w:val="00A7018F"/>
    <w:rsid w:val="00A7029C"/>
    <w:rsid w:val="00A734B4"/>
    <w:rsid w:val="00A75CD6"/>
    <w:rsid w:val="00A777C8"/>
    <w:rsid w:val="00A77CB1"/>
    <w:rsid w:val="00A77F6B"/>
    <w:rsid w:val="00A81BB2"/>
    <w:rsid w:val="00A83962"/>
    <w:rsid w:val="00A86467"/>
    <w:rsid w:val="00A86A4E"/>
    <w:rsid w:val="00A926EE"/>
    <w:rsid w:val="00A95594"/>
    <w:rsid w:val="00A972DF"/>
    <w:rsid w:val="00AA2AEF"/>
    <w:rsid w:val="00AA5C05"/>
    <w:rsid w:val="00AB087E"/>
    <w:rsid w:val="00AB1211"/>
    <w:rsid w:val="00AB1293"/>
    <w:rsid w:val="00AB3CCB"/>
    <w:rsid w:val="00AB559B"/>
    <w:rsid w:val="00AB7007"/>
    <w:rsid w:val="00AB7605"/>
    <w:rsid w:val="00AB77FB"/>
    <w:rsid w:val="00AC00BC"/>
    <w:rsid w:val="00AC1ECB"/>
    <w:rsid w:val="00AD0F18"/>
    <w:rsid w:val="00AD1156"/>
    <w:rsid w:val="00AD4091"/>
    <w:rsid w:val="00AD570E"/>
    <w:rsid w:val="00AD5FF3"/>
    <w:rsid w:val="00AD745A"/>
    <w:rsid w:val="00AE1E19"/>
    <w:rsid w:val="00AE38FF"/>
    <w:rsid w:val="00AE4998"/>
    <w:rsid w:val="00AE5625"/>
    <w:rsid w:val="00AE5AA3"/>
    <w:rsid w:val="00AF2054"/>
    <w:rsid w:val="00AF3C06"/>
    <w:rsid w:val="00AF43EA"/>
    <w:rsid w:val="00AF6535"/>
    <w:rsid w:val="00AF672A"/>
    <w:rsid w:val="00AF7CB1"/>
    <w:rsid w:val="00B033F7"/>
    <w:rsid w:val="00B07DAB"/>
    <w:rsid w:val="00B10C3A"/>
    <w:rsid w:val="00B23531"/>
    <w:rsid w:val="00B2699D"/>
    <w:rsid w:val="00B27DE8"/>
    <w:rsid w:val="00B342F2"/>
    <w:rsid w:val="00B405C2"/>
    <w:rsid w:val="00B4204D"/>
    <w:rsid w:val="00B44A04"/>
    <w:rsid w:val="00B46036"/>
    <w:rsid w:val="00B46BF9"/>
    <w:rsid w:val="00B50388"/>
    <w:rsid w:val="00B51EAE"/>
    <w:rsid w:val="00B5550D"/>
    <w:rsid w:val="00B56F6A"/>
    <w:rsid w:val="00B601AB"/>
    <w:rsid w:val="00B603E5"/>
    <w:rsid w:val="00B61875"/>
    <w:rsid w:val="00B62496"/>
    <w:rsid w:val="00B66BC9"/>
    <w:rsid w:val="00B709F1"/>
    <w:rsid w:val="00B80DF4"/>
    <w:rsid w:val="00B8451A"/>
    <w:rsid w:val="00B85B91"/>
    <w:rsid w:val="00B86723"/>
    <w:rsid w:val="00B9074E"/>
    <w:rsid w:val="00B922B5"/>
    <w:rsid w:val="00B922BC"/>
    <w:rsid w:val="00B956F4"/>
    <w:rsid w:val="00B96BF4"/>
    <w:rsid w:val="00BA52B5"/>
    <w:rsid w:val="00BA5711"/>
    <w:rsid w:val="00BA5728"/>
    <w:rsid w:val="00BB08C7"/>
    <w:rsid w:val="00BB1669"/>
    <w:rsid w:val="00BB19D3"/>
    <w:rsid w:val="00BB4C01"/>
    <w:rsid w:val="00BC02FF"/>
    <w:rsid w:val="00BC192B"/>
    <w:rsid w:val="00BC2723"/>
    <w:rsid w:val="00BC2BEB"/>
    <w:rsid w:val="00BC66A1"/>
    <w:rsid w:val="00BC757D"/>
    <w:rsid w:val="00BE0B69"/>
    <w:rsid w:val="00BE1C61"/>
    <w:rsid w:val="00BE2129"/>
    <w:rsid w:val="00BE26B7"/>
    <w:rsid w:val="00BE4E28"/>
    <w:rsid w:val="00BE568E"/>
    <w:rsid w:val="00BE5F68"/>
    <w:rsid w:val="00BE78E1"/>
    <w:rsid w:val="00BF268F"/>
    <w:rsid w:val="00C06C7B"/>
    <w:rsid w:val="00C22548"/>
    <w:rsid w:val="00C25AE8"/>
    <w:rsid w:val="00C305BD"/>
    <w:rsid w:val="00C30E3B"/>
    <w:rsid w:val="00C3438C"/>
    <w:rsid w:val="00C40822"/>
    <w:rsid w:val="00C437B9"/>
    <w:rsid w:val="00C43F70"/>
    <w:rsid w:val="00C444C4"/>
    <w:rsid w:val="00C46E5F"/>
    <w:rsid w:val="00C47E96"/>
    <w:rsid w:val="00C5115E"/>
    <w:rsid w:val="00C51F71"/>
    <w:rsid w:val="00C543BA"/>
    <w:rsid w:val="00C5686B"/>
    <w:rsid w:val="00C57160"/>
    <w:rsid w:val="00C6035E"/>
    <w:rsid w:val="00C61FF1"/>
    <w:rsid w:val="00C6340B"/>
    <w:rsid w:val="00C67188"/>
    <w:rsid w:val="00C6784E"/>
    <w:rsid w:val="00C701D3"/>
    <w:rsid w:val="00C71988"/>
    <w:rsid w:val="00C71B21"/>
    <w:rsid w:val="00C736CF"/>
    <w:rsid w:val="00C74024"/>
    <w:rsid w:val="00C76FF7"/>
    <w:rsid w:val="00C80D05"/>
    <w:rsid w:val="00C83B15"/>
    <w:rsid w:val="00C83CB1"/>
    <w:rsid w:val="00C925C8"/>
    <w:rsid w:val="00CA3A60"/>
    <w:rsid w:val="00CA5AF1"/>
    <w:rsid w:val="00CB03E1"/>
    <w:rsid w:val="00CB0764"/>
    <w:rsid w:val="00CB0804"/>
    <w:rsid w:val="00CB18B7"/>
    <w:rsid w:val="00CB218E"/>
    <w:rsid w:val="00CB3EE0"/>
    <w:rsid w:val="00CB61BD"/>
    <w:rsid w:val="00CB7F84"/>
    <w:rsid w:val="00CC5CE0"/>
    <w:rsid w:val="00CC7B6B"/>
    <w:rsid w:val="00CD3698"/>
    <w:rsid w:val="00CE04B1"/>
    <w:rsid w:val="00CE080F"/>
    <w:rsid w:val="00CE22FA"/>
    <w:rsid w:val="00CE340B"/>
    <w:rsid w:val="00CE4F9E"/>
    <w:rsid w:val="00CE5EC0"/>
    <w:rsid w:val="00CF0428"/>
    <w:rsid w:val="00CF165A"/>
    <w:rsid w:val="00CF1B55"/>
    <w:rsid w:val="00CF34CC"/>
    <w:rsid w:val="00CF5AA5"/>
    <w:rsid w:val="00D026B7"/>
    <w:rsid w:val="00D03630"/>
    <w:rsid w:val="00D038EF"/>
    <w:rsid w:val="00D053FF"/>
    <w:rsid w:val="00D05FA5"/>
    <w:rsid w:val="00D13AE1"/>
    <w:rsid w:val="00D20AE4"/>
    <w:rsid w:val="00D2253C"/>
    <w:rsid w:val="00D233A2"/>
    <w:rsid w:val="00D26A6A"/>
    <w:rsid w:val="00D26A84"/>
    <w:rsid w:val="00D27ED2"/>
    <w:rsid w:val="00D3081E"/>
    <w:rsid w:val="00D331A4"/>
    <w:rsid w:val="00D33FC7"/>
    <w:rsid w:val="00D3428B"/>
    <w:rsid w:val="00D3563F"/>
    <w:rsid w:val="00D402EA"/>
    <w:rsid w:val="00D41748"/>
    <w:rsid w:val="00D41B5D"/>
    <w:rsid w:val="00D510A6"/>
    <w:rsid w:val="00D5543E"/>
    <w:rsid w:val="00D56E3C"/>
    <w:rsid w:val="00D62768"/>
    <w:rsid w:val="00D6395B"/>
    <w:rsid w:val="00D65890"/>
    <w:rsid w:val="00D66A1E"/>
    <w:rsid w:val="00D67E7E"/>
    <w:rsid w:val="00D7098A"/>
    <w:rsid w:val="00D713CF"/>
    <w:rsid w:val="00D757B6"/>
    <w:rsid w:val="00D803CB"/>
    <w:rsid w:val="00D805D5"/>
    <w:rsid w:val="00DA0B07"/>
    <w:rsid w:val="00DA1763"/>
    <w:rsid w:val="00DA1EAD"/>
    <w:rsid w:val="00DA22E5"/>
    <w:rsid w:val="00DA33D3"/>
    <w:rsid w:val="00DA5254"/>
    <w:rsid w:val="00DA58ED"/>
    <w:rsid w:val="00DB01DF"/>
    <w:rsid w:val="00DB2E59"/>
    <w:rsid w:val="00DB2F4D"/>
    <w:rsid w:val="00DB358F"/>
    <w:rsid w:val="00DB5C4A"/>
    <w:rsid w:val="00DB7999"/>
    <w:rsid w:val="00DC2403"/>
    <w:rsid w:val="00DC3160"/>
    <w:rsid w:val="00DC439A"/>
    <w:rsid w:val="00DC44F1"/>
    <w:rsid w:val="00DC5795"/>
    <w:rsid w:val="00DD066C"/>
    <w:rsid w:val="00DD3F47"/>
    <w:rsid w:val="00DD7D29"/>
    <w:rsid w:val="00DE27FB"/>
    <w:rsid w:val="00DE3EB6"/>
    <w:rsid w:val="00DE3F30"/>
    <w:rsid w:val="00DF0537"/>
    <w:rsid w:val="00DF13AC"/>
    <w:rsid w:val="00DF2E02"/>
    <w:rsid w:val="00DF4147"/>
    <w:rsid w:val="00DF474A"/>
    <w:rsid w:val="00DF5976"/>
    <w:rsid w:val="00DF5E25"/>
    <w:rsid w:val="00DF6D26"/>
    <w:rsid w:val="00DF6D34"/>
    <w:rsid w:val="00E00226"/>
    <w:rsid w:val="00E0058E"/>
    <w:rsid w:val="00E03557"/>
    <w:rsid w:val="00E045AA"/>
    <w:rsid w:val="00E06D47"/>
    <w:rsid w:val="00E07132"/>
    <w:rsid w:val="00E107F4"/>
    <w:rsid w:val="00E11540"/>
    <w:rsid w:val="00E17345"/>
    <w:rsid w:val="00E17365"/>
    <w:rsid w:val="00E17DF5"/>
    <w:rsid w:val="00E22A48"/>
    <w:rsid w:val="00E23902"/>
    <w:rsid w:val="00E239C5"/>
    <w:rsid w:val="00E300DA"/>
    <w:rsid w:val="00E3572A"/>
    <w:rsid w:val="00E37A7D"/>
    <w:rsid w:val="00E404C8"/>
    <w:rsid w:val="00E422CA"/>
    <w:rsid w:val="00E424A2"/>
    <w:rsid w:val="00E424D6"/>
    <w:rsid w:val="00E42AAC"/>
    <w:rsid w:val="00E45FE5"/>
    <w:rsid w:val="00E544B0"/>
    <w:rsid w:val="00E56B3A"/>
    <w:rsid w:val="00E608C8"/>
    <w:rsid w:val="00E60E73"/>
    <w:rsid w:val="00E619A0"/>
    <w:rsid w:val="00E6432A"/>
    <w:rsid w:val="00E65DCF"/>
    <w:rsid w:val="00E6722F"/>
    <w:rsid w:val="00E7305D"/>
    <w:rsid w:val="00E73C2D"/>
    <w:rsid w:val="00E73CE4"/>
    <w:rsid w:val="00E74664"/>
    <w:rsid w:val="00E756A7"/>
    <w:rsid w:val="00E82ACD"/>
    <w:rsid w:val="00E84553"/>
    <w:rsid w:val="00E84E88"/>
    <w:rsid w:val="00E87472"/>
    <w:rsid w:val="00E90897"/>
    <w:rsid w:val="00E91312"/>
    <w:rsid w:val="00E92BC7"/>
    <w:rsid w:val="00E932DC"/>
    <w:rsid w:val="00E946AD"/>
    <w:rsid w:val="00EA156D"/>
    <w:rsid w:val="00EA780C"/>
    <w:rsid w:val="00EB3FCC"/>
    <w:rsid w:val="00EB5EDE"/>
    <w:rsid w:val="00EB69D3"/>
    <w:rsid w:val="00EB712A"/>
    <w:rsid w:val="00EC01EB"/>
    <w:rsid w:val="00ED2494"/>
    <w:rsid w:val="00ED3A8B"/>
    <w:rsid w:val="00ED48FC"/>
    <w:rsid w:val="00EE1A9D"/>
    <w:rsid w:val="00EE1C45"/>
    <w:rsid w:val="00EE3937"/>
    <w:rsid w:val="00EE3D95"/>
    <w:rsid w:val="00EE5DA0"/>
    <w:rsid w:val="00EE6A72"/>
    <w:rsid w:val="00EE754C"/>
    <w:rsid w:val="00EF13E6"/>
    <w:rsid w:val="00EF19E1"/>
    <w:rsid w:val="00EF3ABF"/>
    <w:rsid w:val="00EF7A68"/>
    <w:rsid w:val="00F00EFA"/>
    <w:rsid w:val="00F028FC"/>
    <w:rsid w:val="00F04452"/>
    <w:rsid w:val="00F05466"/>
    <w:rsid w:val="00F06A00"/>
    <w:rsid w:val="00F12E53"/>
    <w:rsid w:val="00F12EEE"/>
    <w:rsid w:val="00F13108"/>
    <w:rsid w:val="00F1615E"/>
    <w:rsid w:val="00F17C36"/>
    <w:rsid w:val="00F2158C"/>
    <w:rsid w:val="00F25C3D"/>
    <w:rsid w:val="00F26A95"/>
    <w:rsid w:val="00F2764F"/>
    <w:rsid w:val="00F30D83"/>
    <w:rsid w:val="00F31D66"/>
    <w:rsid w:val="00F35CAA"/>
    <w:rsid w:val="00F363EC"/>
    <w:rsid w:val="00F37782"/>
    <w:rsid w:val="00F413AC"/>
    <w:rsid w:val="00F433D9"/>
    <w:rsid w:val="00F46205"/>
    <w:rsid w:val="00F46586"/>
    <w:rsid w:val="00F47CCD"/>
    <w:rsid w:val="00F5094B"/>
    <w:rsid w:val="00F5387C"/>
    <w:rsid w:val="00F555E3"/>
    <w:rsid w:val="00F57492"/>
    <w:rsid w:val="00F57ECE"/>
    <w:rsid w:val="00F649C7"/>
    <w:rsid w:val="00F65E41"/>
    <w:rsid w:val="00F674E5"/>
    <w:rsid w:val="00F72816"/>
    <w:rsid w:val="00F766D9"/>
    <w:rsid w:val="00F77296"/>
    <w:rsid w:val="00F82E37"/>
    <w:rsid w:val="00F8437C"/>
    <w:rsid w:val="00F84D8E"/>
    <w:rsid w:val="00F86369"/>
    <w:rsid w:val="00F91D0B"/>
    <w:rsid w:val="00F940CE"/>
    <w:rsid w:val="00FA3234"/>
    <w:rsid w:val="00FA3621"/>
    <w:rsid w:val="00FB1E08"/>
    <w:rsid w:val="00FB6631"/>
    <w:rsid w:val="00FB7045"/>
    <w:rsid w:val="00FC0B46"/>
    <w:rsid w:val="00FC3512"/>
    <w:rsid w:val="00FC5FCB"/>
    <w:rsid w:val="00FD0D40"/>
    <w:rsid w:val="00FD3655"/>
    <w:rsid w:val="00FD7BE4"/>
    <w:rsid w:val="00FE330C"/>
    <w:rsid w:val="00FE725C"/>
    <w:rsid w:val="00FE76F1"/>
    <w:rsid w:val="00FF020E"/>
    <w:rsid w:val="00FF4FBD"/>
    <w:rsid w:val="00FF6BE7"/>
    <w:rsid w:val="00FF711B"/>
    <w:rsid w:val="04BF88E7"/>
    <w:rsid w:val="056DA4CD"/>
    <w:rsid w:val="066B7E4A"/>
    <w:rsid w:val="07288B11"/>
    <w:rsid w:val="07BFF29D"/>
    <w:rsid w:val="11496C02"/>
    <w:rsid w:val="117F4622"/>
    <w:rsid w:val="121FDE4F"/>
    <w:rsid w:val="1245B417"/>
    <w:rsid w:val="146D2B33"/>
    <w:rsid w:val="14892207"/>
    <w:rsid w:val="14DFA513"/>
    <w:rsid w:val="167BA8AF"/>
    <w:rsid w:val="181342B1"/>
    <w:rsid w:val="1A93F088"/>
    <w:rsid w:val="1AA091CB"/>
    <w:rsid w:val="20871BB8"/>
    <w:rsid w:val="2179313C"/>
    <w:rsid w:val="233E159A"/>
    <w:rsid w:val="237164B4"/>
    <w:rsid w:val="2486F7EA"/>
    <w:rsid w:val="24B8973E"/>
    <w:rsid w:val="25121945"/>
    <w:rsid w:val="26B7AEE0"/>
    <w:rsid w:val="27E7F3DB"/>
    <w:rsid w:val="2AD7D084"/>
    <w:rsid w:val="2AF3437F"/>
    <w:rsid w:val="2B6BE661"/>
    <w:rsid w:val="2BE3610F"/>
    <w:rsid w:val="2FFAD095"/>
    <w:rsid w:val="30C27E67"/>
    <w:rsid w:val="31B56E58"/>
    <w:rsid w:val="326189E6"/>
    <w:rsid w:val="34EB3A90"/>
    <w:rsid w:val="36383973"/>
    <w:rsid w:val="376E0972"/>
    <w:rsid w:val="378437DE"/>
    <w:rsid w:val="384327F6"/>
    <w:rsid w:val="39B67ACB"/>
    <w:rsid w:val="3B8E4708"/>
    <w:rsid w:val="3C7D4F29"/>
    <w:rsid w:val="3C935698"/>
    <w:rsid w:val="3E74B33B"/>
    <w:rsid w:val="3FE303C2"/>
    <w:rsid w:val="41134AD2"/>
    <w:rsid w:val="4139397D"/>
    <w:rsid w:val="42D38361"/>
    <w:rsid w:val="460FDC78"/>
    <w:rsid w:val="47EFB52A"/>
    <w:rsid w:val="490B5FCA"/>
    <w:rsid w:val="4B853966"/>
    <w:rsid w:val="4D000E1A"/>
    <w:rsid w:val="4EB2361B"/>
    <w:rsid w:val="4FBACD4F"/>
    <w:rsid w:val="5122FC58"/>
    <w:rsid w:val="545E2139"/>
    <w:rsid w:val="5533F685"/>
    <w:rsid w:val="56B48195"/>
    <w:rsid w:val="5DC5B601"/>
    <w:rsid w:val="5DE6ACFD"/>
    <w:rsid w:val="626D1A19"/>
    <w:rsid w:val="62ACA844"/>
    <w:rsid w:val="6341CCFD"/>
    <w:rsid w:val="634809CE"/>
    <w:rsid w:val="64A6F660"/>
    <w:rsid w:val="6593C4E4"/>
    <w:rsid w:val="65A4890A"/>
    <w:rsid w:val="65DC5BE2"/>
    <w:rsid w:val="66D6A74B"/>
    <w:rsid w:val="67C75B86"/>
    <w:rsid w:val="67FC0D68"/>
    <w:rsid w:val="6C0A9D98"/>
    <w:rsid w:val="6CFC8215"/>
    <w:rsid w:val="6F268081"/>
    <w:rsid w:val="70BC4D62"/>
    <w:rsid w:val="7154EF74"/>
    <w:rsid w:val="7261A8B4"/>
    <w:rsid w:val="7577075F"/>
    <w:rsid w:val="759106C6"/>
    <w:rsid w:val="769A3310"/>
    <w:rsid w:val="7891324D"/>
    <w:rsid w:val="7984DC77"/>
    <w:rsid w:val="7B68509C"/>
    <w:rsid w:val="7DA381AF"/>
    <w:rsid w:val="7F4C0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;"/>
  <w14:docId w14:val="03C927A0"/>
  <w15:chartTrackingRefBased/>
  <w15:docId w15:val="{E4DEDA91-17CE-4E7D-9EF3-0748B5B85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color w:val="000000" w:themeColor="text1"/>
        <w:sz w:val="24"/>
        <w:szCs w:val="24"/>
        <w:lang w:val="es-E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5" w:qFormat="1"/>
    <w:lsdException w:name="heading 8" w:semiHidden="1" w:uiPriority="5" w:qFormat="1"/>
    <w:lsdException w:name="heading 9" w:semiHidden="1" w:uiPriority="5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48AF"/>
    <w:pPr>
      <w:widowControl w:val="0"/>
      <w:spacing w:line="240" w:lineRule="auto"/>
    </w:pPr>
  </w:style>
  <w:style w:type="paragraph" w:styleId="Ttulo1">
    <w:name w:val="heading 1"/>
    <w:basedOn w:val="Normal"/>
    <w:next w:val="Normal"/>
    <w:link w:val="Ttulo1Car"/>
    <w:uiPriority w:val="5"/>
    <w:qFormat/>
    <w:rsid w:val="0058213D"/>
    <w:pPr>
      <w:keepNext/>
      <w:keepLines/>
      <w:numPr>
        <w:numId w:val="11"/>
      </w:numPr>
      <w:spacing w:before="100" w:beforeAutospacing="1" w:after="100" w:afterAutospacing="1"/>
      <w:ind w:left="431" w:hanging="431"/>
      <w:jc w:val="center"/>
      <w:outlineLvl w:val="0"/>
    </w:pPr>
    <w:rPr>
      <w:rFonts w:asciiTheme="majorHAnsi" w:eastAsiaTheme="majorEastAsia" w:hAnsiTheme="majorHAnsi" w:cstheme="majorBidi"/>
      <w:b/>
      <w:bCs/>
      <w:color w:val="002060"/>
      <w:sz w:val="25"/>
    </w:rPr>
  </w:style>
  <w:style w:type="paragraph" w:styleId="Ttulo2">
    <w:name w:val="heading 2"/>
    <w:basedOn w:val="Normal"/>
    <w:next w:val="Normal"/>
    <w:link w:val="Ttulo2Car"/>
    <w:uiPriority w:val="5"/>
    <w:qFormat/>
    <w:rsid w:val="004248AF"/>
    <w:pPr>
      <w:keepNext/>
      <w:keepLines/>
      <w:numPr>
        <w:ilvl w:val="1"/>
        <w:numId w:val="11"/>
      </w:numPr>
      <w:spacing w:before="100" w:beforeAutospacing="1" w:after="100" w:afterAutospacing="1"/>
      <w:ind w:left="578" w:hanging="578"/>
      <w:outlineLvl w:val="1"/>
    </w:pPr>
    <w:rPr>
      <w:rFonts w:asciiTheme="majorHAnsi" w:eastAsiaTheme="majorEastAsia" w:hAnsiTheme="majorHAnsi" w:cstheme="majorBidi"/>
      <w:b/>
      <w:bCs/>
      <w:color w:val="000818"/>
    </w:rPr>
  </w:style>
  <w:style w:type="paragraph" w:styleId="Ttulo3">
    <w:name w:val="heading 3"/>
    <w:basedOn w:val="Normal"/>
    <w:next w:val="Normal"/>
    <w:link w:val="Ttulo3Car"/>
    <w:uiPriority w:val="5"/>
    <w:qFormat/>
    <w:rsid w:val="004248AF"/>
    <w:pPr>
      <w:keepNext/>
      <w:keepLines/>
      <w:numPr>
        <w:ilvl w:val="2"/>
        <w:numId w:val="11"/>
      </w:numPr>
      <w:spacing w:before="100" w:beforeAutospacing="1" w:after="100" w:afterAutospacing="1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ar"/>
    <w:uiPriority w:val="5"/>
    <w:qFormat/>
    <w:rsid w:val="00305AA0"/>
    <w:pPr>
      <w:keepNext/>
      <w:keepLines/>
      <w:numPr>
        <w:ilvl w:val="3"/>
        <w:numId w:val="11"/>
      </w:numPr>
      <w:spacing w:line="360" w:lineRule="auto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ar"/>
    <w:uiPriority w:val="5"/>
    <w:qFormat/>
    <w:pPr>
      <w:keepNext/>
      <w:keepLines/>
      <w:numPr>
        <w:ilvl w:val="4"/>
        <w:numId w:val="11"/>
      </w:numPr>
      <w:outlineLvl w:val="4"/>
    </w:pPr>
    <w:rPr>
      <w:rFonts w:asciiTheme="majorHAnsi" w:eastAsiaTheme="majorEastAsia" w:hAnsiTheme="majorHAnsi" w:cstheme="majorBidi"/>
      <w:i/>
      <w:iCs/>
    </w:rPr>
  </w:style>
  <w:style w:type="paragraph" w:styleId="Ttulo6">
    <w:name w:val="heading 6"/>
    <w:basedOn w:val="Normal"/>
    <w:next w:val="Normal"/>
    <w:link w:val="Ttulo6Car"/>
    <w:uiPriority w:val="5"/>
    <w:semiHidden/>
    <w:qFormat/>
    <w:pPr>
      <w:keepNext/>
      <w:keepLines/>
      <w:numPr>
        <w:ilvl w:val="5"/>
        <w:numId w:val="11"/>
      </w:numPr>
      <w:spacing w:before="4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Ttulo7">
    <w:name w:val="heading 7"/>
    <w:basedOn w:val="Normal"/>
    <w:next w:val="Normal"/>
    <w:link w:val="Ttulo7Car"/>
    <w:uiPriority w:val="5"/>
    <w:semiHidden/>
    <w:qFormat/>
    <w:rsid w:val="00DA0B07"/>
    <w:pPr>
      <w:keepNext/>
      <w:keepLines/>
      <w:numPr>
        <w:ilvl w:val="6"/>
        <w:numId w:val="1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Ttulo8">
    <w:name w:val="heading 8"/>
    <w:basedOn w:val="Normal"/>
    <w:next w:val="Normal"/>
    <w:link w:val="Ttulo8Car"/>
    <w:uiPriority w:val="5"/>
    <w:semiHidden/>
    <w:qFormat/>
    <w:rsid w:val="00DA0B07"/>
    <w:pPr>
      <w:keepNext/>
      <w:keepLines/>
      <w:numPr>
        <w:ilvl w:val="7"/>
        <w:numId w:val="1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5"/>
    <w:semiHidden/>
    <w:qFormat/>
    <w:rsid w:val="00DA0B07"/>
    <w:pPr>
      <w:keepNext/>
      <w:keepLines/>
      <w:numPr>
        <w:ilvl w:val="8"/>
        <w:numId w:val="1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deseccin">
    <w:name w:val="Título de sección"/>
    <w:basedOn w:val="Normal"/>
    <w:next w:val="Normal"/>
    <w:uiPriority w:val="2"/>
    <w:qFormat/>
    <w:rsid w:val="004248AF"/>
    <w:pPr>
      <w:pageBreakBefore/>
      <w:spacing w:line="360" w:lineRule="auto"/>
      <w:ind w:firstLine="0"/>
      <w:jc w:val="center"/>
      <w:outlineLvl w:val="0"/>
    </w:pPr>
    <w:rPr>
      <w:rFonts w:asciiTheme="majorHAnsi" w:eastAsiaTheme="majorEastAsia" w:hAnsiTheme="majorHAnsi" w:cstheme="majorBidi"/>
      <w:b/>
      <w:smallCaps/>
    </w:rPr>
  </w:style>
  <w:style w:type="paragraph" w:styleId="Encabezado">
    <w:name w:val="header"/>
    <w:basedOn w:val="Normal"/>
    <w:link w:val="EncabezadoCar"/>
    <w:uiPriority w:val="99"/>
    <w:qFormat/>
    <w:pPr>
      <w:ind w:firstLine="0"/>
    </w:pPr>
  </w:style>
  <w:style w:type="character" w:customStyle="1" w:styleId="EncabezadoCar">
    <w:name w:val="Encabezado Car"/>
    <w:basedOn w:val="Fuentedeprrafopredeter"/>
    <w:link w:val="Encabezado"/>
    <w:uiPriority w:val="99"/>
    <w:rsid w:val="00DB2E59"/>
  </w:style>
  <w:style w:type="character" w:styleId="Textodelmarcadordeposicin">
    <w:name w:val="Placeholder Text"/>
    <w:basedOn w:val="Fuentedeprrafopredeter"/>
    <w:uiPriority w:val="99"/>
    <w:semiHidden/>
    <w:rsid w:val="00EB69D3"/>
    <w:rPr>
      <w:color w:val="000000" w:themeColor="text1"/>
    </w:rPr>
  </w:style>
  <w:style w:type="paragraph" w:styleId="Sinespaciado">
    <w:name w:val="No Spacing"/>
    <w:aliases w:val="Sin sangría"/>
    <w:link w:val="SinespaciadoCar"/>
    <w:uiPriority w:val="1"/>
    <w:qFormat/>
    <w:rsid w:val="00A0494D"/>
    <w:pPr>
      <w:spacing w:line="240" w:lineRule="auto"/>
      <w:ind w:firstLine="0"/>
    </w:pPr>
  </w:style>
  <w:style w:type="character" w:customStyle="1" w:styleId="Ttulo1Car">
    <w:name w:val="Título 1 Car"/>
    <w:basedOn w:val="Fuentedeprrafopredeter"/>
    <w:link w:val="Ttulo1"/>
    <w:uiPriority w:val="5"/>
    <w:rsid w:val="0058213D"/>
    <w:rPr>
      <w:rFonts w:asciiTheme="majorHAnsi" w:eastAsiaTheme="majorEastAsia" w:hAnsiTheme="majorHAnsi" w:cstheme="majorBidi"/>
      <w:b/>
      <w:bCs/>
      <w:color w:val="002060"/>
      <w:sz w:val="25"/>
    </w:rPr>
  </w:style>
  <w:style w:type="character" w:customStyle="1" w:styleId="Ttulo2Car">
    <w:name w:val="Título 2 Car"/>
    <w:basedOn w:val="Fuentedeprrafopredeter"/>
    <w:link w:val="Ttulo2"/>
    <w:uiPriority w:val="5"/>
    <w:rsid w:val="004248AF"/>
    <w:rPr>
      <w:rFonts w:asciiTheme="majorHAnsi" w:eastAsiaTheme="majorEastAsia" w:hAnsiTheme="majorHAnsi" w:cstheme="majorBidi"/>
      <w:b/>
      <w:bCs/>
      <w:color w:val="000818"/>
    </w:rPr>
  </w:style>
  <w:style w:type="paragraph" w:styleId="Ttulo">
    <w:name w:val="Title"/>
    <w:basedOn w:val="Normal"/>
    <w:next w:val="Normal"/>
    <w:link w:val="TtuloCar"/>
    <w:uiPriority w:val="1"/>
    <w:qFormat/>
    <w:rsid w:val="004248AF"/>
    <w:pPr>
      <w:spacing w:before="100" w:beforeAutospacing="1" w:after="100" w:afterAutospacing="1" w:line="360" w:lineRule="auto"/>
      <w:ind w:firstLine="0"/>
      <w:contextualSpacing/>
      <w:jc w:val="center"/>
    </w:pPr>
    <w:rPr>
      <w:rFonts w:asciiTheme="majorHAnsi" w:eastAsiaTheme="majorEastAsia" w:hAnsiTheme="majorHAnsi" w:cstheme="majorBidi"/>
      <w:b/>
      <w:i/>
    </w:rPr>
  </w:style>
  <w:style w:type="character" w:customStyle="1" w:styleId="TtuloCar">
    <w:name w:val="Título Car"/>
    <w:basedOn w:val="Fuentedeprrafopredeter"/>
    <w:link w:val="Ttulo"/>
    <w:uiPriority w:val="1"/>
    <w:rsid w:val="004248AF"/>
    <w:rPr>
      <w:rFonts w:asciiTheme="majorHAnsi" w:eastAsiaTheme="majorEastAsia" w:hAnsiTheme="majorHAnsi" w:cstheme="majorBidi"/>
      <w:b/>
      <w:i/>
    </w:rPr>
  </w:style>
  <w:style w:type="character" w:styleId="nfasis">
    <w:name w:val="Emphasis"/>
    <w:basedOn w:val="Fuentedeprrafopredeter"/>
    <w:uiPriority w:val="4"/>
    <w:qFormat/>
    <w:rPr>
      <w:i/>
      <w:iCs/>
    </w:rPr>
  </w:style>
  <w:style w:type="character" w:customStyle="1" w:styleId="Ttulo3Car">
    <w:name w:val="Título 3 Car"/>
    <w:basedOn w:val="Fuentedeprrafopredeter"/>
    <w:link w:val="Ttulo3"/>
    <w:uiPriority w:val="5"/>
    <w:rsid w:val="004248AF"/>
    <w:rPr>
      <w:rFonts w:asciiTheme="majorHAnsi" w:eastAsiaTheme="majorEastAsia" w:hAnsiTheme="majorHAnsi" w:cstheme="majorBidi"/>
      <w:b/>
      <w:bCs/>
    </w:rPr>
  </w:style>
  <w:style w:type="character" w:customStyle="1" w:styleId="Ttulo4Car">
    <w:name w:val="Título 4 Car"/>
    <w:basedOn w:val="Fuentedeprrafopredeter"/>
    <w:link w:val="Ttulo4"/>
    <w:uiPriority w:val="5"/>
    <w:rsid w:val="00305AA0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ar">
    <w:name w:val="Título 5 Car"/>
    <w:basedOn w:val="Fuentedeprrafopredeter"/>
    <w:link w:val="Ttulo5"/>
    <w:uiPriority w:val="5"/>
    <w:rsid w:val="00DB2E59"/>
    <w:rPr>
      <w:rFonts w:asciiTheme="majorHAnsi" w:eastAsiaTheme="majorEastAsia" w:hAnsiTheme="majorHAnsi" w:cstheme="majorBidi"/>
      <w:i/>
      <w:i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B69D3"/>
    <w:pPr>
      <w:ind w:firstLine="0"/>
    </w:pPr>
    <w:rPr>
      <w:rFonts w:ascii="Segoe UI" w:hAnsi="Segoe UI" w:cs="Segoe UI"/>
      <w:sz w:val="22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69D3"/>
    <w:rPr>
      <w:rFonts w:ascii="Segoe UI" w:hAnsi="Segoe UI" w:cs="Segoe UI"/>
      <w:sz w:val="22"/>
      <w:szCs w:val="18"/>
    </w:rPr>
  </w:style>
  <w:style w:type="paragraph" w:styleId="Bibliografa">
    <w:name w:val="Bibliography"/>
    <w:basedOn w:val="Normal"/>
    <w:next w:val="Normal"/>
    <w:uiPriority w:val="6"/>
    <w:unhideWhenUsed/>
    <w:qFormat/>
    <w:pPr>
      <w:ind w:left="720" w:hanging="720"/>
    </w:pPr>
  </w:style>
  <w:style w:type="paragraph" w:styleId="Textodebloque">
    <w:name w:val="Block Text"/>
    <w:basedOn w:val="Normal"/>
    <w:uiPriority w:val="99"/>
    <w:semiHidden/>
    <w:unhideWhenUsed/>
    <w:rsid w:val="003F7CBD"/>
    <w:pPr>
      <w:pBdr>
        <w:top w:val="single" w:sz="2" w:space="10" w:color="000000" w:themeColor="text2" w:shadow="1"/>
        <w:left w:val="single" w:sz="2" w:space="10" w:color="000000" w:themeColor="text2" w:shadow="1"/>
        <w:bottom w:val="single" w:sz="2" w:space="10" w:color="000000" w:themeColor="text2" w:shadow="1"/>
        <w:right w:val="single" w:sz="2" w:space="10" w:color="000000" w:themeColor="text2" w:shadow="1"/>
      </w:pBdr>
      <w:ind w:left="1152" w:right="1152" w:firstLine="0"/>
    </w:pPr>
    <w:rPr>
      <w:i/>
      <w:iCs/>
      <w:color w:val="000000" w:themeColor="text2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pPr>
      <w:spacing w:after="120"/>
      <w:ind w:firstLine="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Pr>
      <w:kern w:val="24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pPr>
      <w:spacing w:after="120"/>
      <w:ind w:firstLine="0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Pr>
      <w:kern w:val="24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EB69D3"/>
    <w:pPr>
      <w:spacing w:after="120"/>
      <w:ind w:firstLine="0"/>
    </w:pPr>
    <w:rPr>
      <w:sz w:val="22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EB69D3"/>
    <w:rPr>
      <w:sz w:val="22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pPr>
      <w:spacing w:after="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Pr>
      <w:kern w:val="24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pPr>
      <w:spacing w:after="120"/>
      <w:ind w:left="360" w:firstLine="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Pr>
      <w:kern w:val="24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pPr>
      <w:spacing w:after="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Pr>
      <w:kern w:val="24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pPr>
      <w:spacing w:after="120"/>
      <w:ind w:left="360" w:firstLine="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Pr>
      <w:kern w:val="24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EB69D3"/>
    <w:pPr>
      <w:spacing w:after="120"/>
      <w:ind w:left="360" w:firstLine="0"/>
    </w:pPr>
    <w:rPr>
      <w:sz w:val="22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EB69D3"/>
    <w:rPr>
      <w:sz w:val="22"/>
      <w:szCs w:val="16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B69D3"/>
    <w:pPr>
      <w:spacing w:after="200"/>
      <w:ind w:firstLine="0"/>
    </w:pPr>
    <w:rPr>
      <w:i/>
      <w:iCs/>
      <w:color w:val="000000" w:themeColor="text2"/>
      <w:sz w:val="22"/>
      <w:szCs w:val="18"/>
    </w:rPr>
  </w:style>
  <w:style w:type="paragraph" w:styleId="Cierre">
    <w:name w:val="Closing"/>
    <w:basedOn w:val="Normal"/>
    <w:link w:val="CierreCar"/>
    <w:uiPriority w:val="99"/>
    <w:semiHidden/>
    <w:unhideWhenUsed/>
    <w:pPr>
      <w:ind w:left="4320" w:firstLine="0"/>
    </w:pPr>
  </w:style>
  <w:style w:type="character" w:customStyle="1" w:styleId="CierreCar">
    <w:name w:val="Cierre Car"/>
    <w:basedOn w:val="Fuentedeprrafopredeter"/>
    <w:link w:val="Cierre"/>
    <w:uiPriority w:val="99"/>
    <w:semiHidden/>
    <w:rPr>
      <w:kern w:val="24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B69D3"/>
    <w:pPr>
      <w:ind w:firstLine="0"/>
    </w:pPr>
    <w:rPr>
      <w:sz w:val="22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B69D3"/>
    <w:rPr>
      <w:sz w:val="22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B69D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B69D3"/>
    <w:rPr>
      <w:b/>
      <w:bCs/>
      <w:sz w:val="22"/>
      <w:szCs w:val="20"/>
    </w:rPr>
  </w:style>
  <w:style w:type="paragraph" w:styleId="Fecha">
    <w:name w:val="Date"/>
    <w:basedOn w:val="Normal"/>
    <w:next w:val="Normal"/>
    <w:link w:val="FechaCar"/>
    <w:uiPriority w:val="99"/>
    <w:semiHidden/>
    <w:unhideWhenUsed/>
    <w:pPr>
      <w:ind w:firstLine="0"/>
    </w:pPr>
  </w:style>
  <w:style w:type="character" w:customStyle="1" w:styleId="FechaCar">
    <w:name w:val="Fecha Car"/>
    <w:basedOn w:val="Fuentedeprrafopredeter"/>
    <w:link w:val="Fecha"/>
    <w:uiPriority w:val="99"/>
    <w:semiHidden/>
    <w:rPr>
      <w:kern w:val="24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EB69D3"/>
    <w:pPr>
      <w:ind w:firstLine="0"/>
    </w:pPr>
    <w:rPr>
      <w:rFonts w:ascii="Segoe UI" w:hAnsi="Segoe UI" w:cs="Segoe UI"/>
      <w:sz w:val="22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EB69D3"/>
    <w:rPr>
      <w:rFonts w:ascii="Segoe UI" w:hAnsi="Segoe UI" w:cs="Segoe UI"/>
      <w:sz w:val="22"/>
      <w:szCs w:val="16"/>
    </w:rPr>
  </w:style>
  <w:style w:type="paragraph" w:styleId="Firmadecorreo">
    <w:name w:val="E-mail Signature"/>
    <w:basedOn w:val="Normal"/>
    <w:link w:val="FirmadecorreoCar"/>
    <w:uiPriority w:val="99"/>
    <w:semiHidden/>
    <w:unhideWhenUsed/>
    <w:pPr>
      <w:ind w:firstLine="0"/>
    </w:pPr>
  </w:style>
  <w:style w:type="character" w:customStyle="1" w:styleId="FirmadecorreoCar">
    <w:name w:val="Firma de correo Car"/>
    <w:basedOn w:val="Fuentedeprrafopredeter"/>
    <w:link w:val="Firmadecorreo"/>
    <w:uiPriority w:val="99"/>
    <w:semiHidden/>
    <w:rPr>
      <w:kern w:val="24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EB69D3"/>
    <w:rPr>
      <w:sz w:val="22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B69D3"/>
    <w:rPr>
      <w:sz w:val="22"/>
      <w:szCs w:val="20"/>
    </w:rPr>
  </w:style>
  <w:style w:type="paragraph" w:styleId="Direccinsobre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ind w:left="2880" w:firstLine="0"/>
    </w:pPr>
    <w:rPr>
      <w:rFonts w:asciiTheme="majorHAnsi" w:eastAsiaTheme="majorEastAsia" w:hAnsiTheme="majorHAnsi" w:cstheme="majorBidi"/>
    </w:rPr>
  </w:style>
  <w:style w:type="paragraph" w:styleId="Remitedesobre">
    <w:name w:val="envelope return"/>
    <w:basedOn w:val="Normal"/>
    <w:uiPriority w:val="99"/>
    <w:semiHidden/>
    <w:unhideWhenUsed/>
    <w:rsid w:val="00EB69D3"/>
    <w:pPr>
      <w:ind w:firstLine="0"/>
    </w:pPr>
    <w:rPr>
      <w:rFonts w:asciiTheme="majorHAnsi" w:eastAsiaTheme="majorEastAsia" w:hAnsiTheme="majorHAnsi" w:cstheme="majorBidi"/>
      <w:sz w:val="22"/>
      <w:szCs w:val="20"/>
    </w:rPr>
  </w:style>
  <w:style w:type="table" w:styleId="Tablaconcuadrcula">
    <w:name w:val="Table Grid"/>
    <w:basedOn w:val="Tabla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clara">
    <w:name w:val="Grid Table Light"/>
    <w:basedOn w:val="Tabla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6Car">
    <w:name w:val="Título 6 Car"/>
    <w:basedOn w:val="Fuentedeprrafopredeter"/>
    <w:link w:val="Ttulo6"/>
    <w:uiPriority w:val="5"/>
    <w:semiHidden/>
    <w:rsid w:val="00336906"/>
    <w:rPr>
      <w:rFonts w:asciiTheme="majorHAnsi" w:eastAsiaTheme="majorEastAsia" w:hAnsiTheme="majorHAnsi" w:cstheme="majorBidi"/>
      <w:color w:val="6E6E6E" w:themeColor="accent1" w:themeShade="7F"/>
    </w:rPr>
  </w:style>
  <w:style w:type="paragraph" w:styleId="DireccinHTML">
    <w:name w:val="HTML Address"/>
    <w:basedOn w:val="Normal"/>
    <w:link w:val="DireccinHTMLCar"/>
    <w:uiPriority w:val="99"/>
    <w:semiHidden/>
    <w:unhideWhenUsed/>
    <w:pPr>
      <w:ind w:firstLine="0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Pr>
      <w:i/>
      <w:iCs/>
      <w:kern w:val="24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B69D3"/>
    <w:pPr>
      <w:ind w:firstLine="0"/>
    </w:pPr>
    <w:rPr>
      <w:rFonts w:ascii="Consolas" w:hAnsi="Consolas" w:cs="Consolas"/>
      <w:sz w:val="22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B69D3"/>
    <w:rPr>
      <w:rFonts w:ascii="Consolas" w:hAnsi="Consolas" w:cs="Consolas"/>
      <w:sz w:val="22"/>
      <w:szCs w:val="20"/>
    </w:rPr>
  </w:style>
  <w:style w:type="paragraph" w:styleId="ndice1">
    <w:name w:val="index 1"/>
    <w:basedOn w:val="Normal"/>
    <w:next w:val="Normal"/>
    <w:autoRedefine/>
    <w:uiPriority w:val="99"/>
    <w:semiHidden/>
    <w:unhideWhenUsed/>
    <w:pPr>
      <w:ind w:left="240" w:firstLine="0"/>
    </w:pPr>
  </w:style>
  <w:style w:type="paragraph" w:styleId="ndice2">
    <w:name w:val="index 2"/>
    <w:basedOn w:val="Normal"/>
    <w:next w:val="Normal"/>
    <w:autoRedefine/>
    <w:uiPriority w:val="99"/>
    <w:semiHidden/>
    <w:unhideWhenUsed/>
    <w:pPr>
      <w:ind w:left="480" w:firstLine="0"/>
    </w:pPr>
  </w:style>
  <w:style w:type="paragraph" w:styleId="ndice3">
    <w:name w:val="index 3"/>
    <w:basedOn w:val="Normal"/>
    <w:next w:val="Normal"/>
    <w:autoRedefine/>
    <w:uiPriority w:val="99"/>
    <w:semiHidden/>
    <w:unhideWhenUsed/>
    <w:pPr>
      <w:ind w:left="720" w:firstLine="0"/>
    </w:pPr>
  </w:style>
  <w:style w:type="paragraph" w:styleId="ndice4">
    <w:name w:val="index 4"/>
    <w:basedOn w:val="Normal"/>
    <w:next w:val="Normal"/>
    <w:autoRedefine/>
    <w:uiPriority w:val="99"/>
    <w:semiHidden/>
    <w:unhideWhenUsed/>
    <w:pPr>
      <w:ind w:left="960" w:firstLine="0"/>
    </w:pPr>
  </w:style>
  <w:style w:type="paragraph" w:styleId="ndice5">
    <w:name w:val="index 5"/>
    <w:basedOn w:val="Normal"/>
    <w:next w:val="Normal"/>
    <w:autoRedefine/>
    <w:uiPriority w:val="99"/>
    <w:semiHidden/>
    <w:unhideWhenUsed/>
    <w:pPr>
      <w:ind w:left="1200" w:firstLine="0"/>
    </w:pPr>
  </w:style>
  <w:style w:type="paragraph" w:styleId="ndice6">
    <w:name w:val="index 6"/>
    <w:basedOn w:val="Normal"/>
    <w:next w:val="Normal"/>
    <w:autoRedefine/>
    <w:uiPriority w:val="99"/>
    <w:semiHidden/>
    <w:unhideWhenUsed/>
    <w:pPr>
      <w:ind w:left="1440" w:firstLine="0"/>
    </w:pPr>
  </w:style>
  <w:style w:type="paragraph" w:styleId="ndice7">
    <w:name w:val="index 7"/>
    <w:basedOn w:val="Normal"/>
    <w:next w:val="Normal"/>
    <w:autoRedefine/>
    <w:uiPriority w:val="99"/>
    <w:semiHidden/>
    <w:unhideWhenUsed/>
    <w:pPr>
      <w:ind w:left="1680" w:firstLine="0"/>
    </w:pPr>
  </w:style>
  <w:style w:type="paragraph" w:styleId="ndice8">
    <w:name w:val="index 8"/>
    <w:basedOn w:val="Normal"/>
    <w:next w:val="Normal"/>
    <w:autoRedefine/>
    <w:uiPriority w:val="99"/>
    <w:semiHidden/>
    <w:unhideWhenUsed/>
    <w:pPr>
      <w:ind w:left="1920" w:firstLine="0"/>
    </w:pPr>
  </w:style>
  <w:style w:type="paragraph" w:styleId="ndice9">
    <w:name w:val="index 9"/>
    <w:basedOn w:val="Normal"/>
    <w:next w:val="Normal"/>
    <w:autoRedefine/>
    <w:uiPriority w:val="99"/>
    <w:semiHidden/>
    <w:unhideWhenUsed/>
    <w:pPr>
      <w:ind w:left="2160" w:firstLine="0"/>
    </w:pPr>
  </w:style>
  <w:style w:type="paragraph" w:styleId="Ttulodendice">
    <w:name w:val="index heading"/>
    <w:basedOn w:val="Normal"/>
    <w:next w:val="ndice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Citadestacada">
    <w:name w:val="Intense Quote"/>
    <w:basedOn w:val="Normal"/>
    <w:next w:val="Normal"/>
    <w:link w:val="CitadestacadaCar"/>
    <w:uiPriority w:val="30"/>
    <w:unhideWhenUsed/>
    <w:qFormat/>
    <w:rsid w:val="00EB69D3"/>
    <w:pPr>
      <w:pBdr>
        <w:top w:val="single" w:sz="4" w:space="10" w:color="6E6E6E" w:themeColor="accent1" w:themeShade="80"/>
        <w:bottom w:val="single" w:sz="4" w:space="10" w:color="6E6E6E" w:themeColor="accent1" w:themeShade="80"/>
      </w:pBdr>
      <w:spacing w:before="360" w:after="360"/>
      <w:ind w:left="864" w:right="864" w:firstLine="0"/>
      <w:jc w:val="center"/>
    </w:pPr>
    <w:rPr>
      <w:i/>
      <w:iCs/>
      <w:color w:val="6E6E6E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B69D3"/>
    <w:rPr>
      <w:i/>
      <w:iCs/>
      <w:color w:val="6E6E6E" w:themeColor="accent1" w:themeShade="80"/>
    </w:rPr>
  </w:style>
  <w:style w:type="paragraph" w:styleId="Lista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a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a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a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a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aconvietas">
    <w:name w:val="List Bullet"/>
    <w:basedOn w:val="Normal"/>
    <w:uiPriority w:val="8"/>
    <w:unhideWhenUsed/>
    <w:qFormat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aconvietas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aconvietas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aconvietas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Continuarlista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Continuarlista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Continuarlista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Continuarlista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Continuarlista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aconnmeros">
    <w:name w:val="List Number"/>
    <w:basedOn w:val="Normal"/>
    <w:uiPriority w:val="8"/>
    <w:unhideWhenUsed/>
    <w:qFormat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aconnmeros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aconnmeros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aconnmeros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Prrafodelista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Textomacro">
    <w:name w:val="macro"/>
    <w:link w:val="TextomacroCar"/>
    <w:uiPriority w:val="99"/>
    <w:semiHidden/>
    <w:unhideWhenUsed/>
    <w:rsid w:val="00EB69D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EB69D3"/>
    <w:rPr>
      <w:rFonts w:ascii="Consolas" w:hAnsi="Consolas" w:cs="Consolas"/>
      <w:kern w:val="24"/>
      <w:sz w:val="22"/>
      <w:szCs w:val="20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Sangranormal">
    <w:name w:val="Normal Indent"/>
    <w:basedOn w:val="Normal"/>
    <w:uiPriority w:val="99"/>
    <w:semiHidden/>
    <w:unhideWhenUsed/>
    <w:pPr>
      <w:ind w:left="720" w:firstLine="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pPr>
      <w:ind w:firstLine="0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Pr>
      <w:kern w:val="24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EB69D3"/>
    <w:pPr>
      <w:ind w:firstLine="0"/>
    </w:pPr>
    <w:rPr>
      <w:rFonts w:ascii="Consolas" w:hAnsi="Consolas" w:cs="Consolas"/>
      <w:sz w:val="22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EB69D3"/>
    <w:rPr>
      <w:rFonts w:ascii="Consolas" w:hAnsi="Consolas" w:cs="Consolas"/>
      <w:sz w:val="22"/>
      <w:szCs w:val="21"/>
    </w:rPr>
  </w:style>
  <w:style w:type="paragraph" w:styleId="Cita">
    <w:name w:val="Quote"/>
    <w:basedOn w:val="Normal"/>
    <w:next w:val="Normal"/>
    <w:link w:val="CitaCar"/>
    <w:uiPriority w:val="29"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Pr>
      <w:i/>
      <w:iCs/>
      <w:color w:val="404040" w:themeColor="text1" w:themeTint="BF"/>
      <w:kern w:val="24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pPr>
      <w:ind w:firstLine="0"/>
    </w:pPr>
  </w:style>
  <w:style w:type="character" w:customStyle="1" w:styleId="SaludoCar">
    <w:name w:val="Saludo Car"/>
    <w:basedOn w:val="Fuentedeprrafopredeter"/>
    <w:link w:val="Saludo"/>
    <w:uiPriority w:val="99"/>
    <w:semiHidden/>
    <w:rPr>
      <w:kern w:val="24"/>
    </w:rPr>
  </w:style>
  <w:style w:type="paragraph" w:styleId="Firma">
    <w:name w:val="Signature"/>
    <w:basedOn w:val="Normal"/>
    <w:link w:val="FirmaCar"/>
    <w:uiPriority w:val="99"/>
    <w:semiHidden/>
    <w:unhideWhenUsed/>
    <w:pPr>
      <w:ind w:left="4320" w:firstLine="0"/>
    </w:pPr>
  </w:style>
  <w:style w:type="character" w:customStyle="1" w:styleId="FirmaCar">
    <w:name w:val="Firma Car"/>
    <w:basedOn w:val="Fuentedeprrafopredeter"/>
    <w:link w:val="Firma"/>
    <w:uiPriority w:val="99"/>
    <w:semiHidden/>
    <w:rPr>
      <w:kern w:val="24"/>
    </w:rPr>
  </w:style>
  <w:style w:type="paragraph" w:customStyle="1" w:styleId="Ttulo21">
    <w:name w:val="Título 21"/>
    <w:basedOn w:val="Normal"/>
    <w:uiPriority w:val="1"/>
    <w:qFormat/>
    <w:rsid w:val="00255F23"/>
    <w:pPr>
      <w:spacing w:line="360" w:lineRule="auto"/>
      <w:ind w:firstLine="0"/>
      <w:jc w:val="center"/>
    </w:pPr>
    <w:rPr>
      <w:b/>
      <w:smallCaps/>
    </w:rPr>
  </w:style>
  <w:style w:type="paragraph" w:styleId="Textoconsangra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adeilustracion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Encabezadodelista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D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D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D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D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D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D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Refdenotaalfinal">
    <w:name w:val="endnote reference"/>
    <w:basedOn w:val="Fuentedeprrafopredeter"/>
    <w:uiPriority w:val="99"/>
    <w:semiHidden/>
    <w:unhideWhenUsed/>
    <w:rPr>
      <w:vertAlign w:val="superscript"/>
    </w:rPr>
  </w:style>
  <w:style w:type="character" w:styleId="Refdenotaalpie">
    <w:name w:val="footnote reference"/>
    <w:basedOn w:val="Fuentedeprrafopredeter"/>
    <w:uiPriority w:val="99"/>
    <w:qFormat/>
    <w:rPr>
      <w:vertAlign w:val="superscript"/>
    </w:rPr>
  </w:style>
  <w:style w:type="table" w:customStyle="1" w:styleId="InformeAPA">
    <w:name w:val="Informe APA"/>
    <w:basedOn w:val="Tablanormal"/>
    <w:uiPriority w:val="99"/>
    <w:rsid w:val="003F7CBD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ailustracin">
    <w:name w:val="Tabla/ilustración"/>
    <w:basedOn w:val="Normal"/>
    <w:uiPriority w:val="7"/>
    <w:qFormat/>
    <w:pPr>
      <w:spacing w:before="240"/>
      <w:ind w:firstLine="0"/>
      <w:contextualSpacing/>
    </w:pPr>
  </w:style>
  <w:style w:type="paragraph" w:styleId="Piedepgina">
    <w:name w:val="footer"/>
    <w:basedOn w:val="Normal"/>
    <w:link w:val="PiedepginaCar"/>
    <w:uiPriority w:val="99"/>
    <w:qFormat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B2E59"/>
  </w:style>
  <w:style w:type="character" w:styleId="Refdecomentario">
    <w:name w:val="annotation reference"/>
    <w:basedOn w:val="Fuentedeprrafopredeter"/>
    <w:uiPriority w:val="99"/>
    <w:semiHidden/>
    <w:unhideWhenUsed/>
    <w:rsid w:val="00EB69D3"/>
    <w:rPr>
      <w:sz w:val="22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qFormat/>
    <w:rsid w:val="00EB69D3"/>
    <w:rPr>
      <w:sz w:val="22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EB69D3"/>
    <w:rPr>
      <w:sz w:val="22"/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EB69D3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EB69D3"/>
    <w:rPr>
      <w:rFonts w:ascii="Consolas" w:hAnsi="Consolas"/>
      <w:sz w:val="22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EB69D3"/>
    <w:rPr>
      <w:rFonts w:ascii="Consolas" w:hAnsi="Consolas"/>
      <w:sz w:val="22"/>
      <w:szCs w:val="20"/>
    </w:rPr>
  </w:style>
  <w:style w:type="paragraph" w:styleId="TtuloTDC">
    <w:name w:val="TOC Heading"/>
    <w:basedOn w:val="Ttulo1"/>
    <w:next w:val="Normal"/>
    <w:uiPriority w:val="39"/>
    <w:unhideWhenUsed/>
    <w:qFormat/>
    <w:rsid w:val="00EB69D3"/>
    <w:pPr>
      <w:spacing w:before="240"/>
      <w:ind w:firstLine="720"/>
      <w:jc w:val="left"/>
      <w:outlineLvl w:val="9"/>
    </w:pPr>
    <w:rPr>
      <w:b w:val="0"/>
      <w:bCs w:val="0"/>
      <w:color w:val="6E6E6E" w:themeColor="accent1" w:themeShade="80"/>
      <w:sz w:val="32"/>
      <w:szCs w:val="32"/>
    </w:rPr>
  </w:style>
  <w:style w:type="character" w:styleId="Referenciaintensa">
    <w:name w:val="Intense Reference"/>
    <w:basedOn w:val="Fuentedeprrafopredeter"/>
    <w:uiPriority w:val="32"/>
    <w:unhideWhenUsed/>
    <w:qFormat/>
    <w:rsid w:val="00EB69D3"/>
    <w:rPr>
      <w:b/>
      <w:bCs/>
      <w:caps w:val="0"/>
      <w:smallCaps/>
      <w:color w:val="6E6E6E" w:themeColor="accent1" w:themeShade="80"/>
      <w:spacing w:val="5"/>
    </w:rPr>
  </w:style>
  <w:style w:type="character" w:styleId="nfasisintenso">
    <w:name w:val="Intense Emphasis"/>
    <w:basedOn w:val="Fuentedeprrafopredeter"/>
    <w:uiPriority w:val="21"/>
    <w:unhideWhenUsed/>
    <w:qFormat/>
    <w:rsid w:val="00EB69D3"/>
    <w:rPr>
      <w:i/>
      <w:iCs/>
      <w:color w:val="6E6E6E" w:themeColor="accent1" w:themeShade="80"/>
    </w:rPr>
  </w:style>
  <w:style w:type="table" w:styleId="Tablaconcuadrcula4-nfasis4">
    <w:name w:val="Grid Table 4 Accent 4"/>
    <w:basedOn w:val="Tablanormal"/>
    <w:uiPriority w:val="49"/>
    <w:rsid w:val="003F7CBD"/>
    <w:pPr>
      <w:spacing w:line="240" w:lineRule="auto"/>
    </w:pPr>
    <w:tblPr>
      <w:tblStyleRowBandSize w:val="1"/>
      <w:tblStyleColBandSize w:val="1"/>
      <w:tblBorders>
        <w:top w:val="single" w:sz="4" w:space="0" w:color="B2B2B2" w:themeColor="accent4" w:themeTint="99"/>
        <w:left w:val="single" w:sz="4" w:space="0" w:color="B2B2B2" w:themeColor="accent4" w:themeTint="99"/>
        <w:bottom w:val="single" w:sz="4" w:space="0" w:color="B2B2B2" w:themeColor="accent4" w:themeTint="99"/>
        <w:right w:val="single" w:sz="4" w:space="0" w:color="B2B2B2" w:themeColor="accent4" w:themeTint="99"/>
        <w:insideH w:val="single" w:sz="4" w:space="0" w:color="B2B2B2" w:themeColor="accent4" w:themeTint="99"/>
        <w:insideV w:val="single" w:sz="4" w:space="0" w:color="B2B2B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8080" w:themeColor="accent4"/>
          <w:left w:val="single" w:sz="4" w:space="0" w:color="808080" w:themeColor="accent4"/>
          <w:bottom w:val="single" w:sz="4" w:space="0" w:color="808080" w:themeColor="accent4"/>
          <w:right w:val="single" w:sz="4" w:space="0" w:color="808080" w:themeColor="accent4"/>
          <w:insideH w:val="nil"/>
          <w:insideV w:val="nil"/>
        </w:tcBorders>
        <w:shd w:val="clear" w:color="auto" w:fill="808080" w:themeFill="accent4"/>
      </w:tcPr>
    </w:tblStylePr>
    <w:tblStylePr w:type="lastRow">
      <w:rPr>
        <w:b/>
        <w:bCs/>
      </w:rPr>
      <w:tblPr/>
      <w:tcPr>
        <w:tcBorders>
          <w:top w:val="double" w:sz="4" w:space="0" w:color="80808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character" w:customStyle="1" w:styleId="SinespaciadoCar">
    <w:name w:val="Sin espaciado Car"/>
    <w:aliases w:val="Sin sangría Car"/>
    <w:basedOn w:val="Fuentedeprrafopredeter"/>
    <w:link w:val="Sinespaciado"/>
    <w:uiPriority w:val="1"/>
    <w:rsid w:val="00A0494D"/>
  </w:style>
  <w:style w:type="character" w:styleId="Textoennegrita">
    <w:name w:val="Strong"/>
    <w:basedOn w:val="Fuentedeprrafopredeter"/>
    <w:uiPriority w:val="22"/>
    <w:qFormat/>
    <w:rsid w:val="00DF474A"/>
    <w:rPr>
      <w:b/>
      <w:bCs/>
    </w:rPr>
  </w:style>
  <w:style w:type="character" w:customStyle="1" w:styleId="hljs-keyword">
    <w:name w:val="hljs-keyword"/>
    <w:basedOn w:val="Fuentedeprrafopredeter"/>
    <w:rsid w:val="005B1DFA"/>
  </w:style>
  <w:style w:type="character" w:customStyle="1" w:styleId="hljs-operator">
    <w:name w:val="hljs-operator"/>
    <w:basedOn w:val="Fuentedeprrafopredeter"/>
    <w:rsid w:val="005B1DFA"/>
  </w:style>
  <w:style w:type="character" w:customStyle="1" w:styleId="hljs-comment">
    <w:name w:val="hljs-comment"/>
    <w:basedOn w:val="Fuentedeprrafopredeter"/>
    <w:rsid w:val="005B1DFA"/>
  </w:style>
  <w:style w:type="character" w:customStyle="1" w:styleId="Ttulo7Car">
    <w:name w:val="Título 7 Car"/>
    <w:basedOn w:val="Fuentedeprrafopredeter"/>
    <w:link w:val="Ttulo7"/>
    <w:uiPriority w:val="5"/>
    <w:semiHidden/>
    <w:rsid w:val="00DA0B07"/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5"/>
    <w:semiHidden/>
    <w:rsid w:val="00DA0B0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5"/>
    <w:semiHidden/>
    <w:rsid w:val="00DA0B0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cdigo">
    <w:name w:val="código"/>
    <w:basedOn w:val="Normal"/>
    <w:next w:val="Normal"/>
    <w:link w:val="cdigoCar"/>
    <w:qFormat/>
    <w:rsid w:val="000D608A"/>
    <w:pPr>
      <w:tabs>
        <w:tab w:val="left" w:pos="113"/>
      </w:tabs>
      <w:ind w:firstLine="0"/>
    </w:pPr>
    <w:rPr>
      <w:rFonts w:ascii="Courier New" w:eastAsia="Times New Roman" w:hAnsi="Courier New" w:cs="Courier New"/>
      <w:color w:val="75715E"/>
      <w:sz w:val="10"/>
      <w:szCs w:val="12"/>
      <w:lang w:val="es-PE" w:eastAsia="es-PE"/>
    </w:rPr>
  </w:style>
  <w:style w:type="character" w:customStyle="1" w:styleId="cdigoCar">
    <w:name w:val="código Car"/>
    <w:basedOn w:val="Fuentedeprrafopredeter"/>
    <w:link w:val="cdigo"/>
    <w:rsid w:val="000D608A"/>
    <w:rPr>
      <w:rFonts w:ascii="Courier New" w:eastAsia="Times New Roman" w:hAnsi="Courier New" w:cs="Courier New"/>
      <w:color w:val="75715E"/>
      <w:sz w:val="10"/>
      <w:szCs w:val="12"/>
      <w:lang w:val="es-PE" w:eastAsia="es-PE"/>
    </w:rPr>
  </w:style>
  <w:style w:type="character" w:styleId="Hipervnculo">
    <w:name w:val="Hyperlink"/>
    <w:basedOn w:val="Fuentedeprrafopredeter"/>
    <w:uiPriority w:val="99"/>
    <w:unhideWhenUsed/>
    <w:rsid w:val="006613E0"/>
    <w:rPr>
      <w:color w:val="5F5F5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613E0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793374"/>
    <w:rPr>
      <w:color w:val="6C6C6C" w:themeColor="followed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255F2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55F23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255F23"/>
    <w:pPr>
      <w:spacing w:after="100"/>
      <w:ind w:left="480"/>
    </w:pPr>
  </w:style>
  <w:style w:type="numbering" w:customStyle="1" w:styleId="Sinlista1">
    <w:name w:val="Sin lista1"/>
    <w:next w:val="Sinlista"/>
    <w:uiPriority w:val="99"/>
    <w:semiHidden/>
    <w:unhideWhenUsed/>
    <w:rsid w:val="005E012D"/>
  </w:style>
  <w:style w:type="paragraph" w:customStyle="1" w:styleId="msonormal0">
    <w:name w:val="msonormal"/>
    <w:basedOn w:val="Normal"/>
    <w:rsid w:val="005E012D"/>
    <w:pPr>
      <w:widowControl/>
      <w:spacing w:before="100" w:beforeAutospacing="1" w:after="100" w:afterAutospacing="1"/>
      <w:ind w:firstLine="0"/>
    </w:pPr>
    <w:rPr>
      <w:rFonts w:ascii="Times New Roman" w:eastAsia="Times New Roman" w:hAnsi="Times New Roman" w:cs="Times New Roman"/>
      <w:color w:val="auto"/>
      <w:lang w:val="es-PE" w:eastAsia="es-PE"/>
    </w:rPr>
  </w:style>
  <w:style w:type="numbering" w:customStyle="1" w:styleId="Sinlista2">
    <w:name w:val="Sin lista2"/>
    <w:next w:val="Sinlista"/>
    <w:uiPriority w:val="99"/>
    <w:semiHidden/>
    <w:unhideWhenUsed/>
    <w:rsid w:val="00B4204D"/>
  </w:style>
  <w:style w:type="table" w:styleId="Tabladecuadrcula4">
    <w:name w:val="Grid Table 4"/>
    <w:basedOn w:val="Tablanormal"/>
    <w:uiPriority w:val="49"/>
    <w:rsid w:val="00396C9D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03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80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326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864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8807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8297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426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9169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4234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9837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4624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55221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7418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2816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1602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76501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8519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40760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4475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3098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7630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66891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5036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4751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6275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9034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5724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50661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54620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19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04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5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42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127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56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7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30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66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45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12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034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437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09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6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8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7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8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4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144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46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110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4086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3794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7303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4882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317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52638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0716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54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268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5314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9867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11642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6432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75947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1378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408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3771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33209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3892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1667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0100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6226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0277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73348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36553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343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5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3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1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53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17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226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443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5826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722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5769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6157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9881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3128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358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02529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2886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7163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3564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8940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93727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01571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04348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3571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3073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1013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29416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91857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6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7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5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9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5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2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204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934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77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30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699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942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46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42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175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700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56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5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2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5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519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4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08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81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55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23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05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0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7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2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8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2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80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692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437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279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5140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4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9937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8437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11172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22856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6249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013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7408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6339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1486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95613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1198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4248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4920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9986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52925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56821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36356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9305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5927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1107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14185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75889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643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2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8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1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43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631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93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9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1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0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57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72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904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312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1472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6473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8136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1036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2880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18434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36632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73923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685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6164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4210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66898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5778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34586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7992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9431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1841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8795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62599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593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7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9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4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7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513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905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281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2984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3599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8388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4220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1776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3100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05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1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5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1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9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8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6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4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57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6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12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1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2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9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4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1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8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0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9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61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146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55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61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31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941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85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3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396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73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88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43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74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12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5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56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4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81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297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33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62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1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2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0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6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707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134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543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0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6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6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6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2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0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2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1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1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53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1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2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03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7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8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63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516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3388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1583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4122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2676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8309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4033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638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2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1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2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1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42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0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6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8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1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8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6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5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8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4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8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3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9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4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64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9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300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812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81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73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5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2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166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584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3986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629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6973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2338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9885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47193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1717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66743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6118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1967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2544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9463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36987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50038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4390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3786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0919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0662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89764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45115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0442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4078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6320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00706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92721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47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1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0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0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6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9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063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169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94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48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1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207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680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28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189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2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73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139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83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54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4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1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3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2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4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1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1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784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452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405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10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326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4.sv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image" Target="media/image6.sv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oter" Target="footer1.xml"/><Relationship Id="rId23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1.xml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BK%20Gamer\AppData\Roaming\Microsoft\Templates\Documento%20de%20estilo%20AP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9E94AD2E72EE49F0B506527660D45F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FD7F74-AB6A-484C-82F3-44264A578F9B}"/>
      </w:docPartPr>
      <w:docPartBody>
        <w:p w:rsidR="009D24A9" w:rsidRDefault="00334C96" w:rsidP="00334C96">
          <w:pPr>
            <w:pStyle w:val="9E94AD2E72EE49F0B506527660D45FE0"/>
          </w:pPr>
          <w:r>
            <w:rPr>
              <w:lang w:bidi="es-ES"/>
            </w:rPr>
            <w:t>Los dos primeros niveles de título tienen su propio párrafo, como se muestra aquí. Los títulos 3, 4 y 5 son títulos usados al principio del párrafo.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C96"/>
    <w:rsid w:val="0000125E"/>
    <w:rsid w:val="00037921"/>
    <w:rsid w:val="00045A63"/>
    <w:rsid w:val="00071ACD"/>
    <w:rsid w:val="000968D4"/>
    <w:rsid w:val="00112674"/>
    <w:rsid w:val="00183CA7"/>
    <w:rsid w:val="001C2D76"/>
    <w:rsid w:val="0021116B"/>
    <w:rsid w:val="00214A97"/>
    <w:rsid w:val="002A2DB5"/>
    <w:rsid w:val="002F0AAC"/>
    <w:rsid w:val="002F5A32"/>
    <w:rsid w:val="00334C96"/>
    <w:rsid w:val="003967A6"/>
    <w:rsid w:val="003F0ADB"/>
    <w:rsid w:val="0047696F"/>
    <w:rsid w:val="00582091"/>
    <w:rsid w:val="006B3DCE"/>
    <w:rsid w:val="00717BBD"/>
    <w:rsid w:val="00792284"/>
    <w:rsid w:val="00802223"/>
    <w:rsid w:val="00971AB4"/>
    <w:rsid w:val="009721C4"/>
    <w:rsid w:val="009D24A9"/>
    <w:rsid w:val="009D6706"/>
    <w:rsid w:val="009F6108"/>
    <w:rsid w:val="00A24065"/>
    <w:rsid w:val="00AE715B"/>
    <w:rsid w:val="00B96BF4"/>
    <w:rsid w:val="00BB08C7"/>
    <w:rsid w:val="00CC7B6B"/>
    <w:rsid w:val="00CE04B1"/>
    <w:rsid w:val="00DA770F"/>
    <w:rsid w:val="00E404C8"/>
    <w:rsid w:val="00E45696"/>
    <w:rsid w:val="00E84E88"/>
    <w:rsid w:val="00EA059A"/>
    <w:rsid w:val="00F10FEF"/>
    <w:rsid w:val="00F64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PE" w:eastAsia="es-PE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5" w:unhideWhenUsed="1" w:qFormat="1"/>
    <w:lsdException w:name="heading 4" w:semiHidden="1" w:uiPriority="5" w:unhideWhenUsed="1" w:qFormat="1"/>
    <w:lsdException w:name="heading 5" w:semiHidden="1" w:uiPriority="5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next w:val="Normal"/>
    <w:link w:val="Ttulo3Car"/>
    <w:uiPriority w:val="5"/>
    <w:qFormat/>
    <w:pPr>
      <w:keepNext/>
      <w:keepLines/>
      <w:spacing w:after="0" w:line="480" w:lineRule="auto"/>
      <w:ind w:firstLine="720"/>
      <w:outlineLvl w:val="2"/>
    </w:pPr>
    <w:rPr>
      <w:rFonts w:asciiTheme="majorHAnsi" w:eastAsiaTheme="majorEastAsia" w:hAnsiTheme="majorHAnsi" w:cstheme="majorBidi"/>
      <w:b/>
      <w:bCs/>
      <w:color w:val="000000" w:themeColor="text1"/>
      <w:kern w:val="0"/>
      <w:lang w:val="es-ES" w:eastAsia="ja-JP"/>
      <w14:ligatures w14:val="none"/>
    </w:rPr>
  </w:style>
  <w:style w:type="paragraph" w:styleId="Ttulo4">
    <w:name w:val="heading 4"/>
    <w:basedOn w:val="Normal"/>
    <w:next w:val="Normal"/>
    <w:link w:val="Ttulo4Car"/>
    <w:uiPriority w:val="5"/>
    <w:qFormat/>
    <w:pPr>
      <w:keepNext/>
      <w:keepLines/>
      <w:spacing w:after="0" w:line="480" w:lineRule="auto"/>
      <w:ind w:firstLine="72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  <w:kern w:val="0"/>
      <w:lang w:val="es-ES" w:eastAsia="ja-JP"/>
      <w14:ligatures w14:val="none"/>
    </w:rPr>
  </w:style>
  <w:style w:type="paragraph" w:styleId="Ttulo5">
    <w:name w:val="heading 5"/>
    <w:basedOn w:val="Normal"/>
    <w:next w:val="Normal"/>
    <w:link w:val="Ttulo5Car"/>
    <w:uiPriority w:val="5"/>
    <w:qFormat/>
    <w:pPr>
      <w:keepNext/>
      <w:keepLines/>
      <w:spacing w:after="0" w:line="480" w:lineRule="auto"/>
      <w:ind w:firstLine="720"/>
      <w:outlineLvl w:val="4"/>
    </w:pPr>
    <w:rPr>
      <w:rFonts w:asciiTheme="majorHAnsi" w:eastAsiaTheme="majorEastAsia" w:hAnsiTheme="majorHAnsi" w:cstheme="majorBidi"/>
      <w:i/>
      <w:iCs/>
      <w:color w:val="000000" w:themeColor="text1"/>
      <w:kern w:val="0"/>
      <w:lang w:val="es-ES" w:eastAsia="ja-JP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fasis">
    <w:name w:val="Emphasis"/>
    <w:basedOn w:val="Fuentedeprrafopredeter"/>
    <w:uiPriority w:val="4"/>
    <w:qFormat/>
    <w:rPr>
      <w:i/>
      <w:iCs/>
    </w:rPr>
  </w:style>
  <w:style w:type="character" w:styleId="Refdenotaalpie">
    <w:name w:val="footnote reference"/>
    <w:basedOn w:val="Fuentedeprrafopredeter"/>
    <w:uiPriority w:val="99"/>
    <w:qFormat/>
    <w:rPr>
      <w:vertAlign w:val="superscript"/>
    </w:rPr>
  </w:style>
  <w:style w:type="character" w:customStyle="1" w:styleId="Ttulo3Car">
    <w:name w:val="Título 3 Car"/>
    <w:basedOn w:val="Fuentedeprrafopredeter"/>
    <w:link w:val="Ttulo3"/>
    <w:uiPriority w:val="5"/>
    <w:rPr>
      <w:rFonts w:asciiTheme="majorHAnsi" w:eastAsiaTheme="majorEastAsia" w:hAnsiTheme="majorHAnsi" w:cstheme="majorBidi"/>
      <w:b/>
      <w:bCs/>
      <w:color w:val="000000" w:themeColor="text1"/>
      <w:kern w:val="0"/>
      <w:lang w:val="es-ES" w:eastAsia="ja-JP"/>
      <w14:ligatures w14:val="none"/>
    </w:rPr>
  </w:style>
  <w:style w:type="character" w:customStyle="1" w:styleId="Ttulo4Car">
    <w:name w:val="Título 4 Car"/>
    <w:basedOn w:val="Fuentedeprrafopredeter"/>
    <w:link w:val="Ttulo4"/>
    <w:uiPriority w:val="5"/>
    <w:rPr>
      <w:rFonts w:asciiTheme="majorHAnsi" w:eastAsiaTheme="majorEastAsia" w:hAnsiTheme="majorHAnsi" w:cstheme="majorBidi"/>
      <w:b/>
      <w:bCs/>
      <w:i/>
      <w:iCs/>
      <w:color w:val="000000" w:themeColor="text1"/>
      <w:kern w:val="0"/>
      <w:lang w:val="es-ES" w:eastAsia="ja-JP"/>
      <w14:ligatures w14:val="none"/>
    </w:rPr>
  </w:style>
  <w:style w:type="character" w:customStyle="1" w:styleId="Ttulo5Car">
    <w:name w:val="Título 5 Car"/>
    <w:basedOn w:val="Fuentedeprrafopredeter"/>
    <w:link w:val="Ttulo5"/>
    <w:uiPriority w:val="5"/>
    <w:rPr>
      <w:rFonts w:asciiTheme="majorHAnsi" w:eastAsiaTheme="majorEastAsia" w:hAnsiTheme="majorHAnsi" w:cstheme="majorBidi"/>
      <w:i/>
      <w:iCs/>
      <w:color w:val="000000" w:themeColor="text1"/>
      <w:kern w:val="0"/>
      <w:lang w:val="es-ES" w:eastAsia="ja-JP"/>
      <w14:ligatures w14:val="none"/>
    </w:rPr>
  </w:style>
  <w:style w:type="paragraph" w:customStyle="1" w:styleId="9E94AD2E72EE49F0B506527660D45FE0">
    <w:name w:val="9E94AD2E72EE49F0B506527660D45FE0"/>
    <w:rsid w:val="00334C9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6C6C6C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8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AEC82F7-45CD-4676-A802-CBB0B796AF3C}">
  <we:reference id="wa200000113" version="1.0.0.0" store="es-HN" storeType="OMEX"/>
  <we:alternateReferences>
    <we:reference id="WA200000113" version="1.0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employees xmlns="http://schemas.microsoft.com/temp/samples">
  <employee>
    <CustomerName>&lt;?xml version="1.0" standalone="yes"?&gt;
&lt;?mso-application progid="Word.Document"?&gt;
&lt;pkg:package xmlns:pkg="http://schemas.microsoft.com/office/2006/xmlPackage"&gt;&lt;pkg:part pkg:name="/_rels/.rels" pkg:contentType="application/vnd.openxmlformats-package.relationships+xml" pkg:padding="512"&gt;&lt;pkg:xmlData&gt;&lt;Relationships xmlns="http://schemas.openxmlformats.org/package/2006/relationships"&gt;&lt;Relationship Id="rId1" Type="http://schemas.openxmlformats.org/officeDocument/2006/relationships/officeDocument" Target="word/document.xml"/&gt;&lt;/Relationships&gt;&lt;/pkg:xmlData&gt;&lt;/pkg:part&gt;&lt;pkg:part pkg:name="/word/document.xml" pkg:contentType="application/vnd.openxmlformats-officedocument.wordprocessingml.document.main+xml"&gt;&lt;pkg:xmlData&gt;&lt;w:document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wp14"&gt;&lt;w:body&gt;&lt;w:p w14:paraId="5CD05E12" w14:textId="4F0A5308" w:rsidR="0069023B" w:rsidRDefault="0069023B"&gt;&lt;w:pPr&gt;&lt;w:spacing w:line="360" w:lineRule="auto"/&gt;&lt;w:ind w:firstLine="0"/&gt;&lt;/w:pPr&gt;&lt;w:r w:rsidRPr="008F63C2"&gt;&lt;w:rPr&gt;&lt;w:b/&gt;&lt;w:bCs/&gt;&lt;/w:rPr&gt;&lt;w:t&gt;Base de Datos&lt;/w:t&gt;&lt;/w:r&gt;&lt;w:r w:rsidRPr="008F63C2"&gt;&lt;w:rPr&gt;&lt;w:b/&gt;&lt;w:bCs/&gt;&lt;/w:rPr&gt;&lt;w:t xml:space="preserve"&gt; &lt;/w:t&gt;&lt;/w:r&gt;&lt;w:r w:rsidRPr="008F63C2"&gt;&lt;w:rPr&gt;&lt;w:b/&gt;&lt;w:bCs/&gt;&lt;/w:rPr&gt;&lt;w:t&gt;–&lt;/w:t&gt;&lt;/w:r&gt;&lt;w:r w:rsidRPr="008F63C2"&gt;&lt;w:rPr&gt;&lt;w:b/&gt;&lt;w:bCs/&gt;&lt;/w:rPr&gt;&lt;w:t xml:space="preserve"&gt; &lt;/w:t&gt;&lt;/w:r&gt;&lt;w:r w:rsidRPr="008F63C2"&gt;&lt;w:rPr&gt;&lt;w:b/&gt;&lt;w:bCs/&gt;&lt;/w:rPr&gt;&lt;w:t xml:space="preserve"&gt;39104: &lt;/w:t&gt;&lt;/w:r&gt;&lt;w:r&gt;&lt;w:t&gt;Info&lt;/w:t&gt;&lt;/w:r&gt;&lt;w:r&gt;&lt;w:t xml:space="preserve"&gt;rme de Caso: &lt;/w:t&gt;&lt;/w:r&gt;&lt;w:r&gt;&lt;w:t&gt;“&lt;/w:t&gt;&lt;/w:r&gt;&lt;w:r w:rsidRPr="00ED2494"&gt;&lt;w:t&gt;TechAcademy&lt;/w:t&gt;&lt;/w:r&gt;&lt;w:r&gt;&lt;w:t&gt;”&lt;/w:t&gt;&lt;/w:r&gt;&lt;/w:p&gt;&lt;w:sectPr w:rsidR="009430DB"&gt;&lt;w:pgSz w:w="12240" w:h="15840"/&gt;&lt;w:pgMar w:top="1417" w:right="1701" w:bottom="1417" w:left="1701" w:header="720" w:footer="720" w:gutter="0"/&gt;&lt;w:cols w:space="720"/&gt;&lt;/w:sectPr&gt;&lt;/w:body&gt;&lt;/w:document&gt;&lt;/pkg:xmlData&gt;&lt;/pkg:part&gt;&lt;pkg:part pkg:name="/word/_rels/document.xml.rels" pkg:contentType="application/vnd.openxmlformats-package.relationships+xml" pkg:padding="256"&gt;&lt;pkg:xmlData&gt;&lt;Relationships xmlns="http://schemas.openxmlformats.org/package/2006/relationships"&gt;&lt;Relationship Id="rId1" Type="http://schemas.openxmlformats.org/officeDocument/2006/relationships/styles" Target="styles.xml"/&gt;&lt;/Relationships&gt;&lt;/pkg:xmlData&gt;&lt;/pkg:part&gt;&lt;pkg:part pkg:name="/word/styles.xml" pkg:contentType="application/vnd.openxmlformats-officedocument.wordprocessingml.styles+xml"&gt;&lt;pkg:xmlData&gt;&lt;w:styles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w16du"&gt;&lt;w:docDefaults&gt;&lt;w:rPrDefault&gt;&lt;w:rPr&gt;&lt;w:rFonts w:asciiTheme="minorHAnsi" w:eastAsiaTheme="minorEastAsia" w:hAnsiTheme="minorHAnsi" w:cstheme="minorBidi"/&gt;&lt;w:color w:val="000000" w:themeColor="text1"/&gt;&lt;w:sz w:val="24"/&gt;&lt;w:szCs w:val="24"/&gt;&lt;w:lang w:val="es-ES" w:eastAsia="ja-JP" w:bidi="ar-SA"/&gt;&lt;/w:rPr&gt;&lt;/w:rPrDefault&gt;&lt;w:pPrDefault&gt;&lt;w:pPr&gt;&lt;w:spacing w:line="480" w:lineRule="auto"/&gt;&lt;w:ind w:firstLine="720"/&gt;&lt;/w:pPr&gt;&lt;/w:pPrDefault&gt;&lt;/w:docDefaults&gt;&lt;w:style w:type="paragraph" w:default="1" w:styleId="Normal"&gt;&lt;w:name w:val="Normal"/&gt;&lt;w:qFormat/&gt;&lt;w:rsid w:val="00B21457"/&gt;&lt;w:pPr&gt;&lt;w:widowControl w:val="0"/&gt;&lt;w:spacing w:line="240" w:lineRule="auto"/&gt;&lt;/w:pPr&gt;&lt;/w:style&gt;&lt;w:style w:type="character" w:default="1" w:styleId="Fuentedeprrafopredeter"&gt;&lt;w:name w:val="Default Paragraph Font"/&gt;&lt;w:uiPriority w:val="1"/&gt;&lt;w:semiHidden/&gt;&lt;w:unhideWhenUsed/&gt;&lt;/w:style&gt;&lt;w:style w:type="table" w:default="1" w:styleId="Tablanormal"&gt;&lt;w:name w:val="Normal Table"/&gt;&lt;w:uiPriority w:val="99"/&gt;&lt;w:semiHidden/&gt;&lt;w:unhideWhenUsed/&gt;&lt;w:tblPr&gt;&lt;w:tblInd w:w="0" w:type="dxa"/&gt;&lt;w:tblCellMar&gt;&lt;w:top w:w="0" w:type="dxa"/&gt;&lt;w:left w:w="108" w:type="dxa"/&gt;&lt;w:bottom w:w="0" w:type="dxa"/&gt;&lt;w:right w:w="108" w:type="dxa"/&gt;&lt;/w:tblCellMar&gt;&lt;/w:tblPr&gt;&lt;/w:style&gt;&lt;w:style w:type="numbering" w:default="1" w:styleId="Sinlista"&gt;&lt;w:name w:val="No List"/&gt;&lt;w:uiPriority w:val="99"/&gt;&lt;w:semiHidden/&gt;&lt;w:unhideWhenUsed/&gt;&lt;/w:style&gt;&lt;/w:styles&gt;&lt;/pkg:xmlData&gt;&lt;/pkg:part&gt;&lt;/pkg:package&gt;
</CustomerName>
    <CompanyName/>
    <SenderAddress/>
    <Address/>
  </employee>
</employe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5BC4D498D5207429E769166ED0ACEAE" ma:contentTypeVersion="4" ma:contentTypeDescription="Create a new document." ma:contentTypeScope="" ma:versionID="c204b2ee593864bb69436854822224a7">
  <xsd:schema xmlns:xsd="http://www.w3.org/2001/XMLSchema" xmlns:xs="http://www.w3.org/2001/XMLSchema" xmlns:p="http://schemas.microsoft.com/office/2006/metadata/properties" xmlns:ns2="6ac32e2b-d98c-4a4c-9608-c9527292b178" targetNamespace="http://schemas.microsoft.com/office/2006/metadata/properties" ma:root="true" ma:fieldsID="0b5a596c6ae7054ed8c89beb7ebbd823" ns2:_="">
    <xsd:import namespace="6ac32e2b-d98c-4a4c-9608-c9527292b1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c32e2b-d98c-4a4c-9608-c9527292b17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380E956-02AA-401B-8674-47E113BB0F9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98E728A-96FF-4995-885C-5AF887AB0C35}">
  <ds:schemaRefs>
    <ds:schemaRef ds:uri="http://schemas.microsoft.com/temp/samples"/>
  </ds:schemaRefs>
</ds:datastoreItem>
</file>

<file path=customXml/itemProps3.xml><?xml version="1.0" encoding="utf-8"?>
<ds:datastoreItem xmlns:ds="http://schemas.openxmlformats.org/officeDocument/2006/customXml" ds:itemID="{5E8BF4F6-DFF0-4175-97CA-88C6887395F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c32e2b-d98c-4a4c-9608-c9527292b1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5B4A61F-0860-4B85-9B15-C2A91E0EC969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6DE6D2B9-67E0-401C-B03D-FA8597A724F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Documento de estilo APA.dotx</Template>
  <TotalTime>832</TotalTime>
  <Pages>21</Pages>
  <Words>1817</Words>
  <Characters>9996</Characters>
  <Application>Microsoft Office Word</Application>
  <DocSecurity>0</DocSecurity>
  <Lines>83</Lines>
  <Paragraphs>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26</vt:i4>
      </vt:variant>
    </vt:vector>
  </HeadingPairs>
  <TitlesOfParts>
    <vt:vector size="27" baseType="lpstr">
      <vt:lpstr/>
      <vt:lpstr>Informe de Caso: Sistema de Gestión de Inscripción y Evaluaciones en la Universi</vt:lpstr>
      <vt:lpstr>Introducción</vt:lpstr>
      <vt:lpstr>Presentación del caso</vt:lpstr>
      <vt:lpstr>    Contextualización</vt:lpstr>
      <vt:lpstr>        Objetivos</vt:lpstr>
      <vt:lpstr>    Problemática</vt:lpstr>
      <vt:lpstr>Análisis del Caso</vt:lpstr>
      <vt:lpstr>    Casuística de la Problemática</vt:lpstr>
      <vt:lpstr>    Presentación de Posibles Solución</vt:lpstr>
      <vt:lpstr>    Planteamiento de la Propuesta</vt:lpstr>
      <vt:lpstr>Diseño del Sistema de la Propuesta</vt:lpstr>
      <vt:lpstr>    Modelo Entidad - Relación</vt:lpstr>
      <vt:lpstr>        Entidades y Atributos</vt:lpstr>
      <vt:lpstr>        Relaciones</vt:lpstr>
      <vt:lpstr>    Modelo Lógico Relacional</vt:lpstr>
      <vt:lpstr>Normalización</vt:lpstr>
      <vt:lpstr>    Aplicación de Formas Normales</vt:lpstr>
      <vt:lpstr>Implementación del Sistema</vt:lpstr>
      <vt:lpstr>    Gestión de Base de Datos</vt:lpstr>
      <vt:lpstr>        Comandos SQL</vt:lpstr>
      <vt:lpstr>        Consultas Avanzadas</vt:lpstr>
      <vt:lpstr>    Funciones y Procedimientos almacenados</vt:lpstr>
      <vt:lpstr>    Administración de Backups</vt:lpstr>
      <vt:lpstr>Administración de usuarios</vt:lpstr>
      <vt:lpstr>    Definición de roles de acceso</vt:lpstr>
      <vt:lpstr>ANEXOS</vt:lpstr>
    </vt:vector>
  </TitlesOfParts>
  <Company/>
  <LinksUpToDate>false</LinksUpToDate>
  <CharactersWithSpaces>11790</CharactersWithSpaces>
  <SharedDoc>false</SharedDoc>
  <HLinks>
    <vt:vector size="222" baseType="variant">
      <vt:variant>
        <vt:i4>851995</vt:i4>
      </vt:variant>
      <vt:variant>
        <vt:i4>210</vt:i4>
      </vt:variant>
      <vt:variant>
        <vt:i4>0</vt:i4>
      </vt:variant>
      <vt:variant>
        <vt:i4>5</vt:i4>
      </vt:variant>
      <vt:variant>
        <vt:lpwstr>https://www.readmestack.com/edit</vt:lpwstr>
      </vt:variant>
      <vt:variant>
        <vt:lpwstr>8-conclusi%C3%B3n</vt:lpwstr>
      </vt:variant>
      <vt:variant>
        <vt:i4>5963864</vt:i4>
      </vt:variant>
      <vt:variant>
        <vt:i4>207</vt:i4>
      </vt:variant>
      <vt:variant>
        <vt:i4>0</vt:i4>
      </vt:variant>
      <vt:variant>
        <vt:i4>5</vt:i4>
      </vt:variant>
      <vt:variant>
        <vt:lpwstr>https://www.readmestack.com/edit</vt:lpwstr>
      </vt:variant>
      <vt:variant>
        <vt:lpwstr>nosql</vt:lpwstr>
      </vt:variant>
      <vt:variant>
        <vt:i4>3407926</vt:i4>
      </vt:variant>
      <vt:variant>
        <vt:i4>204</vt:i4>
      </vt:variant>
      <vt:variant>
        <vt:i4>0</vt:i4>
      </vt:variant>
      <vt:variant>
        <vt:i4>5</vt:i4>
      </vt:variant>
      <vt:variant>
        <vt:lpwstr>https://www.readmestack.com/edit</vt:lpwstr>
      </vt:variant>
      <vt:variant>
        <vt:lpwstr>sql</vt:lpwstr>
      </vt:variant>
      <vt:variant>
        <vt:i4>2490495</vt:i4>
      </vt:variant>
      <vt:variant>
        <vt:i4>201</vt:i4>
      </vt:variant>
      <vt:variant>
        <vt:i4>0</vt:i4>
      </vt:variant>
      <vt:variant>
        <vt:i4>5</vt:i4>
      </vt:variant>
      <vt:variant>
        <vt:lpwstr>https://www.readmestack.com/edit</vt:lpwstr>
      </vt:variant>
      <vt:variant>
        <vt:lpwstr>7-comparaci%C3%B3n-sql-vs-nosql</vt:lpwstr>
      </vt:variant>
      <vt:variant>
        <vt:i4>3735615</vt:i4>
      </vt:variant>
      <vt:variant>
        <vt:i4>198</vt:i4>
      </vt:variant>
      <vt:variant>
        <vt:i4>0</vt:i4>
      </vt:variant>
      <vt:variant>
        <vt:i4>5</vt:i4>
      </vt:variant>
      <vt:variant>
        <vt:lpwstr>https://www.readmestack.com/edit</vt:lpwstr>
      </vt:variant>
      <vt:variant>
        <vt:lpwstr>6-documentaci%C3%B3n-y-diccionario-de-datos</vt:lpwstr>
      </vt:variant>
      <vt:variant>
        <vt:i4>1507380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_Toc184298825</vt:lpwstr>
      </vt:variant>
      <vt:variant>
        <vt:i4>1507380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_Toc184298824</vt:lpwstr>
      </vt:variant>
      <vt:variant>
        <vt:i4>1507380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_Toc184298823</vt:lpwstr>
      </vt:variant>
      <vt:variant>
        <vt:i4>1507380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_Toc184298822</vt:lpwstr>
      </vt:variant>
      <vt:variant>
        <vt:i4>1507380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_Toc184298821</vt:lpwstr>
      </vt:variant>
      <vt:variant>
        <vt:i4>1507380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_Toc184298820</vt:lpwstr>
      </vt:variant>
      <vt:variant>
        <vt:i4>1310772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_Toc184298819</vt:lpwstr>
      </vt:variant>
      <vt:variant>
        <vt:i4>1310772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_Toc184298818</vt:lpwstr>
      </vt:variant>
      <vt:variant>
        <vt:i4>1310772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_Toc184298817</vt:lpwstr>
      </vt:variant>
      <vt:variant>
        <vt:i4>1310772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_Toc184298816</vt:lpwstr>
      </vt:variant>
      <vt:variant>
        <vt:i4>1310772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_Toc184298815</vt:lpwstr>
      </vt:variant>
      <vt:variant>
        <vt:i4>1310772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_Toc184298814</vt:lpwstr>
      </vt:variant>
      <vt:variant>
        <vt:i4>1310772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_Toc184298813</vt:lpwstr>
      </vt:variant>
      <vt:variant>
        <vt:i4>1310772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_Toc184298812</vt:lpwstr>
      </vt:variant>
      <vt:variant>
        <vt:i4>1310772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_Toc184298811</vt:lpwstr>
      </vt:variant>
      <vt:variant>
        <vt:i4>1310772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_Toc184298810</vt:lpwstr>
      </vt:variant>
      <vt:variant>
        <vt:i4>1376308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_Toc184298809</vt:lpwstr>
      </vt:variant>
      <vt:variant>
        <vt:i4>1376308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_Toc184298808</vt:lpwstr>
      </vt:variant>
      <vt:variant>
        <vt:i4>1376308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_Toc184298807</vt:lpwstr>
      </vt:variant>
      <vt:variant>
        <vt:i4>1376308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_Toc184298806</vt:lpwstr>
      </vt:variant>
      <vt:variant>
        <vt:i4>1376308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_Toc184298805</vt:lpwstr>
      </vt:variant>
      <vt:variant>
        <vt:i4>1376308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_Toc184298804</vt:lpwstr>
      </vt:variant>
      <vt:variant>
        <vt:i4>1376308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_Toc184298803</vt:lpwstr>
      </vt:variant>
      <vt:variant>
        <vt:i4>1376308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_Toc184298802</vt:lpwstr>
      </vt:variant>
      <vt:variant>
        <vt:i4>1376308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_Toc184298801</vt:lpwstr>
      </vt:variant>
      <vt:variant>
        <vt:i4>1376308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_Toc184298800</vt:lpwstr>
      </vt:variant>
      <vt:variant>
        <vt:i4>1835067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_Toc184298799</vt:lpwstr>
      </vt:variant>
      <vt:variant>
        <vt:i4>1835067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_Toc184298798</vt:lpwstr>
      </vt:variant>
      <vt:variant>
        <vt:i4>1835067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_Toc184298797</vt:lpwstr>
      </vt:variant>
      <vt:variant>
        <vt:i4>1835067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_Toc184298796</vt:lpwstr>
      </vt:variant>
      <vt:variant>
        <vt:i4>1835067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_Toc184298795</vt:lpwstr>
      </vt:variant>
      <vt:variant>
        <vt:i4>1835067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_Toc184298794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Especter</dc:creator>
  <cp:keywords/>
  <dc:description/>
  <cp:lastModifiedBy>Especter</cp:lastModifiedBy>
  <cp:revision>629</cp:revision>
  <cp:lastPrinted>2024-11-07T23:02:00Z</cp:lastPrinted>
  <dcterms:created xsi:type="dcterms:W3CDTF">2024-10-02T21:33:00Z</dcterms:created>
  <dcterms:modified xsi:type="dcterms:W3CDTF">2024-12-06T00:13:00Z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0x01010025BC4D498D5207429E769166ED0ACEAE</vt:lpwstr>
  </property>
</Properties>
</file>